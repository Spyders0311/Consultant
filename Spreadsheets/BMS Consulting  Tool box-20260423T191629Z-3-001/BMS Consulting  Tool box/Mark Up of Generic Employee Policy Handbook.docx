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C32E" w14:textId="77777777" w:rsidR="004C4A05" w:rsidRPr="00A264CC" w:rsidRDefault="00DC1CCE" w:rsidP="00A264CC">
      <w:pPr>
        <w:jc w:val="center"/>
        <w:rPr>
          <w:rFonts w:cs="Arial"/>
          <w:b/>
          <w:sz w:val="72"/>
          <w:szCs w:val="72"/>
        </w:rPr>
      </w:pPr>
      <w:r>
        <w:rPr>
          <w:rFonts w:cs="Arial"/>
          <w:b/>
          <w:sz w:val="72"/>
          <w:szCs w:val="72"/>
        </w:rPr>
        <w:t>Company Name Here</w:t>
      </w:r>
      <w:r w:rsidR="002400CA">
        <w:rPr>
          <w:rFonts w:cs="Arial"/>
          <w:b/>
          <w:sz w:val="72"/>
          <w:szCs w:val="72"/>
        </w:rPr>
        <w:t xml:space="preserve"> </w:t>
      </w:r>
    </w:p>
    <w:p w14:paraId="56B8A18A" w14:textId="77777777" w:rsidR="008E60A4" w:rsidRDefault="00AA11CC" w:rsidP="00A264CC">
      <w:pPr>
        <w:spacing w:before="120" w:after="120"/>
        <w:jc w:val="center"/>
      </w:pPr>
      <w:r>
        <w:pict w14:anchorId="3A699183">
          <v:shape id="_x0000_i1027" type="#_x0000_t75" style="width:6in;height:7.2pt" o:hrpct="0" o:hralign="center" o:hr="t">
            <v:imagedata r:id="rId8" o:title="BD10290_"/>
          </v:shape>
        </w:pict>
      </w:r>
    </w:p>
    <w:p w14:paraId="0419FF35" w14:textId="77777777" w:rsidR="004F3020" w:rsidRDefault="004F3020" w:rsidP="007845AF"/>
    <w:p w14:paraId="74604016" w14:textId="77777777" w:rsidR="006E6C6F" w:rsidRPr="003B6F83" w:rsidRDefault="006E6C6F" w:rsidP="006E6C6F">
      <w:pPr>
        <w:rPr>
          <w:color w:val="000000"/>
        </w:rPr>
      </w:pPr>
    </w:p>
    <w:p w14:paraId="2B876FCC" w14:textId="77777777" w:rsidR="00A82CF3" w:rsidRDefault="00A82CF3" w:rsidP="00A82CF3">
      <w:pPr>
        <w:jc w:val="center"/>
        <w:rPr>
          <w:rFonts w:ascii="Lucida Calligraphy" w:hAnsi="Lucida Calligraphy"/>
          <w:b/>
          <w:sz w:val="68"/>
          <w:szCs w:val="68"/>
        </w:rPr>
      </w:pPr>
    </w:p>
    <w:p w14:paraId="05D8BCDB" w14:textId="77777777" w:rsidR="00A82CF3" w:rsidRDefault="00A82CF3" w:rsidP="00A82CF3">
      <w:pPr>
        <w:jc w:val="center"/>
        <w:rPr>
          <w:rFonts w:ascii="Lucida Calligraphy" w:hAnsi="Lucida Calligraphy"/>
          <w:b/>
          <w:sz w:val="68"/>
          <w:szCs w:val="68"/>
        </w:rPr>
      </w:pPr>
    </w:p>
    <w:p w14:paraId="66D1C591" w14:textId="77777777" w:rsidR="00186E23" w:rsidRDefault="00A82CF3" w:rsidP="00A82CF3">
      <w:pPr>
        <w:jc w:val="center"/>
        <w:rPr>
          <w:rFonts w:ascii="Lucida Calligraphy" w:hAnsi="Lucida Calligraphy"/>
          <w:b/>
          <w:sz w:val="104"/>
          <w:szCs w:val="104"/>
        </w:rPr>
      </w:pPr>
      <w:r w:rsidRPr="00A82CF3">
        <w:rPr>
          <w:rFonts w:ascii="Lucida Calligraphy" w:hAnsi="Lucida Calligraphy"/>
          <w:b/>
          <w:sz w:val="104"/>
          <w:szCs w:val="104"/>
        </w:rPr>
        <w:t>Employe</w:t>
      </w:r>
      <w:r w:rsidR="00F60BCE">
        <w:rPr>
          <w:rFonts w:ascii="Lucida Calligraphy" w:hAnsi="Lucida Calligraphy"/>
          <w:b/>
          <w:sz w:val="104"/>
          <w:szCs w:val="104"/>
        </w:rPr>
        <w:t>e</w:t>
      </w:r>
      <w:r w:rsidRPr="00A82CF3">
        <w:rPr>
          <w:rFonts w:ascii="Lucida Calligraphy" w:hAnsi="Lucida Calligraphy"/>
          <w:b/>
          <w:sz w:val="104"/>
          <w:szCs w:val="104"/>
        </w:rPr>
        <w:t xml:space="preserve"> </w:t>
      </w:r>
    </w:p>
    <w:p w14:paraId="18954BBB" w14:textId="77777777" w:rsidR="00186E23" w:rsidRDefault="00186E23" w:rsidP="00A82CF3">
      <w:pPr>
        <w:jc w:val="center"/>
        <w:rPr>
          <w:rFonts w:ascii="Lucida Calligraphy" w:hAnsi="Lucida Calligraphy"/>
          <w:b/>
          <w:sz w:val="104"/>
          <w:szCs w:val="104"/>
        </w:rPr>
      </w:pPr>
      <w:r>
        <w:rPr>
          <w:rFonts w:ascii="Lucida Calligraphy" w:hAnsi="Lucida Calligraphy"/>
          <w:b/>
          <w:sz w:val="104"/>
          <w:szCs w:val="104"/>
        </w:rPr>
        <w:t>Policy</w:t>
      </w:r>
    </w:p>
    <w:p w14:paraId="328708AB" w14:textId="77777777" w:rsidR="00A82CF3" w:rsidRPr="00A82CF3" w:rsidRDefault="00F60BCE" w:rsidP="00A82CF3">
      <w:pPr>
        <w:jc w:val="center"/>
        <w:rPr>
          <w:rFonts w:ascii="Lucida Calligraphy" w:hAnsi="Lucida Calligraphy"/>
          <w:b/>
          <w:sz w:val="104"/>
          <w:szCs w:val="104"/>
        </w:rPr>
      </w:pPr>
      <w:r>
        <w:rPr>
          <w:rFonts w:ascii="Lucida Calligraphy" w:hAnsi="Lucida Calligraphy"/>
          <w:b/>
          <w:sz w:val="104"/>
          <w:szCs w:val="104"/>
        </w:rPr>
        <w:t>Handbook</w:t>
      </w:r>
    </w:p>
    <w:p w14:paraId="016469C2" w14:textId="77777777" w:rsidR="00DC1CCE" w:rsidRDefault="00DC1CCE" w:rsidP="006E6C6F"/>
    <w:p w14:paraId="0439DE98" w14:textId="77777777" w:rsidR="00DC1CCE" w:rsidRPr="00DC1CCE" w:rsidRDefault="00DC1CCE" w:rsidP="00DC1CCE"/>
    <w:p w14:paraId="3B1D19A7" w14:textId="77777777" w:rsidR="00DC1CCE" w:rsidRPr="00DC1CCE" w:rsidRDefault="00DC1CCE" w:rsidP="00DC1CCE"/>
    <w:p w14:paraId="666DF5FD" w14:textId="77777777" w:rsidR="00DC1CCE" w:rsidRPr="00DC1CCE" w:rsidRDefault="00DC1CCE" w:rsidP="00DC1CCE"/>
    <w:p w14:paraId="2382CF17" w14:textId="77777777" w:rsidR="00DC1CCE" w:rsidRPr="00DC1CCE" w:rsidRDefault="00DC1CCE" w:rsidP="00DC1CCE"/>
    <w:p w14:paraId="6C4F7993" w14:textId="77777777" w:rsidR="00DC1CCE" w:rsidRPr="00DC1CCE" w:rsidRDefault="00DC1CCE" w:rsidP="00DC1CCE"/>
    <w:p w14:paraId="3FF7DC89" w14:textId="77777777" w:rsidR="00DC1CCE" w:rsidRPr="00DC1CCE" w:rsidRDefault="00DC1CCE" w:rsidP="00DC1CCE"/>
    <w:p w14:paraId="22D44F69" w14:textId="77777777" w:rsidR="00DC1CCE" w:rsidRDefault="00DC1CCE" w:rsidP="006E6C6F"/>
    <w:p w14:paraId="45F7283D" w14:textId="77777777" w:rsidR="00DC1CCE" w:rsidRDefault="00DC1CCE" w:rsidP="006E6C6F"/>
    <w:p w14:paraId="35CF95BC" w14:textId="77777777" w:rsidR="00DC1CCE" w:rsidRDefault="00DC1CCE" w:rsidP="006E6C6F"/>
    <w:p w14:paraId="77B02483" w14:textId="77777777" w:rsidR="00DC1CCE" w:rsidRDefault="00DC1CCE" w:rsidP="00DC1CCE">
      <w:pPr>
        <w:tabs>
          <w:tab w:val="left" w:pos="1356"/>
        </w:tabs>
      </w:pPr>
      <w:r>
        <w:tab/>
      </w:r>
    </w:p>
    <w:p w14:paraId="3B759FEA" w14:textId="77777777" w:rsidR="004C4A05" w:rsidRPr="00FE2F06" w:rsidRDefault="004C4A05" w:rsidP="006E6C6F">
      <w:pPr>
        <w:rPr>
          <w:b/>
          <w:sz w:val="26"/>
          <w:szCs w:val="26"/>
        </w:rPr>
      </w:pPr>
      <w:r w:rsidRPr="00DC1CCE">
        <w:br w:type="page"/>
      </w:r>
      <w:r w:rsidRPr="00FE2F06">
        <w:rPr>
          <w:b/>
          <w:sz w:val="26"/>
          <w:szCs w:val="26"/>
        </w:rPr>
        <w:lastRenderedPageBreak/>
        <w:t>TABLE OF CONTENTS</w:t>
      </w:r>
    </w:p>
    <w:p w14:paraId="2A84A442" w14:textId="77777777" w:rsidR="009B4407" w:rsidRDefault="00B4471B">
      <w:pPr>
        <w:pStyle w:val="TOC1"/>
        <w:rPr>
          <w:rFonts w:asciiTheme="minorHAnsi" w:eastAsiaTheme="minorEastAsia" w:hAnsiTheme="minorHAnsi" w:cstheme="minorBidi"/>
          <w:b w:val="0"/>
          <w:bCs w:val="0"/>
          <w:caps w:val="0"/>
          <w:noProof/>
          <w:sz w:val="22"/>
          <w:szCs w:val="22"/>
        </w:rPr>
      </w:pPr>
      <w:r>
        <w:fldChar w:fldCharType="begin"/>
      </w:r>
      <w:r w:rsidR="00C245FD">
        <w:instrText xml:space="preserve"> TOC \o "1-5" \h \z \u </w:instrText>
      </w:r>
      <w:r>
        <w:fldChar w:fldCharType="separate"/>
      </w:r>
      <w:hyperlink w:anchor="_Toc301853363" w:history="1">
        <w:r w:rsidR="009B4407" w:rsidRPr="00380F39">
          <w:rPr>
            <w:rStyle w:val="Hyperlink"/>
            <w:noProof/>
          </w:rPr>
          <w:t>1</w:t>
        </w:r>
        <w:r w:rsidR="009B4407">
          <w:rPr>
            <w:rFonts w:asciiTheme="minorHAnsi" w:eastAsiaTheme="minorEastAsia" w:hAnsiTheme="minorHAnsi" w:cstheme="minorBidi"/>
            <w:b w:val="0"/>
            <w:bCs w:val="0"/>
            <w:caps w:val="0"/>
            <w:noProof/>
            <w:sz w:val="22"/>
            <w:szCs w:val="22"/>
          </w:rPr>
          <w:tab/>
        </w:r>
        <w:r w:rsidR="009B4407" w:rsidRPr="00380F39">
          <w:rPr>
            <w:rStyle w:val="Hyperlink"/>
            <w:noProof/>
          </w:rPr>
          <w:t>INTRODUCTION</w:t>
        </w:r>
      </w:hyperlink>
    </w:p>
    <w:p w14:paraId="3D9E400F" w14:textId="77777777" w:rsidR="009B4407" w:rsidRDefault="009B4407">
      <w:pPr>
        <w:pStyle w:val="TOC2"/>
        <w:rPr>
          <w:rFonts w:asciiTheme="minorHAnsi" w:eastAsiaTheme="minorEastAsia" w:hAnsiTheme="minorHAnsi" w:cstheme="minorBidi"/>
          <w:bCs w:val="0"/>
          <w:noProof/>
          <w:sz w:val="22"/>
          <w:szCs w:val="22"/>
        </w:rPr>
      </w:pPr>
      <w:hyperlink w:anchor="_Toc301853364" w:history="1">
        <w:r w:rsidRPr="00380F39">
          <w:rPr>
            <w:rStyle w:val="Hyperlink"/>
            <w:noProof/>
          </w:rPr>
          <w:t>1.1</w:t>
        </w:r>
        <w:r>
          <w:rPr>
            <w:rFonts w:asciiTheme="minorHAnsi" w:eastAsiaTheme="minorEastAsia" w:hAnsiTheme="minorHAnsi" w:cstheme="minorBidi"/>
            <w:bCs w:val="0"/>
            <w:noProof/>
            <w:sz w:val="22"/>
            <w:szCs w:val="22"/>
          </w:rPr>
          <w:tab/>
        </w:r>
        <w:r w:rsidRPr="00380F39">
          <w:rPr>
            <w:rStyle w:val="Hyperlink"/>
            <w:noProof/>
          </w:rPr>
          <w:t>Welcome</w:t>
        </w:r>
      </w:hyperlink>
    </w:p>
    <w:p w14:paraId="7B0C4F3F" w14:textId="77777777" w:rsidR="009B4407" w:rsidRDefault="009B4407">
      <w:pPr>
        <w:pStyle w:val="TOC2"/>
        <w:rPr>
          <w:rFonts w:asciiTheme="minorHAnsi" w:eastAsiaTheme="minorEastAsia" w:hAnsiTheme="minorHAnsi" w:cstheme="minorBidi"/>
          <w:bCs w:val="0"/>
          <w:noProof/>
          <w:sz w:val="22"/>
          <w:szCs w:val="22"/>
        </w:rPr>
      </w:pPr>
      <w:hyperlink w:anchor="_Toc301853365" w:history="1">
        <w:r w:rsidRPr="00380F39">
          <w:rPr>
            <w:rStyle w:val="Hyperlink"/>
            <w:noProof/>
          </w:rPr>
          <w:t>1.2</w:t>
        </w:r>
        <w:r>
          <w:rPr>
            <w:rFonts w:asciiTheme="minorHAnsi" w:eastAsiaTheme="minorEastAsia" w:hAnsiTheme="minorHAnsi" w:cstheme="minorBidi"/>
            <w:bCs w:val="0"/>
            <w:noProof/>
            <w:sz w:val="22"/>
            <w:szCs w:val="22"/>
          </w:rPr>
          <w:tab/>
        </w:r>
        <w:r w:rsidRPr="00380F39">
          <w:rPr>
            <w:rStyle w:val="Hyperlink"/>
            <w:noProof/>
          </w:rPr>
          <w:t>History</w:t>
        </w:r>
      </w:hyperlink>
    </w:p>
    <w:p w14:paraId="22490EE3" w14:textId="77777777" w:rsidR="009B4407" w:rsidRDefault="009B4407">
      <w:pPr>
        <w:pStyle w:val="TOC2"/>
      </w:pPr>
      <w:hyperlink w:anchor="_Toc301853366" w:history="1">
        <w:r w:rsidRPr="00380F39">
          <w:rPr>
            <w:rStyle w:val="Hyperlink"/>
            <w:noProof/>
          </w:rPr>
          <w:t>1.3</w:t>
        </w:r>
        <w:r>
          <w:rPr>
            <w:rFonts w:asciiTheme="minorHAnsi" w:eastAsiaTheme="minorEastAsia" w:hAnsiTheme="minorHAnsi" w:cstheme="minorBidi"/>
            <w:bCs w:val="0"/>
            <w:noProof/>
            <w:sz w:val="22"/>
            <w:szCs w:val="22"/>
          </w:rPr>
          <w:tab/>
        </w:r>
        <w:r w:rsidRPr="00380F39">
          <w:rPr>
            <w:rStyle w:val="Hyperlink"/>
            <w:noProof/>
          </w:rPr>
          <w:t>Changes in Policy</w:t>
        </w:r>
      </w:hyperlink>
    </w:p>
    <w:p w14:paraId="67CCDCA0" w14:textId="77777777" w:rsidR="008520B4" w:rsidRDefault="008520B4" w:rsidP="008520B4">
      <w:pPr>
        <w:pStyle w:val="TOC2"/>
      </w:pPr>
      <w:hyperlink w:anchor="_Toc301853366" w:history="1">
        <w:r>
          <w:rPr>
            <w:rStyle w:val="Hyperlink"/>
            <w:noProof/>
          </w:rPr>
          <w:t>1.4</w:t>
        </w:r>
        <w:r>
          <w:rPr>
            <w:rFonts w:asciiTheme="minorHAnsi" w:eastAsiaTheme="minorEastAsia" w:hAnsiTheme="minorHAnsi" w:cstheme="minorBidi"/>
            <w:bCs w:val="0"/>
            <w:noProof/>
            <w:sz w:val="22"/>
            <w:szCs w:val="22"/>
          </w:rPr>
          <w:tab/>
        </w:r>
        <w:r>
          <w:rPr>
            <w:rStyle w:val="Hyperlink"/>
            <w:noProof/>
          </w:rPr>
          <w:t>Insructions for Use</w:t>
        </w:r>
      </w:hyperlink>
    </w:p>
    <w:p w14:paraId="3938CEE0" w14:textId="77777777" w:rsidR="008520B4" w:rsidRPr="008520B4" w:rsidRDefault="008520B4" w:rsidP="008520B4">
      <w:pPr>
        <w:rPr>
          <w:rFonts w:eastAsiaTheme="minorEastAsia"/>
        </w:rPr>
      </w:pPr>
    </w:p>
    <w:p w14:paraId="53653EAA" w14:textId="77777777" w:rsidR="009B4407" w:rsidRDefault="009B4407">
      <w:pPr>
        <w:pStyle w:val="TOC1"/>
        <w:rPr>
          <w:rFonts w:asciiTheme="minorHAnsi" w:eastAsiaTheme="minorEastAsia" w:hAnsiTheme="minorHAnsi" w:cstheme="minorBidi"/>
          <w:b w:val="0"/>
          <w:bCs w:val="0"/>
          <w:caps w:val="0"/>
          <w:noProof/>
          <w:sz w:val="22"/>
          <w:szCs w:val="22"/>
        </w:rPr>
      </w:pPr>
      <w:hyperlink w:anchor="_Toc301853367" w:history="1">
        <w:r w:rsidRPr="00380F39">
          <w:rPr>
            <w:rStyle w:val="Hyperlink"/>
            <w:noProof/>
          </w:rPr>
          <w:t>2</w:t>
        </w:r>
        <w:r>
          <w:rPr>
            <w:rFonts w:asciiTheme="minorHAnsi" w:eastAsiaTheme="minorEastAsia" w:hAnsiTheme="minorHAnsi" w:cstheme="minorBidi"/>
            <w:b w:val="0"/>
            <w:bCs w:val="0"/>
            <w:caps w:val="0"/>
            <w:noProof/>
            <w:sz w:val="22"/>
            <w:szCs w:val="22"/>
          </w:rPr>
          <w:tab/>
        </w:r>
        <w:r w:rsidR="003377FC">
          <w:rPr>
            <w:rStyle w:val="Hyperlink"/>
            <w:noProof/>
          </w:rPr>
          <w:t>EMPLOYMENT</w:t>
        </w:r>
      </w:hyperlink>
    </w:p>
    <w:p w14:paraId="6E21F10C" w14:textId="77777777" w:rsidR="009B4407" w:rsidRDefault="009B4407">
      <w:pPr>
        <w:pStyle w:val="TOC2"/>
        <w:rPr>
          <w:rFonts w:asciiTheme="minorHAnsi" w:eastAsiaTheme="minorEastAsia" w:hAnsiTheme="minorHAnsi" w:cstheme="minorBidi"/>
          <w:bCs w:val="0"/>
          <w:noProof/>
          <w:sz w:val="22"/>
          <w:szCs w:val="22"/>
        </w:rPr>
      </w:pPr>
      <w:hyperlink w:anchor="_Toc301853368" w:history="1">
        <w:r w:rsidRPr="00380F39">
          <w:rPr>
            <w:rStyle w:val="Hyperlink"/>
            <w:noProof/>
          </w:rPr>
          <w:t>2.1</w:t>
        </w:r>
        <w:r>
          <w:rPr>
            <w:rFonts w:asciiTheme="minorHAnsi" w:eastAsiaTheme="minorEastAsia" w:hAnsiTheme="minorHAnsi" w:cstheme="minorBidi"/>
            <w:bCs w:val="0"/>
            <w:noProof/>
            <w:sz w:val="22"/>
            <w:szCs w:val="22"/>
          </w:rPr>
          <w:tab/>
        </w:r>
        <w:r w:rsidR="003377FC">
          <w:rPr>
            <w:rStyle w:val="Hyperlink"/>
            <w:noProof/>
          </w:rPr>
          <w:t>Employee Definition and Status</w:t>
        </w:r>
      </w:hyperlink>
      <w:r w:rsidR="004F7B8C">
        <w:rPr>
          <w:rFonts w:asciiTheme="minorHAnsi" w:eastAsiaTheme="minorEastAsia" w:hAnsiTheme="minorHAnsi" w:cstheme="minorBidi"/>
          <w:bCs w:val="0"/>
          <w:noProof/>
          <w:sz w:val="22"/>
          <w:szCs w:val="22"/>
        </w:rPr>
        <w:t>(COMPANY)</w:t>
      </w:r>
    </w:p>
    <w:p w14:paraId="27294BC7" w14:textId="77777777" w:rsidR="003377FC" w:rsidRDefault="003377FC" w:rsidP="003377FC">
      <w:pPr>
        <w:pStyle w:val="TOC2"/>
        <w:rPr>
          <w:rFonts w:asciiTheme="minorHAnsi" w:eastAsiaTheme="minorEastAsia" w:hAnsiTheme="minorHAnsi" w:cstheme="minorBidi"/>
          <w:bCs w:val="0"/>
          <w:noProof/>
          <w:sz w:val="22"/>
          <w:szCs w:val="22"/>
        </w:rPr>
      </w:pPr>
      <w:hyperlink w:anchor="_Toc301853368" w:history="1">
        <w:r w:rsidRPr="00380F39">
          <w:rPr>
            <w:rStyle w:val="Hyperlink"/>
            <w:noProof/>
          </w:rPr>
          <w:t>2.</w:t>
        </w:r>
        <w:r>
          <w:rPr>
            <w:rStyle w:val="Hyperlink"/>
            <w:noProof/>
          </w:rPr>
          <w:t>2</w:t>
        </w:r>
        <w:r>
          <w:rPr>
            <w:rFonts w:asciiTheme="minorHAnsi" w:eastAsiaTheme="minorEastAsia" w:hAnsiTheme="minorHAnsi" w:cstheme="minorBidi"/>
            <w:bCs w:val="0"/>
            <w:noProof/>
            <w:sz w:val="22"/>
            <w:szCs w:val="22"/>
          </w:rPr>
          <w:tab/>
        </w:r>
        <w:r w:rsidRPr="00380F39">
          <w:rPr>
            <w:rStyle w:val="Hyperlink"/>
            <w:noProof/>
          </w:rPr>
          <w:t>At-Will Statement and Disclaimer</w:t>
        </w:r>
      </w:hyperlink>
    </w:p>
    <w:p w14:paraId="764CD2DA" w14:textId="77777777" w:rsidR="009B4407" w:rsidRDefault="003377FC">
      <w:pPr>
        <w:pStyle w:val="TOC2"/>
        <w:rPr>
          <w:rFonts w:asciiTheme="minorHAnsi" w:eastAsiaTheme="minorEastAsia" w:hAnsiTheme="minorHAnsi" w:cstheme="minorBidi"/>
          <w:bCs w:val="0"/>
          <w:noProof/>
          <w:sz w:val="22"/>
          <w:szCs w:val="22"/>
        </w:rPr>
      </w:pPr>
      <w:hyperlink w:anchor="_Toc301853369" w:history="1">
        <w:r>
          <w:rPr>
            <w:rStyle w:val="Hyperlink"/>
            <w:noProof/>
          </w:rPr>
          <w:t>2.3</w:t>
        </w:r>
        <w:r w:rsidR="009B4407">
          <w:rPr>
            <w:rFonts w:asciiTheme="minorHAnsi" w:eastAsiaTheme="minorEastAsia" w:hAnsiTheme="minorHAnsi" w:cstheme="minorBidi"/>
            <w:bCs w:val="0"/>
            <w:noProof/>
            <w:sz w:val="22"/>
            <w:szCs w:val="22"/>
          </w:rPr>
          <w:tab/>
        </w:r>
        <w:r w:rsidR="007507F6">
          <w:rPr>
            <w:rStyle w:val="Hyperlink"/>
            <w:noProof/>
          </w:rPr>
          <w:t>Introducto</w:t>
        </w:r>
        <w:r w:rsidR="009B4407" w:rsidRPr="00380F39">
          <w:rPr>
            <w:rStyle w:val="Hyperlink"/>
            <w:noProof/>
          </w:rPr>
          <w:t>ry Period for New Employees</w:t>
        </w:r>
      </w:hyperlink>
    </w:p>
    <w:p w14:paraId="7C41F2EC" w14:textId="77777777" w:rsidR="009B4407" w:rsidRDefault="009B4407">
      <w:pPr>
        <w:pStyle w:val="TOC1"/>
        <w:rPr>
          <w:rFonts w:asciiTheme="minorHAnsi" w:eastAsiaTheme="minorEastAsia" w:hAnsiTheme="minorHAnsi" w:cstheme="minorBidi"/>
          <w:b w:val="0"/>
          <w:bCs w:val="0"/>
          <w:caps w:val="0"/>
          <w:noProof/>
          <w:sz w:val="22"/>
          <w:szCs w:val="22"/>
        </w:rPr>
      </w:pPr>
      <w:hyperlink w:anchor="_Toc301853370" w:history="1">
        <w:r w:rsidRPr="00380F39">
          <w:rPr>
            <w:rStyle w:val="Hyperlink"/>
            <w:noProof/>
          </w:rPr>
          <w:t>3</w:t>
        </w:r>
        <w:r>
          <w:rPr>
            <w:rFonts w:asciiTheme="minorHAnsi" w:eastAsiaTheme="minorEastAsia" w:hAnsiTheme="minorHAnsi" w:cstheme="minorBidi"/>
            <w:b w:val="0"/>
            <w:bCs w:val="0"/>
            <w:caps w:val="0"/>
            <w:noProof/>
            <w:sz w:val="22"/>
            <w:szCs w:val="22"/>
          </w:rPr>
          <w:tab/>
        </w:r>
        <w:r w:rsidRPr="00380F39">
          <w:rPr>
            <w:rStyle w:val="Hyperlink"/>
            <w:noProof/>
          </w:rPr>
          <w:t>EMPLOYMENT POLICIES</w:t>
        </w:r>
      </w:hyperlink>
    </w:p>
    <w:p w14:paraId="09114026" w14:textId="77777777" w:rsidR="009B4407" w:rsidRDefault="009B4407">
      <w:pPr>
        <w:pStyle w:val="TOC2"/>
        <w:rPr>
          <w:rFonts w:asciiTheme="minorHAnsi" w:eastAsiaTheme="minorEastAsia" w:hAnsiTheme="minorHAnsi" w:cstheme="minorBidi"/>
          <w:bCs w:val="0"/>
          <w:noProof/>
          <w:sz w:val="22"/>
          <w:szCs w:val="22"/>
        </w:rPr>
      </w:pPr>
      <w:hyperlink w:anchor="_Toc301853371" w:history="1">
        <w:r w:rsidRPr="00380F39">
          <w:rPr>
            <w:rStyle w:val="Hyperlink"/>
            <w:noProof/>
          </w:rPr>
          <w:t>3.1</w:t>
        </w:r>
        <w:r>
          <w:rPr>
            <w:rFonts w:asciiTheme="minorHAnsi" w:eastAsiaTheme="minorEastAsia" w:hAnsiTheme="minorHAnsi" w:cstheme="minorBidi"/>
            <w:bCs w:val="0"/>
            <w:noProof/>
            <w:sz w:val="22"/>
            <w:szCs w:val="22"/>
          </w:rPr>
          <w:tab/>
        </w:r>
        <w:r w:rsidRPr="00380F39">
          <w:rPr>
            <w:rStyle w:val="Hyperlink"/>
            <w:noProof/>
          </w:rPr>
          <w:t>Equal Employment Opportunity</w:t>
        </w:r>
      </w:hyperlink>
    </w:p>
    <w:p w14:paraId="75D6A162" w14:textId="77777777" w:rsidR="009B4407" w:rsidRDefault="009B4407">
      <w:pPr>
        <w:pStyle w:val="TOC2"/>
        <w:rPr>
          <w:rFonts w:asciiTheme="minorHAnsi" w:eastAsiaTheme="minorEastAsia" w:hAnsiTheme="minorHAnsi" w:cstheme="minorBidi"/>
          <w:bCs w:val="0"/>
          <w:noProof/>
          <w:sz w:val="22"/>
          <w:szCs w:val="22"/>
        </w:rPr>
      </w:pPr>
      <w:hyperlink w:anchor="_Toc301853372" w:history="1">
        <w:r w:rsidRPr="00380F39">
          <w:rPr>
            <w:rStyle w:val="Hyperlink"/>
            <w:noProof/>
          </w:rPr>
          <w:t>3.2</w:t>
        </w:r>
        <w:r>
          <w:rPr>
            <w:rFonts w:asciiTheme="minorHAnsi" w:eastAsiaTheme="minorEastAsia" w:hAnsiTheme="minorHAnsi" w:cstheme="minorBidi"/>
            <w:bCs w:val="0"/>
            <w:noProof/>
            <w:sz w:val="22"/>
            <w:szCs w:val="22"/>
          </w:rPr>
          <w:tab/>
        </w:r>
        <w:r w:rsidRPr="00380F39">
          <w:rPr>
            <w:rStyle w:val="Hyperlink"/>
            <w:noProof/>
          </w:rPr>
          <w:t>Immigration Law Compliance</w:t>
        </w:r>
      </w:hyperlink>
    </w:p>
    <w:p w14:paraId="45FA138E" w14:textId="77777777" w:rsidR="009B4407" w:rsidRDefault="009B4407">
      <w:pPr>
        <w:pStyle w:val="TOC2"/>
        <w:rPr>
          <w:rFonts w:asciiTheme="minorHAnsi" w:eastAsiaTheme="minorEastAsia" w:hAnsiTheme="minorHAnsi" w:cstheme="minorBidi"/>
          <w:bCs w:val="0"/>
          <w:noProof/>
          <w:sz w:val="22"/>
          <w:szCs w:val="22"/>
        </w:rPr>
      </w:pPr>
      <w:hyperlink w:anchor="_Toc301853373" w:history="1">
        <w:r w:rsidRPr="00380F39">
          <w:rPr>
            <w:rStyle w:val="Hyperlink"/>
            <w:noProof/>
          </w:rPr>
          <w:t>3.3</w:t>
        </w:r>
        <w:r>
          <w:rPr>
            <w:rFonts w:asciiTheme="minorHAnsi" w:eastAsiaTheme="minorEastAsia" w:hAnsiTheme="minorHAnsi" w:cstheme="minorBidi"/>
            <w:bCs w:val="0"/>
            <w:noProof/>
            <w:sz w:val="22"/>
            <w:szCs w:val="22"/>
          </w:rPr>
          <w:tab/>
        </w:r>
        <w:r w:rsidRPr="00380F39">
          <w:rPr>
            <w:rStyle w:val="Hyperlink"/>
            <w:noProof/>
          </w:rPr>
          <w:t>Employee Background Check</w:t>
        </w:r>
      </w:hyperlink>
    </w:p>
    <w:p w14:paraId="25CCF83E" w14:textId="77777777" w:rsidR="009B4407" w:rsidRDefault="009B4407">
      <w:pPr>
        <w:pStyle w:val="TOC2"/>
        <w:rPr>
          <w:rFonts w:asciiTheme="minorHAnsi" w:eastAsiaTheme="minorEastAsia" w:hAnsiTheme="minorHAnsi" w:cstheme="minorBidi"/>
          <w:bCs w:val="0"/>
          <w:noProof/>
          <w:sz w:val="22"/>
          <w:szCs w:val="22"/>
        </w:rPr>
      </w:pPr>
      <w:hyperlink w:anchor="_Toc301853374" w:history="1">
        <w:r w:rsidRPr="00380F39">
          <w:rPr>
            <w:rStyle w:val="Hyperlink"/>
            <w:noProof/>
          </w:rPr>
          <w:t>3.4</w:t>
        </w:r>
        <w:r>
          <w:rPr>
            <w:rFonts w:asciiTheme="minorHAnsi" w:eastAsiaTheme="minorEastAsia" w:hAnsiTheme="minorHAnsi" w:cstheme="minorBidi"/>
            <w:bCs w:val="0"/>
            <w:noProof/>
            <w:sz w:val="22"/>
            <w:szCs w:val="22"/>
          </w:rPr>
          <w:tab/>
        </w:r>
        <w:r w:rsidRPr="00380F39">
          <w:rPr>
            <w:rStyle w:val="Hyperlink"/>
            <w:noProof/>
          </w:rPr>
          <w:t>Criminal Records</w:t>
        </w:r>
      </w:hyperlink>
    </w:p>
    <w:p w14:paraId="435C2B34" w14:textId="77777777" w:rsidR="009B4407" w:rsidRDefault="009B4407">
      <w:pPr>
        <w:pStyle w:val="TOC2"/>
        <w:rPr>
          <w:rFonts w:asciiTheme="minorHAnsi" w:eastAsiaTheme="minorEastAsia" w:hAnsiTheme="minorHAnsi" w:cstheme="minorBidi"/>
          <w:bCs w:val="0"/>
          <w:noProof/>
          <w:sz w:val="22"/>
          <w:szCs w:val="22"/>
        </w:rPr>
      </w:pPr>
      <w:hyperlink w:anchor="_Toc301853375" w:history="1">
        <w:r w:rsidRPr="00380F39">
          <w:rPr>
            <w:rStyle w:val="Hyperlink"/>
            <w:noProof/>
          </w:rPr>
          <w:t>3.5</w:t>
        </w:r>
        <w:r>
          <w:rPr>
            <w:rFonts w:asciiTheme="minorHAnsi" w:eastAsiaTheme="minorEastAsia" w:hAnsiTheme="minorHAnsi" w:cstheme="minorBidi"/>
            <w:bCs w:val="0"/>
            <w:noProof/>
            <w:sz w:val="22"/>
            <w:szCs w:val="22"/>
          </w:rPr>
          <w:tab/>
        </w:r>
        <w:r w:rsidRPr="00380F39">
          <w:rPr>
            <w:rStyle w:val="Hyperlink"/>
            <w:noProof/>
          </w:rPr>
          <w:t>Personnel Records</w:t>
        </w:r>
      </w:hyperlink>
    </w:p>
    <w:p w14:paraId="41F24B13" w14:textId="77777777" w:rsidR="00307D9D" w:rsidRDefault="00307D9D" w:rsidP="00307D9D">
      <w:pPr>
        <w:pStyle w:val="TOC2"/>
        <w:rPr>
          <w:rFonts w:asciiTheme="minorHAnsi" w:eastAsiaTheme="minorEastAsia" w:hAnsiTheme="minorHAnsi" w:cstheme="minorBidi"/>
          <w:bCs w:val="0"/>
          <w:noProof/>
          <w:sz w:val="22"/>
          <w:szCs w:val="22"/>
        </w:rPr>
      </w:pPr>
      <w:hyperlink w:anchor="_Toc301853377" w:history="1">
        <w:r w:rsidRPr="00380F39">
          <w:rPr>
            <w:rStyle w:val="Hyperlink"/>
            <w:noProof/>
          </w:rPr>
          <w:t>3.</w:t>
        </w:r>
        <w:r>
          <w:rPr>
            <w:rStyle w:val="Hyperlink"/>
            <w:noProof/>
          </w:rPr>
          <w:t>6</w:t>
        </w:r>
        <w:r>
          <w:rPr>
            <w:rFonts w:asciiTheme="minorHAnsi" w:eastAsiaTheme="minorEastAsia" w:hAnsiTheme="minorHAnsi" w:cstheme="minorBidi"/>
            <w:bCs w:val="0"/>
            <w:noProof/>
            <w:sz w:val="22"/>
            <w:szCs w:val="22"/>
          </w:rPr>
          <w:tab/>
        </w:r>
        <w:r>
          <w:rPr>
            <w:rStyle w:val="Hyperlink"/>
            <w:noProof/>
          </w:rPr>
          <w:t>Parking</w:t>
        </w:r>
      </w:hyperlink>
    </w:p>
    <w:p w14:paraId="0736E1EF" w14:textId="77777777" w:rsidR="009B4407" w:rsidRDefault="00307D9D">
      <w:pPr>
        <w:pStyle w:val="TOC2"/>
        <w:rPr>
          <w:rFonts w:asciiTheme="minorHAnsi" w:eastAsiaTheme="minorEastAsia" w:hAnsiTheme="minorHAnsi" w:cstheme="minorBidi"/>
          <w:bCs w:val="0"/>
          <w:noProof/>
          <w:sz w:val="22"/>
          <w:szCs w:val="22"/>
        </w:rPr>
      </w:pPr>
      <w:hyperlink w:anchor="_Toc301853376" w:history="1">
        <w:r>
          <w:rPr>
            <w:rStyle w:val="Hyperlink"/>
            <w:noProof/>
          </w:rPr>
          <w:t>3.7</w:t>
        </w:r>
        <w:r w:rsidR="009B4407">
          <w:rPr>
            <w:rFonts w:asciiTheme="minorHAnsi" w:eastAsiaTheme="minorEastAsia" w:hAnsiTheme="minorHAnsi" w:cstheme="minorBidi"/>
            <w:bCs w:val="0"/>
            <w:noProof/>
            <w:sz w:val="22"/>
            <w:szCs w:val="22"/>
          </w:rPr>
          <w:tab/>
        </w:r>
        <w:r w:rsidR="009B4407" w:rsidRPr="00380F39">
          <w:rPr>
            <w:rStyle w:val="Hyperlink"/>
            <w:noProof/>
          </w:rPr>
          <w:t>Safety</w:t>
        </w:r>
      </w:hyperlink>
    </w:p>
    <w:p w14:paraId="5F8652FB" w14:textId="77777777" w:rsidR="009B4407" w:rsidRDefault="00307D9D">
      <w:pPr>
        <w:pStyle w:val="TOC2"/>
        <w:rPr>
          <w:rFonts w:asciiTheme="minorHAnsi" w:eastAsiaTheme="minorEastAsia" w:hAnsiTheme="minorHAnsi" w:cstheme="minorBidi"/>
          <w:bCs w:val="0"/>
          <w:noProof/>
          <w:sz w:val="22"/>
          <w:szCs w:val="22"/>
        </w:rPr>
      </w:pPr>
      <w:hyperlink w:anchor="_Toc301853377" w:history="1">
        <w:r>
          <w:rPr>
            <w:rStyle w:val="Hyperlink"/>
            <w:noProof/>
          </w:rPr>
          <w:t>3.8</w:t>
        </w:r>
        <w:r w:rsidR="009B4407">
          <w:rPr>
            <w:rFonts w:asciiTheme="minorHAnsi" w:eastAsiaTheme="minorEastAsia" w:hAnsiTheme="minorHAnsi" w:cstheme="minorBidi"/>
            <w:bCs w:val="0"/>
            <w:noProof/>
            <w:sz w:val="22"/>
            <w:szCs w:val="22"/>
          </w:rPr>
          <w:tab/>
        </w:r>
        <w:r w:rsidR="009B4407" w:rsidRPr="00380F39">
          <w:rPr>
            <w:rStyle w:val="Hyperlink"/>
            <w:noProof/>
          </w:rPr>
          <w:t>Employee Requiring Medical Attention</w:t>
        </w:r>
      </w:hyperlink>
    </w:p>
    <w:p w14:paraId="3F2A5A20" w14:textId="77777777" w:rsidR="00E13527" w:rsidRDefault="00E13527" w:rsidP="00E13527">
      <w:pPr>
        <w:pStyle w:val="TOC2"/>
        <w:rPr>
          <w:rFonts w:asciiTheme="minorHAnsi" w:eastAsiaTheme="minorEastAsia" w:hAnsiTheme="minorHAnsi" w:cstheme="minorBidi"/>
          <w:bCs w:val="0"/>
          <w:noProof/>
          <w:sz w:val="22"/>
          <w:szCs w:val="22"/>
        </w:rPr>
      </w:pPr>
      <w:hyperlink w:anchor="_Toc301853377" w:history="1">
        <w:r w:rsidRPr="00380F39">
          <w:rPr>
            <w:rStyle w:val="Hyperlink"/>
            <w:noProof/>
          </w:rPr>
          <w:t>3.</w:t>
        </w:r>
        <w:r w:rsidR="00307D9D">
          <w:rPr>
            <w:rStyle w:val="Hyperlink"/>
            <w:noProof/>
          </w:rPr>
          <w:t>9</w:t>
        </w:r>
        <w:r>
          <w:rPr>
            <w:rFonts w:asciiTheme="minorHAnsi" w:eastAsiaTheme="minorEastAsia" w:hAnsiTheme="minorHAnsi" w:cstheme="minorBidi"/>
            <w:bCs w:val="0"/>
            <w:noProof/>
            <w:sz w:val="22"/>
            <w:szCs w:val="22"/>
          </w:rPr>
          <w:tab/>
        </w:r>
        <w:r w:rsidRPr="00380F39">
          <w:rPr>
            <w:rStyle w:val="Hyperlink"/>
            <w:noProof/>
          </w:rPr>
          <w:t xml:space="preserve">Employee </w:t>
        </w:r>
        <w:r>
          <w:rPr>
            <w:rStyle w:val="Hyperlink"/>
            <w:noProof/>
          </w:rPr>
          <w:t>Driver Policy</w:t>
        </w:r>
      </w:hyperlink>
    </w:p>
    <w:p w14:paraId="56D04987" w14:textId="77777777" w:rsidR="009B4407" w:rsidRDefault="00E13527">
      <w:pPr>
        <w:pStyle w:val="TOC2"/>
        <w:rPr>
          <w:rFonts w:asciiTheme="minorHAnsi" w:eastAsiaTheme="minorEastAsia" w:hAnsiTheme="minorHAnsi" w:cstheme="minorBidi"/>
          <w:bCs w:val="0"/>
          <w:noProof/>
          <w:sz w:val="22"/>
          <w:szCs w:val="22"/>
        </w:rPr>
      </w:pPr>
      <w:hyperlink w:anchor="_Toc301853378" w:history="1">
        <w:r>
          <w:rPr>
            <w:rStyle w:val="Hyperlink"/>
            <w:noProof/>
          </w:rPr>
          <w:t>3.</w:t>
        </w:r>
        <w:r w:rsidR="00307D9D">
          <w:rPr>
            <w:rStyle w:val="Hyperlink"/>
            <w:noProof/>
          </w:rPr>
          <w:t>10</w:t>
        </w:r>
        <w:r w:rsidR="009B4407">
          <w:rPr>
            <w:rFonts w:asciiTheme="minorHAnsi" w:eastAsiaTheme="minorEastAsia" w:hAnsiTheme="minorHAnsi" w:cstheme="minorBidi"/>
            <w:bCs w:val="0"/>
            <w:noProof/>
            <w:sz w:val="22"/>
            <w:szCs w:val="22"/>
          </w:rPr>
          <w:tab/>
        </w:r>
        <w:r w:rsidR="009B4407" w:rsidRPr="00380F39">
          <w:rPr>
            <w:rStyle w:val="Hyperlink"/>
            <w:noProof/>
          </w:rPr>
          <w:t>Visitors in the Workplace</w:t>
        </w:r>
      </w:hyperlink>
    </w:p>
    <w:p w14:paraId="0FA199F6" w14:textId="77777777" w:rsidR="009B4407" w:rsidRDefault="00307D9D">
      <w:pPr>
        <w:pStyle w:val="TOC2"/>
        <w:tabs>
          <w:tab w:val="left" w:pos="1138"/>
        </w:tabs>
        <w:rPr>
          <w:rFonts w:asciiTheme="minorHAnsi" w:eastAsiaTheme="minorEastAsia" w:hAnsiTheme="minorHAnsi" w:cstheme="minorBidi"/>
          <w:bCs w:val="0"/>
          <w:noProof/>
          <w:sz w:val="22"/>
          <w:szCs w:val="22"/>
        </w:rPr>
      </w:pPr>
      <w:hyperlink w:anchor="_Toc301853380" w:history="1">
        <w:r>
          <w:rPr>
            <w:rStyle w:val="Hyperlink"/>
            <w:noProof/>
          </w:rPr>
          <w:t>3.1</w:t>
        </w:r>
        <w:r w:rsidR="00A70A10">
          <w:rPr>
            <w:rStyle w:val="Hyperlink"/>
            <w:noProof/>
          </w:rPr>
          <w:t>1</w:t>
        </w:r>
        <w:r w:rsidR="009B4407">
          <w:rPr>
            <w:rFonts w:asciiTheme="minorHAnsi" w:eastAsiaTheme="minorEastAsia" w:hAnsiTheme="minorHAnsi" w:cstheme="minorBidi"/>
            <w:bCs w:val="0"/>
            <w:noProof/>
            <w:sz w:val="22"/>
            <w:szCs w:val="22"/>
          </w:rPr>
          <w:tab/>
        </w:r>
        <w:r w:rsidR="009B4407" w:rsidRPr="00380F39">
          <w:rPr>
            <w:rStyle w:val="Hyperlink"/>
            <w:noProof/>
          </w:rPr>
          <w:t>Weather-related and Emergency-related Closings</w:t>
        </w:r>
      </w:hyperlink>
    </w:p>
    <w:p w14:paraId="459C24A5" w14:textId="77777777" w:rsidR="009B4407" w:rsidRDefault="009B4407">
      <w:pPr>
        <w:pStyle w:val="TOC1"/>
        <w:rPr>
          <w:rFonts w:asciiTheme="minorHAnsi" w:eastAsiaTheme="minorEastAsia" w:hAnsiTheme="minorHAnsi" w:cstheme="minorBidi"/>
          <w:b w:val="0"/>
          <w:bCs w:val="0"/>
          <w:caps w:val="0"/>
          <w:noProof/>
          <w:sz w:val="22"/>
          <w:szCs w:val="22"/>
        </w:rPr>
      </w:pPr>
      <w:hyperlink w:anchor="_Toc301853381" w:history="1">
        <w:r w:rsidRPr="00380F39">
          <w:rPr>
            <w:rStyle w:val="Hyperlink"/>
            <w:noProof/>
          </w:rPr>
          <w:t>4</w:t>
        </w:r>
        <w:r>
          <w:rPr>
            <w:rFonts w:asciiTheme="minorHAnsi" w:eastAsiaTheme="minorEastAsia" w:hAnsiTheme="minorHAnsi" w:cstheme="minorBidi"/>
            <w:b w:val="0"/>
            <w:bCs w:val="0"/>
            <w:caps w:val="0"/>
            <w:noProof/>
            <w:sz w:val="22"/>
            <w:szCs w:val="22"/>
          </w:rPr>
          <w:tab/>
        </w:r>
        <w:r w:rsidRPr="00380F39">
          <w:rPr>
            <w:rStyle w:val="Hyperlink"/>
            <w:noProof/>
          </w:rPr>
          <w:t>STANDARDS OF CONDUCT</w:t>
        </w:r>
      </w:hyperlink>
    </w:p>
    <w:p w14:paraId="1236A337" w14:textId="77777777" w:rsidR="009B4407" w:rsidRDefault="009B4407">
      <w:pPr>
        <w:pStyle w:val="TOC2"/>
        <w:rPr>
          <w:rFonts w:asciiTheme="minorHAnsi" w:eastAsiaTheme="minorEastAsia" w:hAnsiTheme="minorHAnsi" w:cstheme="minorBidi"/>
          <w:bCs w:val="0"/>
          <w:noProof/>
          <w:sz w:val="22"/>
          <w:szCs w:val="22"/>
        </w:rPr>
      </w:pPr>
      <w:hyperlink w:anchor="_Toc301853382" w:history="1">
        <w:r w:rsidRPr="00380F39">
          <w:rPr>
            <w:rStyle w:val="Hyperlink"/>
            <w:noProof/>
          </w:rPr>
          <w:t>4.1</w:t>
        </w:r>
        <w:r>
          <w:rPr>
            <w:rFonts w:asciiTheme="minorHAnsi" w:eastAsiaTheme="minorEastAsia" w:hAnsiTheme="minorHAnsi" w:cstheme="minorBidi"/>
            <w:bCs w:val="0"/>
            <w:noProof/>
            <w:sz w:val="22"/>
            <w:szCs w:val="22"/>
          </w:rPr>
          <w:tab/>
        </w:r>
        <w:r w:rsidRPr="00380F39">
          <w:rPr>
            <w:rStyle w:val="Hyperlink"/>
            <w:noProof/>
          </w:rPr>
          <w:t>General Guidelines</w:t>
        </w:r>
      </w:hyperlink>
    </w:p>
    <w:p w14:paraId="55201D37" w14:textId="77777777" w:rsidR="009B4407" w:rsidRDefault="009B4407">
      <w:pPr>
        <w:pStyle w:val="TOC2"/>
        <w:rPr>
          <w:rFonts w:asciiTheme="minorHAnsi" w:eastAsiaTheme="minorEastAsia" w:hAnsiTheme="minorHAnsi" w:cstheme="minorBidi"/>
          <w:bCs w:val="0"/>
          <w:noProof/>
          <w:sz w:val="22"/>
          <w:szCs w:val="22"/>
        </w:rPr>
      </w:pPr>
      <w:hyperlink w:anchor="_Toc301853383" w:history="1">
        <w:r w:rsidRPr="00380F39">
          <w:rPr>
            <w:rStyle w:val="Hyperlink"/>
            <w:noProof/>
          </w:rPr>
          <w:t>4.2</w:t>
        </w:r>
        <w:r>
          <w:rPr>
            <w:rFonts w:asciiTheme="minorHAnsi" w:eastAsiaTheme="minorEastAsia" w:hAnsiTheme="minorHAnsi" w:cstheme="minorBidi"/>
            <w:bCs w:val="0"/>
            <w:noProof/>
            <w:sz w:val="22"/>
            <w:szCs w:val="22"/>
          </w:rPr>
          <w:tab/>
        </w:r>
        <w:r w:rsidRPr="00380F39">
          <w:rPr>
            <w:rStyle w:val="Hyperlink"/>
            <w:noProof/>
          </w:rPr>
          <w:t>Attendance and Punctuality</w:t>
        </w:r>
      </w:hyperlink>
    </w:p>
    <w:p w14:paraId="4C0DB593" w14:textId="77777777" w:rsidR="009B4407" w:rsidRDefault="009B4407">
      <w:pPr>
        <w:pStyle w:val="TOC2"/>
        <w:rPr>
          <w:rFonts w:asciiTheme="minorHAnsi" w:eastAsiaTheme="minorEastAsia" w:hAnsiTheme="minorHAnsi" w:cstheme="minorBidi"/>
          <w:bCs w:val="0"/>
          <w:noProof/>
          <w:sz w:val="22"/>
          <w:szCs w:val="22"/>
        </w:rPr>
      </w:pPr>
      <w:hyperlink w:anchor="_Toc301853384" w:history="1">
        <w:r w:rsidRPr="00380F39">
          <w:rPr>
            <w:rStyle w:val="Hyperlink"/>
            <w:noProof/>
          </w:rPr>
          <w:t>4.3</w:t>
        </w:r>
        <w:r>
          <w:rPr>
            <w:rFonts w:asciiTheme="minorHAnsi" w:eastAsiaTheme="minorEastAsia" w:hAnsiTheme="minorHAnsi" w:cstheme="minorBidi"/>
            <w:bCs w:val="0"/>
            <w:noProof/>
            <w:sz w:val="22"/>
            <w:szCs w:val="22"/>
          </w:rPr>
          <w:tab/>
        </w:r>
        <w:r w:rsidRPr="00380F39">
          <w:rPr>
            <w:rStyle w:val="Hyperlink"/>
            <w:noProof/>
          </w:rPr>
          <w:t>Work Schedule</w:t>
        </w:r>
      </w:hyperlink>
    </w:p>
    <w:p w14:paraId="44FBA623" w14:textId="77777777" w:rsidR="009B4407" w:rsidRDefault="009B4407">
      <w:pPr>
        <w:pStyle w:val="TOC2"/>
        <w:rPr>
          <w:rFonts w:asciiTheme="minorHAnsi" w:eastAsiaTheme="minorEastAsia" w:hAnsiTheme="minorHAnsi" w:cstheme="minorBidi"/>
          <w:bCs w:val="0"/>
          <w:noProof/>
          <w:sz w:val="22"/>
          <w:szCs w:val="22"/>
        </w:rPr>
      </w:pPr>
      <w:hyperlink w:anchor="_Toc301853385" w:history="1">
        <w:r w:rsidRPr="00380F39">
          <w:rPr>
            <w:rStyle w:val="Hyperlink"/>
            <w:noProof/>
          </w:rPr>
          <w:t>4.4</w:t>
        </w:r>
        <w:r>
          <w:rPr>
            <w:rFonts w:asciiTheme="minorHAnsi" w:eastAsiaTheme="minorEastAsia" w:hAnsiTheme="minorHAnsi" w:cstheme="minorBidi"/>
            <w:bCs w:val="0"/>
            <w:noProof/>
            <w:sz w:val="22"/>
            <w:szCs w:val="22"/>
          </w:rPr>
          <w:tab/>
        </w:r>
        <w:r w:rsidR="007507F6">
          <w:rPr>
            <w:rStyle w:val="Hyperlink"/>
            <w:noProof/>
          </w:rPr>
          <w:t>Absence and Tardin</w:t>
        </w:r>
        <w:r w:rsidRPr="00380F39">
          <w:rPr>
            <w:rStyle w:val="Hyperlink"/>
            <w:noProof/>
          </w:rPr>
          <w:t>ess</w:t>
        </w:r>
      </w:hyperlink>
    </w:p>
    <w:p w14:paraId="05216F79" w14:textId="77777777" w:rsidR="009B4407" w:rsidRDefault="009B4407">
      <w:pPr>
        <w:pStyle w:val="TOC2"/>
        <w:rPr>
          <w:rFonts w:asciiTheme="minorHAnsi" w:eastAsiaTheme="minorEastAsia" w:hAnsiTheme="minorHAnsi" w:cstheme="minorBidi"/>
          <w:bCs w:val="0"/>
          <w:noProof/>
          <w:sz w:val="22"/>
          <w:szCs w:val="22"/>
        </w:rPr>
      </w:pPr>
      <w:hyperlink w:anchor="_Toc301853386" w:history="1">
        <w:r w:rsidRPr="00380F39">
          <w:rPr>
            <w:rStyle w:val="Hyperlink"/>
            <w:noProof/>
          </w:rPr>
          <w:t>4.5</w:t>
        </w:r>
        <w:r>
          <w:rPr>
            <w:rFonts w:asciiTheme="minorHAnsi" w:eastAsiaTheme="minorEastAsia" w:hAnsiTheme="minorHAnsi" w:cstheme="minorBidi"/>
            <w:bCs w:val="0"/>
            <w:noProof/>
            <w:sz w:val="22"/>
            <w:szCs w:val="22"/>
          </w:rPr>
          <w:tab/>
        </w:r>
        <w:r w:rsidRPr="00380F39">
          <w:rPr>
            <w:rStyle w:val="Hyperlink"/>
            <w:noProof/>
          </w:rPr>
          <w:t>Meal and Break Periods</w:t>
        </w:r>
      </w:hyperlink>
    </w:p>
    <w:p w14:paraId="6EBE37DE" w14:textId="77777777" w:rsidR="009B4407" w:rsidRDefault="009B4407">
      <w:pPr>
        <w:pStyle w:val="TOC2"/>
        <w:rPr>
          <w:rFonts w:asciiTheme="minorHAnsi" w:eastAsiaTheme="minorEastAsia" w:hAnsiTheme="minorHAnsi" w:cstheme="minorBidi"/>
          <w:bCs w:val="0"/>
          <w:noProof/>
          <w:sz w:val="22"/>
          <w:szCs w:val="22"/>
        </w:rPr>
      </w:pPr>
      <w:hyperlink w:anchor="_Toc301853387" w:history="1">
        <w:r w:rsidRPr="00380F39">
          <w:rPr>
            <w:rStyle w:val="Hyperlink"/>
            <w:noProof/>
          </w:rPr>
          <w:t>4.6</w:t>
        </w:r>
        <w:r>
          <w:rPr>
            <w:rFonts w:asciiTheme="minorHAnsi" w:eastAsiaTheme="minorEastAsia" w:hAnsiTheme="minorHAnsi" w:cstheme="minorBidi"/>
            <w:bCs w:val="0"/>
            <w:noProof/>
            <w:sz w:val="22"/>
            <w:szCs w:val="22"/>
          </w:rPr>
          <w:tab/>
        </w:r>
        <w:r w:rsidRPr="00380F39">
          <w:rPr>
            <w:rStyle w:val="Hyperlink"/>
            <w:noProof/>
          </w:rPr>
          <w:t>Harassment Policy</w:t>
        </w:r>
      </w:hyperlink>
    </w:p>
    <w:p w14:paraId="1272215C" w14:textId="77777777" w:rsidR="009B4407" w:rsidRDefault="009B4407">
      <w:pPr>
        <w:pStyle w:val="TOC2"/>
        <w:rPr>
          <w:rFonts w:asciiTheme="minorHAnsi" w:eastAsiaTheme="minorEastAsia" w:hAnsiTheme="minorHAnsi" w:cstheme="minorBidi"/>
          <w:bCs w:val="0"/>
          <w:noProof/>
          <w:sz w:val="22"/>
          <w:szCs w:val="22"/>
        </w:rPr>
      </w:pPr>
      <w:hyperlink w:anchor="_Toc301853388" w:history="1">
        <w:r w:rsidRPr="00380F39">
          <w:rPr>
            <w:rStyle w:val="Hyperlink"/>
            <w:noProof/>
          </w:rPr>
          <w:t>4.7</w:t>
        </w:r>
        <w:r>
          <w:rPr>
            <w:rFonts w:asciiTheme="minorHAnsi" w:eastAsiaTheme="minorEastAsia" w:hAnsiTheme="minorHAnsi" w:cstheme="minorBidi"/>
            <w:bCs w:val="0"/>
            <w:noProof/>
            <w:sz w:val="22"/>
            <w:szCs w:val="22"/>
          </w:rPr>
          <w:tab/>
        </w:r>
        <w:r w:rsidRPr="00380F39">
          <w:rPr>
            <w:rStyle w:val="Hyperlink"/>
            <w:noProof/>
          </w:rPr>
          <w:t>Sexual Harassment Policy</w:t>
        </w:r>
      </w:hyperlink>
    </w:p>
    <w:p w14:paraId="3F767481" w14:textId="77777777" w:rsidR="009B4407" w:rsidRDefault="009B4407">
      <w:pPr>
        <w:pStyle w:val="TOC2"/>
        <w:rPr>
          <w:rFonts w:asciiTheme="minorHAnsi" w:eastAsiaTheme="minorEastAsia" w:hAnsiTheme="minorHAnsi" w:cstheme="minorBidi"/>
          <w:bCs w:val="0"/>
          <w:noProof/>
          <w:sz w:val="22"/>
          <w:szCs w:val="22"/>
        </w:rPr>
      </w:pPr>
      <w:hyperlink w:anchor="_Toc301853389" w:history="1">
        <w:r w:rsidRPr="00380F39">
          <w:rPr>
            <w:rStyle w:val="Hyperlink"/>
            <w:noProof/>
          </w:rPr>
          <w:t>4.8</w:t>
        </w:r>
        <w:r>
          <w:rPr>
            <w:rFonts w:asciiTheme="minorHAnsi" w:eastAsiaTheme="minorEastAsia" w:hAnsiTheme="minorHAnsi" w:cstheme="minorBidi"/>
            <w:bCs w:val="0"/>
            <w:noProof/>
            <w:sz w:val="22"/>
            <w:szCs w:val="22"/>
          </w:rPr>
          <w:tab/>
        </w:r>
        <w:r w:rsidRPr="00380F39">
          <w:rPr>
            <w:rStyle w:val="Hyperlink"/>
            <w:noProof/>
          </w:rPr>
          <w:t>Violence in the Workplace</w:t>
        </w:r>
      </w:hyperlink>
    </w:p>
    <w:p w14:paraId="3E60478A" w14:textId="77777777" w:rsidR="009B4407" w:rsidRDefault="009B4407">
      <w:pPr>
        <w:pStyle w:val="TOC2"/>
        <w:rPr>
          <w:rFonts w:asciiTheme="minorHAnsi" w:eastAsiaTheme="minorEastAsia" w:hAnsiTheme="minorHAnsi" w:cstheme="minorBidi"/>
          <w:bCs w:val="0"/>
          <w:noProof/>
          <w:sz w:val="22"/>
          <w:szCs w:val="22"/>
        </w:rPr>
      </w:pPr>
      <w:hyperlink w:anchor="_Toc301853390" w:history="1">
        <w:r w:rsidRPr="00380F39">
          <w:rPr>
            <w:rStyle w:val="Hyperlink"/>
            <w:noProof/>
          </w:rPr>
          <w:t>4.9</w:t>
        </w:r>
        <w:r>
          <w:rPr>
            <w:rFonts w:asciiTheme="minorHAnsi" w:eastAsiaTheme="minorEastAsia" w:hAnsiTheme="minorHAnsi" w:cstheme="minorBidi"/>
            <w:bCs w:val="0"/>
            <w:noProof/>
            <w:sz w:val="22"/>
            <w:szCs w:val="22"/>
          </w:rPr>
          <w:tab/>
        </w:r>
        <w:r w:rsidRPr="00380F39">
          <w:rPr>
            <w:rStyle w:val="Hyperlink"/>
            <w:noProof/>
          </w:rPr>
          <w:t>Confidential Information and Nondisclosure</w:t>
        </w:r>
      </w:hyperlink>
    </w:p>
    <w:p w14:paraId="0EA54856"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1" w:history="1">
        <w:r w:rsidRPr="00380F39">
          <w:rPr>
            <w:rStyle w:val="Hyperlink"/>
            <w:noProof/>
          </w:rPr>
          <w:t>4.10</w:t>
        </w:r>
        <w:r>
          <w:rPr>
            <w:rFonts w:asciiTheme="minorHAnsi" w:eastAsiaTheme="minorEastAsia" w:hAnsiTheme="minorHAnsi" w:cstheme="minorBidi"/>
            <w:bCs w:val="0"/>
            <w:noProof/>
            <w:sz w:val="22"/>
            <w:szCs w:val="22"/>
          </w:rPr>
          <w:tab/>
        </w:r>
        <w:r w:rsidRPr="00380F39">
          <w:rPr>
            <w:rStyle w:val="Hyperlink"/>
            <w:noProof/>
          </w:rPr>
          <w:t>Ethical Standards</w:t>
        </w:r>
      </w:hyperlink>
    </w:p>
    <w:p w14:paraId="75D4BE7D"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2" w:history="1">
        <w:r w:rsidRPr="00380F39">
          <w:rPr>
            <w:rStyle w:val="Hyperlink"/>
            <w:noProof/>
          </w:rPr>
          <w:t>4.11</w:t>
        </w:r>
        <w:r>
          <w:rPr>
            <w:rFonts w:asciiTheme="minorHAnsi" w:eastAsiaTheme="minorEastAsia" w:hAnsiTheme="minorHAnsi" w:cstheme="minorBidi"/>
            <w:bCs w:val="0"/>
            <w:noProof/>
            <w:sz w:val="22"/>
            <w:szCs w:val="22"/>
          </w:rPr>
          <w:tab/>
        </w:r>
        <w:r w:rsidRPr="00380F39">
          <w:rPr>
            <w:rStyle w:val="Hyperlink"/>
            <w:noProof/>
          </w:rPr>
          <w:t>Dress Code</w:t>
        </w:r>
      </w:hyperlink>
    </w:p>
    <w:p w14:paraId="7D9CCAE6"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3" w:history="1">
        <w:r w:rsidRPr="00380F39">
          <w:rPr>
            <w:rStyle w:val="Hyperlink"/>
            <w:noProof/>
          </w:rPr>
          <w:t>4.12</w:t>
        </w:r>
        <w:r>
          <w:rPr>
            <w:rFonts w:asciiTheme="minorHAnsi" w:eastAsiaTheme="minorEastAsia" w:hAnsiTheme="minorHAnsi" w:cstheme="minorBidi"/>
            <w:bCs w:val="0"/>
            <w:noProof/>
            <w:sz w:val="22"/>
            <w:szCs w:val="22"/>
          </w:rPr>
          <w:tab/>
        </w:r>
        <w:r w:rsidRPr="00380F39">
          <w:rPr>
            <w:rStyle w:val="Hyperlink"/>
            <w:noProof/>
          </w:rPr>
          <w:t>Use of Equipment</w:t>
        </w:r>
      </w:hyperlink>
    </w:p>
    <w:p w14:paraId="0320E5C0"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4" w:history="1">
        <w:r w:rsidRPr="00380F39">
          <w:rPr>
            <w:rStyle w:val="Hyperlink"/>
            <w:noProof/>
          </w:rPr>
          <w:t>4.13</w:t>
        </w:r>
        <w:r>
          <w:rPr>
            <w:rFonts w:asciiTheme="minorHAnsi" w:eastAsiaTheme="minorEastAsia" w:hAnsiTheme="minorHAnsi" w:cstheme="minorBidi"/>
            <w:bCs w:val="0"/>
            <w:noProof/>
            <w:sz w:val="22"/>
            <w:szCs w:val="22"/>
          </w:rPr>
          <w:tab/>
        </w:r>
        <w:r w:rsidRPr="00380F39">
          <w:rPr>
            <w:rStyle w:val="Hyperlink"/>
            <w:noProof/>
          </w:rPr>
          <w:t>Use of Computer, Phone, Mail, and Internet/Intranet</w:t>
        </w:r>
      </w:hyperlink>
    </w:p>
    <w:p w14:paraId="201AA489"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5" w:history="1">
        <w:r w:rsidRPr="00380F39">
          <w:rPr>
            <w:rStyle w:val="Hyperlink"/>
            <w:noProof/>
          </w:rPr>
          <w:t>4.14</w:t>
        </w:r>
        <w:r>
          <w:rPr>
            <w:rFonts w:asciiTheme="minorHAnsi" w:eastAsiaTheme="minorEastAsia" w:hAnsiTheme="minorHAnsi" w:cstheme="minorBidi"/>
            <w:bCs w:val="0"/>
            <w:noProof/>
            <w:sz w:val="22"/>
            <w:szCs w:val="22"/>
          </w:rPr>
          <w:tab/>
        </w:r>
        <w:r w:rsidRPr="00380F39">
          <w:rPr>
            <w:rStyle w:val="Hyperlink"/>
            <w:noProof/>
          </w:rPr>
          <w:t>Smoking Policy</w:t>
        </w:r>
      </w:hyperlink>
    </w:p>
    <w:p w14:paraId="3926CE93"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6" w:history="1">
        <w:r w:rsidRPr="00380F39">
          <w:rPr>
            <w:rStyle w:val="Hyperlink"/>
            <w:noProof/>
          </w:rPr>
          <w:t>4.15</w:t>
        </w:r>
        <w:r>
          <w:rPr>
            <w:rFonts w:asciiTheme="minorHAnsi" w:eastAsiaTheme="minorEastAsia" w:hAnsiTheme="minorHAnsi" w:cstheme="minorBidi"/>
            <w:bCs w:val="0"/>
            <w:noProof/>
            <w:sz w:val="22"/>
            <w:szCs w:val="22"/>
          </w:rPr>
          <w:tab/>
        </w:r>
        <w:r w:rsidRPr="00380F39">
          <w:rPr>
            <w:rStyle w:val="Hyperlink"/>
            <w:noProof/>
          </w:rPr>
          <w:t>Alcohol and Substance Abuse</w:t>
        </w:r>
      </w:hyperlink>
    </w:p>
    <w:p w14:paraId="20CFADBA"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7" w:history="1">
        <w:r w:rsidRPr="00380F39">
          <w:rPr>
            <w:rStyle w:val="Hyperlink"/>
            <w:noProof/>
          </w:rPr>
          <w:t>4.16</w:t>
        </w:r>
        <w:r>
          <w:rPr>
            <w:rFonts w:asciiTheme="minorHAnsi" w:eastAsiaTheme="minorEastAsia" w:hAnsiTheme="minorHAnsi" w:cstheme="minorBidi"/>
            <w:bCs w:val="0"/>
            <w:noProof/>
            <w:sz w:val="22"/>
            <w:szCs w:val="22"/>
          </w:rPr>
          <w:tab/>
        </w:r>
        <w:r w:rsidRPr="00380F39">
          <w:rPr>
            <w:rStyle w:val="Hyperlink"/>
            <w:noProof/>
          </w:rPr>
          <w:t>Searches at Work</w:t>
        </w:r>
      </w:hyperlink>
    </w:p>
    <w:p w14:paraId="5A48879E"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8" w:history="1">
        <w:r w:rsidRPr="00380F39">
          <w:rPr>
            <w:rStyle w:val="Hyperlink"/>
            <w:noProof/>
          </w:rPr>
          <w:t>4.17</w:t>
        </w:r>
        <w:r>
          <w:rPr>
            <w:rFonts w:asciiTheme="minorHAnsi" w:eastAsiaTheme="minorEastAsia" w:hAnsiTheme="minorHAnsi" w:cstheme="minorBidi"/>
            <w:bCs w:val="0"/>
            <w:noProof/>
            <w:sz w:val="22"/>
            <w:szCs w:val="22"/>
          </w:rPr>
          <w:tab/>
        </w:r>
        <w:r w:rsidRPr="00380F39">
          <w:rPr>
            <w:rStyle w:val="Hyperlink"/>
            <w:noProof/>
          </w:rPr>
          <w:t>Complaint Procedure</w:t>
        </w:r>
      </w:hyperlink>
    </w:p>
    <w:p w14:paraId="2B87AA71"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399" w:history="1">
        <w:r w:rsidRPr="00380F39">
          <w:rPr>
            <w:rStyle w:val="Hyperlink"/>
            <w:noProof/>
          </w:rPr>
          <w:t>4.18</w:t>
        </w:r>
        <w:r>
          <w:rPr>
            <w:rFonts w:asciiTheme="minorHAnsi" w:eastAsiaTheme="minorEastAsia" w:hAnsiTheme="minorHAnsi" w:cstheme="minorBidi"/>
            <w:bCs w:val="0"/>
            <w:noProof/>
            <w:sz w:val="22"/>
            <w:szCs w:val="22"/>
          </w:rPr>
          <w:tab/>
        </w:r>
        <w:r w:rsidRPr="00380F39">
          <w:rPr>
            <w:rStyle w:val="Hyperlink"/>
            <w:noProof/>
          </w:rPr>
          <w:t>Corrective Procedure</w:t>
        </w:r>
      </w:hyperlink>
    </w:p>
    <w:p w14:paraId="0EA27610"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400" w:history="1">
        <w:r w:rsidRPr="00380F39">
          <w:rPr>
            <w:rStyle w:val="Hyperlink"/>
            <w:noProof/>
          </w:rPr>
          <w:t>4.19</w:t>
        </w:r>
        <w:r>
          <w:rPr>
            <w:rFonts w:asciiTheme="minorHAnsi" w:eastAsiaTheme="minorEastAsia" w:hAnsiTheme="minorHAnsi" w:cstheme="minorBidi"/>
            <w:bCs w:val="0"/>
            <w:noProof/>
            <w:sz w:val="22"/>
            <w:szCs w:val="22"/>
          </w:rPr>
          <w:tab/>
        </w:r>
        <w:r w:rsidRPr="00380F39">
          <w:rPr>
            <w:rStyle w:val="Hyperlink"/>
            <w:noProof/>
          </w:rPr>
          <w:t>Crisis Suspension</w:t>
        </w:r>
      </w:hyperlink>
    </w:p>
    <w:p w14:paraId="09980275"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401" w:history="1">
        <w:r w:rsidRPr="00380F39">
          <w:rPr>
            <w:rStyle w:val="Hyperlink"/>
            <w:noProof/>
          </w:rPr>
          <w:t>4.20</w:t>
        </w:r>
        <w:r>
          <w:rPr>
            <w:rFonts w:asciiTheme="minorHAnsi" w:eastAsiaTheme="minorEastAsia" w:hAnsiTheme="minorHAnsi" w:cstheme="minorBidi"/>
            <w:bCs w:val="0"/>
            <w:noProof/>
            <w:sz w:val="22"/>
            <w:szCs w:val="22"/>
          </w:rPr>
          <w:tab/>
        </w:r>
        <w:r w:rsidRPr="00380F39">
          <w:rPr>
            <w:rStyle w:val="Hyperlink"/>
            <w:noProof/>
          </w:rPr>
          <w:t>Outside Employment</w:t>
        </w:r>
      </w:hyperlink>
    </w:p>
    <w:p w14:paraId="27A2F049"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402" w:history="1">
        <w:r w:rsidRPr="00380F39">
          <w:rPr>
            <w:rStyle w:val="Hyperlink"/>
            <w:noProof/>
          </w:rPr>
          <w:t>4.21</w:t>
        </w:r>
        <w:r>
          <w:rPr>
            <w:rFonts w:asciiTheme="minorHAnsi" w:eastAsiaTheme="minorEastAsia" w:hAnsiTheme="minorHAnsi" w:cstheme="minorBidi"/>
            <w:bCs w:val="0"/>
            <w:noProof/>
            <w:sz w:val="22"/>
            <w:szCs w:val="22"/>
          </w:rPr>
          <w:tab/>
        </w:r>
        <w:r w:rsidRPr="00380F39">
          <w:rPr>
            <w:rStyle w:val="Hyperlink"/>
            <w:noProof/>
          </w:rPr>
          <w:t>Employment Resignation</w:t>
        </w:r>
      </w:hyperlink>
    </w:p>
    <w:p w14:paraId="30E8F9AF" w14:textId="77777777" w:rsidR="009B4407" w:rsidRDefault="009B4407">
      <w:pPr>
        <w:pStyle w:val="TOC2"/>
        <w:tabs>
          <w:tab w:val="left" w:pos="1138"/>
        </w:tabs>
        <w:rPr>
          <w:rFonts w:asciiTheme="minorHAnsi" w:eastAsiaTheme="minorEastAsia" w:hAnsiTheme="minorHAnsi" w:cstheme="minorBidi"/>
          <w:bCs w:val="0"/>
          <w:noProof/>
          <w:sz w:val="22"/>
          <w:szCs w:val="22"/>
        </w:rPr>
      </w:pPr>
      <w:hyperlink w:anchor="_Toc301853403" w:history="1">
        <w:r w:rsidRPr="00380F39">
          <w:rPr>
            <w:rStyle w:val="Hyperlink"/>
            <w:noProof/>
          </w:rPr>
          <w:t>4.22</w:t>
        </w:r>
        <w:r>
          <w:rPr>
            <w:rFonts w:asciiTheme="minorHAnsi" w:eastAsiaTheme="minorEastAsia" w:hAnsiTheme="minorHAnsi" w:cstheme="minorBidi"/>
            <w:bCs w:val="0"/>
            <w:noProof/>
            <w:sz w:val="22"/>
            <w:szCs w:val="22"/>
          </w:rPr>
          <w:tab/>
        </w:r>
        <w:r w:rsidRPr="00380F39">
          <w:rPr>
            <w:rStyle w:val="Hyperlink"/>
            <w:noProof/>
          </w:rPr>
          <w:t>Return of Company Property</w:t>
        </w:r>
      </w:hyperlink>
    </w:p>
    <w:p w14:paraId="74BF8E41" w14:textId="77777777" w:rsidR="009B4407" w:rsidRDefault="009B4407">
      <w:pPr>
        <w:pStyle w:val="TOC1"/>
        <w:rPr>
          <w:rFonts w:asciiTheme="minorHAnsi" w:eastAsiaTheme="minorEastAsia" w:hAnsiTheme="minorHAnsi" w:cstheme="minorBidi"/>
          <w:b w:val="0"/>
          <w:bCs w:val="0"/>
          <w:caps w:val="0"/>
          <w:noProof/>
          <w:sz w:val="22"/>
          <w:szCs w:val="22"/>
        </w:rPr>
      </w:pPr>
      <w:hyperlink w:anchor="_Toc301853404" w:history="1">
        <w:r w:rsidRPr="00380F39">
          <w:rPr>
            <w:rStyle w:val="Hyperlink"/>
            <w:noProof/>
          </w:rPr>
          <w:t>5</w:t>
        </w:r>
        <w:r>
          <w:rPr>
            <w:rFonts w:asciiTheme="minorHAnsi" w:eastAsiaTheme="minorEastAsia" w:hAnsiTheme="minorHAnsi" w:cstheme="minorBidi"/>
            <w:b w:val="0"/>
            <w:bCs w:val="0"/>
            <w:caps w:val="0"/>
            <w:noProof/>
            <w:sz w:val="22"/>
            <w:szCs w:val="22"/>
          </w:rPr>
          <w:tab/>
        </w:r>
        <w:r w:rsidRPr="00380F39">
          <w:rPr>
            <w:rStyle w:val="Hyperlink"/>
            <w:noProof/>
          </w:rPr>
          <w:t>COMPENSATION POLICIES</w:t>
        </w:r>
      </w:hyperlink>
    </w:p>
    <w:p w14:paraId="73C15217" w14:textId="77777777" w:rsidR="009B4407" w:rsidRDefault="009B4407">
      <w:pPr>
        <w:pStyle w:val="TOC2"/>
        <w:rPr>
          <w:rFonts w:asciiTheme="minorHAnsi" w:eastAsiaTheme="minorEastAsia" w:hAnsiTheme="minorHAnsi" w:cstheme="minorBidi"/>
          <w:bCs w:val="0"/>
          <w:noProof/>
          <w:sz w:val="22"/>
          <w:szCs w:val="22"/>
        </w:rPr>
      </w:pPr>
      <w:hyperlink w:anchor="_Toc301853405" w:history="1">
        <w:r w:rsidRPr="00380F39">
          <w:rPr>
            <w:rStyle w:val="Hyperlink"/>
            <w:noProof/>
          </w:rPr>
          <w:t>5.1</w:t>
        </w:r>
        <w:r>
          <w:rPr>
            <w:rFonts w:asciiTheme="minorHAnsi" w:eastAsiaTheme="minorEastAsia" w:hAnsiTheme="minorHAnsi" w:cstheme="minorBidi"/>
            <w:bCs w:val="0"/>
            <w:noProof/>
            <w:sz w:val="22"/>
            <w:szCs w:val="22"/>
          </w:rPr>
          <w:tab/>
        </w:r>
        <w:r w:rsidRPr="00380F39">
          <w:rPr>
            <w:rStyle w:val="Hyperlink"/>
            <w:noProof/>
          </w:rPr>
          <w:t>Timekeeping Procedures</w:t>
        </w:r>
      </w:hyperlink>
    </w:p>
    <w:p w14:paraId="5A772D92" w14:textId="77777777" w:rsidR="009B4407" w:rsidRDefault="009B4407">
      <w:pPr>
        <w:pStyle w:val="TOC2"/>
        <w:rPr>
          <w:rFonts w:asciiTheme="minorHAnsi" w:eastAsiaTheme="minorEastAsia" w:hAnsiTheme="minorHAnsi" w:cstheme="minorBidi"/>
          <w:bCs w:val="0"/>
          <w:noProof/>
          <w:sz w:val="22"/>
          <w:szCs w:val="22"/>
        </w:rPr>
      </w:pPr>
      <w:hyperlink w:anchor="_Toc301853406" w:history="1">
        <w:r w:rsidRPr="00380F39">
          <w:rPr>
            <w:rStyle w:val="Hyperlink"/>
            <w:noProof/>
          </w:rPr>
          <w:t>5.2</w:t>
        </w:r>
        <w:r>
          <w:rPr>
            <w:rFonts w:asciiTheme="minorHAnsi" w:eastAsiaTheme="minorEastAsia" w:hAnsiTheme="minorHAnsi" w:cstheme="minorBidi"/>
            <w:bCs w:val="0"/>
            <w:noProof/>
            <w:sz w:val="22"/>
            <w:szCs w:val="22"/>
          </w:rPr>
          <w:tab/>
        </w:r>
        <w:r w:rsidRPr="00380F39">
          <w:rPr>
            <w:rStyle w:val="Hyperlink"/>
            <w:noProof/>
          </w:rPr>
          <w:t>Overtime Pay</w:t>
        </w:r>
      </w:hyperlink>
    </w:p>
    <w:p w14:paraId="291C2590" w14:textId="77777777" w:rsidR="009B4407" w:rsidRDefault="009B4407">
      <w:pPr>
        <w:pStyle w:val="TOC2"/>
        <w:rPr>
          <w:rFonts w:asciiTheme="minorHAnsi" w:eastAsiaTheme="minorEastAsia" w:hAnsiTheme="minorHAnsi" w:cstheme="minorBidi"/>
          <w:bCs w:val="0"/>
          <w:noProof/>
          <w:sz w:val="22"/>
          <w:szCs w:val="22"/>
        </w:rPr>
      </w:pPr>
      <w:hyperlink w:anchor="_Toc301853407" w:history="1">
        <w:r w:rsidRPr="00380F39">
          <w:rPr>
            <w:rStyle w:val="Hyperlink"/>
            <w:noProof/>
          </w:rPr>
          <w:t>5.3</w:t>
        </w:r>
        <w:r>
          <w:rPr>
            <w:rFonts w:asciiTheme="minorHAnsi" w:eastAsiaTheme="minorEastAsia" w:hAnsiTheme="minorHAnsi" w:cstheme="minorBidi"/>
            <w:bCs w:val="0"/>
            <w:noProof/>
            <w:sz w:val="22"/>
            <w:szCs w:val="22"/>
          </w:rPr>
          <w:tab/>
        </w:r>
        <w:r w:rsidRPr="00380F39">
          <w:rPr>
            <w:rStyle w:val="Hyperlink"/>
            <w:noProof/>
          </w:rPr>
          <w:t>Payroll and Paydays</w:t>
        </w:r>
      </w:hyperlink>
    </w:p>
    <w:p w14:paraId="37D9D1E4" w14:textId="77777777" w:rsidR="009B4407" w:rsidRDefault="009B4407">
      <w:pPr>
        <w:pStyle w:val="TOC2"/>
        <w:rPr>
          <w:rFonts w:asciiTheme="minorHAnsi" w:eastAsiaTheme="minorEastAsia" w:hAnsiTheme="minorHAnsi" w:cstheme="minorBidi"/>
          <w:bCs w:val="0"/>
          <w:noProof/>
          <w:sz w:val="22"/>
          <w:szCs w:val="22"/>
        </w:rPr>
      </w:pPr>
      <w:hyperlink w:anchor="_Toc301853408" w:history="1">
        <w:r w:rsidRPr="00380F39">
          <w:rPr>
            <w:rStyle w:val="Hyperlink"/>
            <w:noProof/>
          </w:rPr>
          <w:t>5.4</w:t>
        </w:r>
        <w:r>
          <w:rPr>
            <w:rFonts w:asciiTheme="minorHAnsi" w:eastAsiaTheme="minorEastAsia" w:hAnsiTheme="minorHAnsi" w:cstheme="minorBidi"/>
            <w:bCs w:val="0"/>
            <w:noProof/>
            <w:sz w:val="22"/>
            <w:szCs w:val="22"/>
          </w:rPr>
          <w:tab/>
        </w:r>
        <w:r w:rsidRPr="00380F39">
          <w:rPr>
            <w:rStyle w:val="Hyperlink"/>
            <w:noProof/>
          </w:rPr>
          <w:t>Performance and Salary Reviews</w:t>
        </w:r>
      </w:hyperlink>
    </w:p>
    <w:p w14:paraId="3A55E3BB" w14:textId="77777777" w:rsidR="009B4407" w:rsidRDefault="009B4407">
      <w:pPr>
        <w:pStyle w:val="TOC1"/>
        <w:rPr>
          <w:rFonts w:asciiTheme="minorHAnsi" w:eastAsiaTheme="minorEastAsia" w:hAnsiTheme="minorHAnsi" w:cstheme="minorBidi"/>
          <w:b w:val="0"/>
          <w:bCs w:val="0"/>
          <w:caps w:val="0"/>
          <w:noProof/>
          <w:sz w:val="22"/>
          <w:szCs w:val="22"/>
        </w:rPr>
      </w:pPr>
      <w:hyperlink w:anchor="_Toc301853409" w:history="1">
        <w:r w:rsidRPr="00380F39">
          <w:rPr>
            <w:rStyle w:val="Hyperlink"/>
            <w:noProof/>
          </w:rPr>
          <w:t>6</w:t>
        </w:r>
        <w:r>
          <w:rPr>
            <w:rFonts w:asciiTheme="minorHAnsi" w:eastAsiaTheme="minorEastAsia" w:hAnsiTheme="minorHAnsi" w:cstheme="minorBidi"/>
            <w:b w:val="0"/>
            <w:bCs w:val="0"/>
            <w:caps w:val="0"/>
            <w:noProof/>
            <w:sz w:val="22"/>
            <w:szCs w:val="22"/>
          </w:rPr>
          <w:tab/>
        </w:r>
        <w:r w:rsidRPr="00380F39">
          <w:rPr>
            <w:rStyle w:val="Hyperlink"/>
            <w:noProof/>
          </w:rPr>
          <w:t>GROUP HEALTH AND RELATED BENEFITS</w:t>
        </w:r>
      </w:hyperlink>
    </w:p>
    <w:p w14:paraId="0C0E56DA" w14:textId="77777777" w:rsidR="009B4407" w:rsidRDefault="009B4407">
      <w:pPr>
        <w:pStyle w:val="TOC2"/>
        <w:rPr>
          <w:rFonts w:asciiTheme="minorHAnsi" w:eastAsiaTheme="minorEastAsia" w:hAnsiTheme="minorHAnsi" w:cstheme="minorBidi"/>
          <w:bCs w:val="0"/>
          <w:noProof/>
          <w:sz w:val="22"/>
          <w:szCs w:val="22"/>
        </w:rPr>
      </w:pPr>
      <w:hyperlink w:anchor="_Toc301853410" w:history="1">
        <w:r w:rsidRPr="00380F39">
          <w:rPr>
            <w:rStyle w:val="Hyperlink"/>
            <w:noProof/>
          </w:rPr>
          <w:t>6.1</w:t>
        </w:r>
        <w:r>
          <w:rPr>
            <w:rFonts w:asciiTheme="minorHAnsi" w:eastAsiaTheme="minorEastAsia" w:hAnsiTheme="minorHAnsi" w:cstheme="minorBidi"/>
            <w:bCs w:val="0"/>
            <w:noProof/>
            <w:sz w:val="22"/>
            <w:szCs w:val="22"/>
          </w:rPr>
          <w:tab/>
        </w:r>
        <w:r w:rsidRPr="00380F39">
          <w:rPr>
            <w:rStyle w:val="Hyperlink"/>
            <w:noProof/>
          </w:rPr>
          <w:t>Benefit Summaries and Eligibility</w:t>
        </w:r>
      </w:hyperlink>
    </w:p>
    <w:p w14:paraId="1D269B7A" w14:textId="77777777" w:rsidR="009B4407" w:rsidRDefault="009B4407">
      <w:pPr>
        <w:pStyle w:val="TOC1"/>
        <w:rPr>
          <w:rFonts w:asciiTheme="minorHAnsi" w:eastAsiaTheme="minorEastAsia" w:hAnsiTheme="minorHAnsi" w:cstheme="minorBidi"/>
          <w:b w:val="0"/>
          <w:bCs w:val="0"/>
          <w:caps w:val="0"/>
          <w:noProof/>
          <w:sz w:val="22"/>
          <w:szCs w:val="22"/>
        </w:rPr>
      </w:pPr>
      <w:hyperlink w:anchor="_Toc301853411" w:history="1">
        <w:r w:rsidRPr="00380F39">
          <w:rPr>
            <w:rStyle w:val="Hyperlink"/>
            <w:noProof/>
          </w:rPr>
          <w:t>7</w:t>
        </w:r>
        <w:r>
          <w:rPr>
            <w:rFonts w:asciiTheme="minorHAnsi" w:eastAsiaTheme="minorEastAsia" w:hAnsiTheme="minorHAnsi" w:cstheme="minorBidi"/>
            <w:b w:val="0"/>
            <w:bCs w:val="0"/>
            <w:caps w:val="0"/>
            <w:noProof/>
            <w:sz w:val="22"/>
            <w:szCs w:val="22"/>
          </w:rPr>
          <w:tab/>
        </w:r>
        <w:r w:rsidRPr="00380F39">
          <w:rPr>
            <w:rStyle w:val="Hyperlink"/>
            <w:noProof/>
          </w:rPr>
          <w:t>TIME-OFF</w:t>
        </w:r>
      </w:hyperlink>
    </w:p>
    <w:p w14:paraId="6D274639" w14:textId="77777777" w:rsidR="009B4407" w:rsidRDefault="009B4407">
      <w:pPr>
        <w:pStyle w:val="TOC2"/>
        <w:rPr>
          <w:rFonts w:asciiTheme="minorHAnsi" w:eastAsiaTheme="minorEastAsia" w:hAnsiTheme="minorHAnsi" w:cstheme="minorBidi"/>
          <w:bCs w:val="0"/>
          <w:noProof/>
          <w:sz w:val="22"/>
          <w:szCs w:val="22"/>
        </w:rPr>
      </w:pPr>
      <w:hyperlink w:anchor="_Toc301853412" w:history="1">
        <w:r w:rsidRPr="00380F39">
          <w:rPr>
            <w:rStyle w:val="Hyperlink"/>
            <w:noProof/>
          </w:rPr>
          <w:t>7.1</w:t>
        </w:r>
        <w:r>
          <w:rPr>
            <w:rFonts w:asciiTheme="minorHAnsi" w:eastAsiaTheme="minorEastAsia" w:hAnsiTheme="minorHAnsi" w:cstheme="minorBidi"/>
            <w:bCs w:val="0"/>
            <w:noProof/>
            <w:sz w:val="22"/>
            <w:szCs w:val="22"/>
          </w:rPr>
          <w:tab/>
        </w:r>
        <w:r w:rsidRPr="00380F39">
          <w:rPr>
            <w:rStyle w:val="Hyperlink"/>
            <w:noProof/>
          </w:rPr>
          <w:t>Sick/Personal/Vacation/Holiday Policy</w:t>
        </w:r>
      </w:hyperlink>
    </w:p>
    <w:p w14:paraId="16BDEDAC" w14:textId="77777777" w:rsidR="009B4407" w:rsidRDefault="009B4407">
      <w:pPr>
        <w:pStyle w:val="TOC2"/>
        <w:rPr>
          <w:rFonts w:asciiTheme="minorHAnsi" w:eastAsiaTheme="minorEastAsia" w:hAnsiTheme="minorHAnsi" w:cstheme="minorBidi"/>
          <w:bCs w:val="0"/>
          <w:noProof/>
          <w:sz w:val="22"/>
          <w:szCs w:val="22"/>
        </w:rPr>
      </w:pPr>
      <w:hyperlink w:anchor="_Toc301853413" w:history="1">
        <w:r w:rsidRPr="00380F39">
          <w:rPr>
            <w:rStyle w:val="Hyperlink"/>
            <w:noProof/>
          </w:rPr>
          <w:t>7.2</w:t>
        </w:r>
        <w:r>
          <w:rPr>
            <w:rFonts w:asciiTheme="minorHAnsi" w:eastAsiaTheme="minorEastAsia" w:hAnsiTheme="minorHAnsi" w:cstheme="minorBidi"/>
            <w:bCs w:val="0"/>
            <w:noProof/>
            <w:sz w:val="22"/>
            <w:szCs w:val="22"/>
          </w:rPr>
          <w:tab/>
        </w:r>
        <w:r w:rsidRPr="00380F39">
          <w:rPr>
            <w:rStyle w:val="Hyperlink"/>
            <w:noProof/>
          </w:rPr>
          <w:t>Jury Duty</w:t>
        </w:r>
      </w:hyperlink>
    </w:p>
    <w:p w14:paraId="0F53A7CB" w14:textId="77777777" w:rsidR="009B4407" w:rsidRDefault="009B4407">
      <w:pPr>
        <w:pStyle w:val="TOC2"/>
        <w:rPr>
          <w:rFonts w:asciiTheme="minorHAnsi" w:eastAsiaTheme="minorEastAsia" w:hAnsiTheme="minorHAnsi" w:cstheme="minorBidi"/>
          <w:bCs w:val="0"/>
          <w:noProof/>
          <w:sz w:val="22"/>
          <w:szCs w:val="22"/>
        </w:rPr>
      </w:pPr>
      <w:hyperlink w:anchor="_Toc301853414" w:history="1">
        <w:r w:rsidRPr="00380F39">
          <w:rPr>
            <w:rStyle w:val="Hyperlink"/>
            <w:noProof/>
          </w:rPr>
          <w:t>7.3</w:t>
        </w:r>
        <w:r>
          <w:rPr>
            <w:rFonts w:asciiTheme="minorHAnsi" w:eastAsiaTheme="minorEastAsia" w:hAnsiTheme="minorHAnsi" w:cstheme="minorBidi"/>
            <w:bCs w:val="0"/>
            <w:noProof/>
            <w:sz w:val="22"/>
            <w:szCs w:val="22"/>
          </w:rPr>
          <w:tab/>
        </w:r>
        <w:r w:rsidRPr="00380F39">
          <w:rPr>
            <w:rStyle w:val="Hyperlink"/>
            <w:noProof/>
          </w:rPr>
          <w:t>No Fault Leave of Absence Policy</w:t>
        </w:r>
      </w:hyperlink>
    </w:p>
    <w:p w14:paraId="1758D517" w14:textId="77777777" w:rsidR="009B4407" w:rsidRDefault="009B4407">
      <w:pPr>
        <w:pStyle w:val="TOC2"/>
        <w:rPr>
          <w:rFonts w:asciiTheme="minorHAnsi" w:eastAsiaTheme="minorEastAsia" w:hAnsiTheme="minorHAnsi" w:cstheme="minorBidi"/>
          <w:bCs w:val="0"/>
          <w:noProof/>
          <w:sz w:val="22"/>
          <w:szCs w:val="22"/>
        </w:rPr>
      </w:pPr>
      <w:hyperlink w:anchor="_Toc301853415" w:history="1">
        <w:r w:rsidRPr="00380F39">
          <w:rPr>
            <w:rStyle w:val="Hyperlink"/>
            <w:noProof/>
          </w:rPr>
          <w:t>7.4</w:t>
        </w:r>
        <w:r>
          <w:rPr>
            <w:rFonts w:asciiTheme="minorHAnsi" w:eastAsiaTheme="minorEastAsia" w:hAnsiTheme="minorHAnsi" w:cstheme="minorBidi"/>
            <w:bCs w:val="0"/>
            <w:noProof/>
            <w:sz w:val="22"/>
            <w:szCs w:val="22"/>
          </w:rPr>
          <w:tab/>
        </w:r>
        <w:r w:rsidRPr="00380F39">
          <w:rPr>
            <w:rStyle w:val="Hyperlink"/>
            <w:noProof/>
          </w:rPr>
          <w:t>Military Reserves or National Guard Leaves of Absence</w:t>
        </w:r>
      </w:hyperlink>
    </w:p>
    <w:p w14:paraId="45F38BA0" w14:textId="77777777" w:rsidR="009B4407" w:rsidRDefault="009B4407">
      <w:pPr>
        <w:pStyle w:val="TOC1"/>
        <w:rPr>
          <w:rFonts w:asciiTheme="minorHAnsi" w:eastAsiaTheme="minorEastAsia" w:hAnsiTheme="minorHAnsi" w:cstheme="minorBidi"/>
          <w:b w:val="0"/>
          <w:bCs w:val="0"/>
          <w:caps w:val="0"/>
          <w:noProof/>
          <w:sz w:val="22"/>
          <w:szCs w:val="22"/>
        </w:rPr>
      </w:pPr>
      <w:hyperlink w:anchor="_Toc301853416" w:history="1">
        <w:r w:rsidRPr="00380F39">
          <w:rPr>
            <w:rStyle w:val="Hyperlink"/>
            <w:noProof/>
          </w:rPr>
          <w:t>8</w:t>
        </w:r>
        <w:r>
          <w:rPr>
            <w:rFonts w:asciiTheme="minorHAnsi" w:eastAsiaTheme="minorEastAsia" w:hAnsiTheme="minorHAnsi" w:cstheme="minorBidi"/>
            <w:b w:val="0"/>
            <w:bCs w:val="0"/>
            <w:caps w:val="0"/>
            <w:noProof/>
            <w:sz w:val="22"/>
            <w:szCs w:val="22"/>
          </w:rPr>
          <w:tab/>
        </w:r>
        <w:r w:rsidRPr="00380F39">
          <w:rPr>
            <w:rStyle w:val="Hyperlink"/>
            <w:noProof/>
          </w:rPr>
          <w:t>EXPENSES</w:t>
        </w:r>
      </w:hyperlink>
    </w:p>
    <w:p w14:paraId="2B4062C7" w14:textId="77777777" w:rsidR="009B4407" w:rsidRDefault="009B4407">
      <w:pPr>
        <w:pStyle w:val="TOC2"/>
        <w:rPr>
          <w:rFonts w:asciiTheme="minorHAnsi" w:eastAsiaTheme="minorEastAsia" w:hAnsiTheme="minorHAnsi" w:cstheme="minorBidi"/>
          <w:bCs w:val="0"/>
          <w:noProof/>
          <w:sz w:val="22"/>
          <w:szCs w:val="22"/>
        </w:rPr>
      </w:pPr>
      <w:hyperlink w:anchor="_Toc301853417" w:history="1">
        <w:r w:rsidRPr="00380F39">
          <w:rPr>
            <w:rStyle w:val="Hyperlink"/>
            <w:noProof/>
          </w:rPr>
          <w:t>8.1</w:t>
        </w:r>
        <w:r>
          <w:rPr>
            <w:rFonts w:asciiTheme="minorHAnsi" w:eastAsiaTheme="minorEastAsia" w:hAnsiTheme="minorHAnsi" w:cstheme="minorBidi"/>
            <w:bCs w:val="0"/>
            <w:noProof/>
            <w:sz w:val="22"/>
            <w:szCs w:val="22"/>
          </w:rPr>
          <w:tab/>
        </w:r>
        <w:r w:rsidRPr="00380F39">
          <w:rPr>
            <w:rStyle w:val="Hyperlink"/>
            <w:noProof/>
          </w:rPr>
          <w:t>Purchases</w:t>
        </w:r>
      </w:hyperlink>
    </w:p>
    <w:p w14:paraId="601A241D" w14:textId="77777777" w:rsidR="009B4407" w:rsidRDefault="009B4407">
      <w:pPr>
        <w:pStyle w:val="TOC2"/>
        <w:rPr>
          <w:rFonts w:asciiTheme="minorHAnsi" w:eastAsiaTheme="minorEastAsia" w:hAnsiTheme="minorHAnsi" w:cstheme="minorBidi"/>
          <w:bCs w:val="0"/>
          <w:noProof/>
          <w:sz w:val="22"/>
          <w:szCs w:val="22"/>
        </w:rPr>
      </w:pPr>
      <w:hyperlink w:anchor="_Toc301853418" w:history="1">
        <w:r w:rsidRPr="00380F39">
          <w:rPr>
            <w:rStyle w:val="Hyperlink"/>
            <w:noProof/>
          </w:rPr>
          <w:t>8.2</w:t>
        </w:r>
        <w:r>
          <w:rPr>
            <w:rFonts w:asciiTheme="minorHAnsi" w:eastAsiaTheme="minorEastAsia" w:hAnsiTheme="minorHAnsi" w:cstheme="minorBidi"/>
            <w:bCs w:val="0"/>
            <w:noProof/>
            <w:sz w:val="22"/>
            <w:szCs w:val="22"/>
          </w:rPr>
          <w:tab/>
        </w:r>
        <w:r w:rsidRPr="00380F39">
          <w:rPr>
            <w:rStyle w:val="Hyperlink"/>
            <w:noProof/>
          </w:rPr>
          <w:t>Credit Card Policy</w:t>
        </w:r>
      </w:hyperlink>
    </w:p>
    <w:p w14:paraId="65E852BC" w14:textId="77777777" w:rsidR="009B4407" w:rsidRDefault="009B4407">
      <w:pPr>
        <w:pStyle w:val="TOC2"/>
        <w:rPr>
          <w:rFonts w:asciiTheme="minorHAnsi" w:eastAsiaTheme="minorEastAsia" w:hAnsiTheme="minorHAnsi" w:cstheme="minorBidi"/>
          <w:bCs w:val="0"/>
          <w:noProof/>
          <w:sz w:val="22"/>
          <w:szCs w:val="22"/>
        </w:rPr>
      </w:pPr>
      <w:hyperlink w:anchor="_Toc301853419" w:history="1">
        <w:r w:rsidRPr="00380F39">
          <w:rPr>
            <w:rStyle w:val="Hyperlink"/>
            <w:noProof/>
          </w:rPr>
          <w:t>8.3</w:t>
        </w:r>
        <w:r>
          <w:rPr>
            <w:rFonts w:asciiTheme="minorHAnsi" w:eastAsiaTheme="minorEastAsia" w:hAnsiTheme="minorHAnsi" w:cstheme="minorBidi"/>
            <w:bCs w:val="0"/>
            <w:noProof/>
            <w:sz w:val="22"/>
            <w:szCs w:val="22"/>
          </w:rPr>
          <w:tab/>
        </w:r>
        <w:r w:rsidRPr="00380F39">
          <w:rPr>
            <w:rStyle w:val="Hyperlink"/>
            <w:noProof/>
          </w:rPr>
          <w:t>Deductions</w:t>
        </w:r>
      </w:hyperlink>
    </w:p>
    <w:p w14:paraId="1CBAED36" w14:textId="77777777" w:rsidR="009B4407" w:rsidRDefault="009B4407">
      <w:pPr>
        <w:pStyle w:val="TOC1"/>
        <w:rPr>
          <w:rFonts w:asciiTheme="minorHAnsi" w:eastAsiaTheme="minorEastAsia" w:hAnsiTheme="minorHAnsi" w:cstheme="minorBidi"/>
          <w:b w:val="0"/>
          <w:bCs w:val="0"/>
          <w:caps w:val="0"/>
          <w:noProof/>
          <w:sz w:val="22"/>
          <w:szCs w:val="22"/>
        </w:rPr>
      </w:pPr>
      <w:hyperlink w:anchor="_Toc301853420" w:history="1">
        <w:r w:rsidRPr="00380F39">
          <w:rPr>
            <w:rStyle w:val="Hyperlink"/>
            <w:noProof/>
          </w:rPr>
          <w:t>9</w:t>
        </w:r>
        <w:r>
          <w:rPr>
            <w:rFonts w:asciiTheme="minorHAnsi" w:eastAsiaTheme="minorEastAsia" w:hAnsiTheme="minorHAnsi" w:cstheme="minorBidi"/>
            <w:b w:val="0"/>
            <w:bCs w:val="0"/>
            <w:caps w:val="0"/>
            <w:noProof/>
            <w:sz w:val="22"/>
            <w:szCs w:val="22"/>
          </w:rPr>
          <w:tab/>
        </w:r>
        <w:r w:rsidRPr="00380F39">
          <w:rPr>
            <w:rStyle w:val="Hyperlink"/>
            <w:noProof/>
          </w:rPr>
          <w:t>EMPLOYEE COMMUNICATIONS</w:t>
        </w:r>
      </w:hyperlink>
    </w:p>
    <w:p w14:paraId="4A2AEE35" w14:textId="77777777" w:rsidR="009B4407" w:rsidRDefault="009B4407">
      <w:pPr>
        <w:pStyle w:val="TOC2"/>
        <w:rPr>
          <w:rFonts w:asciiTheme="minorHAnsi" w:eastAsiaTheme="minorEastAsia" w:hAnsiTheme="minorHAnsi" w:cstheme="minorBidi"/>
          <w:bCs w:val="0"/>
          <w:noProof/>
          <w:sz w:val="22"/>
          <w:szCs w:val="22"/>
        </w:rPr>
      </w:pPr>
      <w:hyperlink w:anchor="_Toc301853421" w:history="1">
        <w:r w:rsidRPr="00380F39">
          <w:rPr>
            <w:rStyle w:val="Hyperlink"/>
            <w:noProof/>
          </w:rPr>
          <w:t>9.1</w:t>
        </w:r>
        <w:r>
          <w:rPr>
            <w:rFonts w:asciiTheme="minorHAnsi" w:eastAsiaTheme="minorEastAsia" w:hAnsiTheme="minorHAnsi" w:cstheme="minorBidi"/>
            <w:bCs w:val="0"/>
            <w:noProof/>
            <w:sz w:val="22"/>
            <w:szCs w:val="22"/>
          </w:rPr>
          <w:tab/>
        </w:r>
        <w:r w:rsidRPr="00380F39">
          <w:rPr>
            <w:rStyle w:val="Hyperlink"/>
            <w:noProof/>
          </w:rPr>
          <w:t>Open Communication</w:t>
        </w:r>
      </w:hyperlink>
    </w:p>
    <w:p w14:paraId="6C014CEE" w14:textId="77777777" w:rsidR="004C4E46" w:rsidRDefault="004C4E46">
      <w:pPr>
        <w:pStyle w:val="TOC2"/>
      </w:pPr>
      <w:r w:rsidRPr="004C4E46">
        <w:t>9.2</w:t>
      </w:r>
      <w:r w:rsidRPr="004C4E46">
        <w:rPr>
          <w:rFonts w:eastAsiaTheme="minorEastAsia"/>
        </w:rPr>
        <w:tab/>
      </w:r>
      <w:r>
        <w:rPr>
          <w:rFonts w:eastAsiaTheme="minorEastAsia"/>
        </w:rPr>
        <w:t>Employee Fraud</w:t>
      </w:r>
    </w:p>
    <w:p w14:paraId="08F132F6" w14:textId="77777777" w:rsidR="009B4407" w:rsidRDefault="004C4E46">
      <w:pPr>
        <w:pStyle w:val="TOC2"/>
      </w:pPr>
      <w:hyperlink w:anchor="_Toc301853422" w:history="1">
        <w:r>
          <w:rPr>
            <w:rStyle w:val="Hyperlink"/>
            <w:noProof/>
          </w:rPr>
          <w:t>9.3</w:t>
        </w:r>
        <w:r w:rsidR="009B4407">
          <w:rPr>
            <w:rFonts w:asciiTheme="minorHAnsi" w:eastAsiaTheme="minorEastAsia" w:hAnsiTheme="minorHAnsi" w:cstheme="minorBidi"/>
            <w:bCs w:val="0"/>
            <w:noProof/>
            <w:sz w:val="22"/>
            <w:szCs w:val="22"/>
          </w:rPr>
          <w:tab/>
        </w:r>
        <w:r w:rsidR="009B4407" w:rsidRPr="00380F39">
          <w:rPr>
            <w:rStyle w:val="Hyperlink"/>
            <w:noProof/>
          </w:rPr>
          <w:t>Suggestions</w:t>
        </w:r>
      </w:hyperlink>
    </w:p>
    <w:p w14:paraId="283CBB72" w14:textId="77777777" w:rsidR="009B4407" w:rsidRDefault="004C4E46">
      <w:pPr>
        <w:pStyle w:val="TOC2"/>
        <w:rPr>
          <w:rFonts w:asciiTheme="minorHAnsi" w:eastAsiaTheme="minorEastAsia" w:hAnsiTheme="minorHAnsi" w:cstheme="minorBidi"/>
          <w:bCs w:val="0"/>
          <w:noProof/>
          <w:sz w:val="22"/>
          <w:szCs w:val="22"/>
        </w:rPr>
      </w:pPr>
      <w:hyperlink w:anchor="_Toc301853423" w:history="1">
        <w:r>
          <w:rPr>
            <w:rStyle w:val="Hyperlink"/>
            <w:noProof/>
          </w:rPr>
          <w:t>9.4</w:t>
        </w:r>
        <w:r w:rsidR="009B4407">
          <w:rPr>
            <w:rFonts w:asciiTheme="minorHAnsi" w:eastAsiaTheme="minorEastAsia" w:hAnsiTheme="minorHAnsi" w:cstheme="minorBidi"/>
            <w:bCs w:val="0"/>
            <w:noProof/>
            <w:sz w:val="22"/>
            <w:szCs w:val="22"/>
          </w:rPr>
          <w:tab/>
        </w:r>
        <w:r w:rsidR="009B4407" w:rsidRPr="00380F39">
          <w:rPr>
            <w:rStyle w:val="Hyperlink"/>
            <w:noProof/>
          </w:rPr>
          <w:t>Closing Statement</w:t>
        </w:r>
      </w:hyperlink>
    </w:p>
    <w:p w14:paraId="3CEFC11B" w14:textId="77777777" w:rsidR="009B4407" w:rsidRDefault="009B4407">
      <w:pPr>
        <w:pStyle w:val="TOC1"/>
        <w:rPr>
          <w:rStyle w:val="Hyperlink"/>
          <w:noProof/>
        </w:rPr>
      </w:pPr>
      <w:hyperlink w:anchor="_Toc301853424" w:history="1">
        <w:r w:rsidRPr="00380F39">
          <w:rPr>
            <w:rStyle w:val="Hyperlink"/>
            <w:noProof/>
          </w:rPr>
          <w:t>10</w:t>
        </w:r>
        <w:r>
          <w:rPr>
            <w:rFonts w:asciiTheme="minorHAnsi" w:eastAsiaTheme="minorEastAsia" w:hAnsiTheme="minorHAnsi" w:cstheme="minorBidi"/>
            <w:b w:val="0"/>
            <w:bCs w:val="0"/>
            <w:caps w:val="0"/>
            <w:noProof/>
            <w:sz w:val="22"/>
            <w:szCs w:val="22"/>
          </w:rPr>
          <w:tab/>
        </w:r>
        <w:r w:rsidRPr="00380F39">
          <w:rPr>
            <w:rStyle w:val="Hyperlink"/>
            <w:noProof/>
          </w:rPr>
          <w:t>ACKNOWLEDGMENT</w:t>
        </w:r>
      </w:hyperlink>
    </w:p>
    <w:p w14:paraId="54D00798" w14:textId="77777777" w:rsidR="007507F6" w:rsidRDefault="007507F6" w:rsidP="007507F6">
      <w:pPr>
        <w:pStyle w:val="TOC2"/>
        <w:rPr>
          <w:rFonts w:asciiTheme="minorHAnsi" w:eastAsiaTheme="minorEastAsia" w:hAnsiTheme="minorHAnsi" w:cstheme="minorBidi"/>
          <w:bCs w:val="0"/>
          <w:noProof/>
          <w:sz w:val="22"/>
          <w:szCs w:val="22"/>
        </w:rPr>
      </w:pPr>
      <w:hyperlink w:anchor="_Toc301853422" w:history="1">
        <w:r>
          <w:rPr>
            <w:rStyle w:val="Hyperlink"/>
            <w:noProof/>
          </w:rPr>
          <w:t>10.1</w:t>
        </w:r>
        <w:r>
          <w:rPr>
            <w:rFonts w:asciiTheme="minorHAnsi" w:eastAsiaTheme="minorEastAsia" w:hAnsiTheme="minorHAnsi" w:cstheme="minorBidi"/>
            <w:bCs w:val="0"/>
            <w:noProof/>
            <w:sz w:val="22"/>
            <w:szCs w:val="22"/>
          </w:rPr>
          <w:tab/>
        </w:r>
        <w:r w:rsidR="00186E23">
          <w:rPr>
            <w:rStyle w:val="Hyperlink"/>
            <w:noProof/>
          </w:rPr>
          <w:t>Receipt of Han</w:t>
        </w:r>
        <w:r w:rsidR="00D531C7">
          <w:rPr>
            <w:rStyle w:val="Hyperlink"/>
            <w:noProof/>
          </w:rPr>
          <w:t>d</w:t>
        </w:r>
        <w:r w:rsidR="00186E23">
          <w:rPr>
            <w:rStyle w:val="Hyperlink"/>
            <w:noProof/>
          </w:rPr>
          <w:t>book</w:t>
        </w:r>
      </w:hyperlink>
    </w:p>
    <w:p w14:paraId="4BC02371" w14:textId="77777777" w:rsidR="007507F6" w:rsidRDefault="007507F6" w:rsidP="007507F6">
      <w:pPr>
        <w:pStyle w:val="TOC2"/>
        <w:rPr>
          <w:rStyle w:val="Hyperlink"/>
          <w:noProof/>
        </w:rPr>
      </w:pPr>
      <w:hyperlink w:anchor="_Toc301853423" w:history="1">
        <w:r>
          <w:rPr>
            <w:rStyle w:val="Hyperlink"/>
            <w:noProof/>
          </w:rPr>
          <w:t>10</w:t>
        </w:r>
        <w:r w:rsidRPr="00380F39">
          <w:rPr>
            <w:rStyle w:val="Hyperlink"/>
            <w:noProof/>
          </w:rPr>
          <w:t>.</w:t>
        </w:r>
        <w:r>
          <w:rPr>
            <w:rStyle w:val="Hyperlink"/>
            <w:noProof/>
          </w:rPr>
          <w:t>2</w:t>
        </w:r>
        <w:r>
          <w:rPr>
            <w:rFonts w:asciiTheme="minorHAnsi" w:eastAsiaTheme="minorEastAsia" w:hAnsiTheme="minorHAnsi" w:cstheme="minorBidi"/>
            <w:bCs w:val="0"/>
            <w:noProof/>
            <w:sz w:val="22"/>
            <w:szCs w:val="22"/>
          </w:rPr>
          <w:tab/>
        </w:r>
        <w:r w:rsidR="00186E23" w:rsidRPr="000A7BD2">
          <w:rPr>
            <w:rFonts w:eastAsiaTheme="minorEastAsia" w:cs="Arial"/>
            <w:bCs w:val="0"/>
            <w:noProof/>
          </w:rPr>
          <w:t>Receipt of Harassment Policy</w:t>
        </w:r>
      </w:hyperlink>
    </w:p>
    <w:p w14:paraId="251C7BFF" w14:textId="77777777" w:rsidR="007507F6" w:rsidRDefault="007507F6" w:rsidP="007507F6">
      <w:pPr>
        <w:pStyle w:val="TOC2"/>
      </w:pPr>
      <w:hyperlink w:anchor="_Toc301853423" w:history="1">
        <w:r>
          <w:rPr>
            <w:rStyle w:val="Hyperlink"/>
            <w:noProof/>
          </w:rPr>
          <w:t>10</w:t>
        </w:r>
        <w:r w:rsidRPr="00380F39">
          <w:rPr>
            <w:rStyle w:val="Hyperlink"/>
            <w:noProof/>
          </w:rPr>
          <w:t>.3</w:t>
        </w:r>
        <w:r>
          <w:rPr>
            <w:rFonts w:asciiTheme="minorHAnsi" w:eastAsiaTheme="minorEastAsia" w:hAnsiTheme="minorHAnsi" w:cstheme="minorBidi"/>
            <w:bCs w:val="0"/>
            <w:noProof/>
            <w:sz w:val="22"/>
            <w:szCs w:val="22"/>
          </w:rPr>
          <w:tab/>
        </w:r>
        <w:r w:rsidR="00186E23">
          <w:rPr>
            <w:rStyle w:val="Hyperlink"/>
            <w:noProof/>
          </w:rPr>
          <w:t xml:space="preserve">Receipt of </w:t>
        </w:r>
        <w:r w:rsidR="000A7BD2">
          <w:rPr>
            <w:rStyle w:val="Hyperlink"/>
            <w:noProof/>
          </w:rPr>
          <w:t>Drug/Alcohol Testing Policy</w:t>
        </w:r>
      </w:hyperlink>
    </w:p>
    <w:p w14:paraId="50CDA639" w14:textId="77777777" w:rsidR="00D531C7" w:rsidRDefault="00D531C7" w:rsidP="00D531C7">
      <w:pPr>
        <w:pStyle w:val="TOC2"/>
      </w:pPr>
      <w:hyperlink w:anchor="_Toc301853423" w:history="1">
        <w:r>
          <w:rPr>
            <w:rStyle w:val="Hyperlink"/>
            <w:noProof/>
          </w:rPr>
          <w:t>10</w:t>
        </w:r>
        <w:r w:rsidRPr="00380F39">
          <w:rPr>
            <w:rStyle w:val="Hyperlink"/>
            <w:noProof/>
          </w:rPr>
          <w:t>.</w:t>
        </w:r>
        <w:r w:rsidR="000A7BD2">
          <w:rPr>
            <w:rStyle w:val="Hyperlink"/>
            <w:noProof/>
          </w:rPr>
          <w:t>4</w:t>
        </w:r>
        <w:r>
          <w:rPr>
            <w:rStyle w:val="Hyperlink"/>
            <w:noProof/>
          </w:rPr>
          <w:tab/>
          <w:t xml:space="preserve">Receipt of </w:t>
        </w:r>
        <w:r w:rsidR="000A7BD2">
          <w:rPr>
            <w:rStyle w:val="Hyperlink"/>
            <w:noProof/>
          </w:rPr>
          <w:t>No Weapons Policy</w:t>
        </w:r>
      </w:hyperlink>
    </w:p>
    <w:p w14:paraId="7C6EC892" w14:textId="77777777" w:rsidR="00D531C7" w:rsidRDefault="00D531C7" w:rsidP="00D531C7">
      <w:pPr>
        <w:pStyle w:val="TOC2"/>
      </w:pPr>
      <w:hyperlink w:anchor="_Toc301853423" w:history="1">
        <w:r>
          <w:rPr>
            <w:rStyle w:val="Hyperlink"/>
            <w:noProof/>
          </w:rPr>
          <w:t>10.</w:t>
        </w:r>
        <w:r w:rsidR="000A7BD2">
          <w:rPr>
            <w:rStyle w:val="Hyperlink"/>
            <w:noProof/>
          </w:rPr>
          <w:t>5</w:t>
        </w:r>
        <w:r>
          <w:rPr>
            <w:rFonts w:asciiTheme="minorHAnsi" w:eastAsiaTheme="minorEastAsia" w:hAnsiTheme="minorHAnsi" w:cstheme="minorBidi"/>
            <w:bCs w:val="0"/>
            <w:noProof/>
            <w:sz w:val="22"/>
            <w:szCs w:val="22"/>
          </w:rPr>
          <w:tab/>
        </w:r>
        <w:r>
          <w:rPr>
            <w:rStyle w:val="Hyperlink"/>
            <w:noProof/>
          </w:rPr>
          <w:t xml:space="preserve">Receipt of </w:t>
        </w:r>
        <w:r w:rsidR="000A7BD2">
          <w:rPr>
            <w:rStyle w:val="Hyperlink"/>
            <w:noProof/>
          </w:rPr>
          <w:t>Workplace Searches Policy</w:t>
        </w:r>
      </w:hyperlink>
    </w:p>
    <w:p w14:paraId="41119082" w14:textId="77777777" w:rsidR="00D531C7" w:rsidRDefault="00D531C7" w:rsidP="00D531C7">
      <w:pPr>
        <w:pStyle w:val="TOC2"/>
      </w:pPr>
      <w:hyperlink w:anchor="_Toc301853423" w:history="1">
        <w:r>
          <w:rPr>
            <w:rStyle w:val="Hyperlink"/>
            <w:noProof/>
          </w:rPr>
          <w:t>10.</w:t>
        </w:r>
        <w:r w:rsidR="000A7BD2">
          <w:rPr>
            <w:rStyle w:val="Hyperlink"/>
            <w:noProof/>
          </w:rPr>
          <w:t>6</w:t>
        </w:r>
        <w:r>
          <w:rPr>
            <w:rFonts w:asciiTheme="minorHAnsi" w:eastAsiaTheme="minorEastAsia" w:hAnsiTheme="minorHAnsi" w:cstheme="minorBidi"/>
            <w:bCs w:val="0"/>
            <w:noProof/>
            <w:sz w:val="22"/>
            <w:szCs w:val="22"/>
          </w:rPr>
          <w:tab/>
        </w:r>
        <w:r>
          <w:rPr>
            <w:rStyle w:val="Hyperlink"/>
            <w:noProof/>
          </w:rPr>
          <w:t xml:space="preserve">Receipt of </w:t>
        </w:r>
        <w:r w:rsidR="000A7BD2">
          <w:rPr>
            <w:rStyle w:val="Hyperlink"/>
            <w:noProof/>
          </w:rPr>
          <w:t>Internet and Computer Usage Policy</w:t>
        </w:r>
      </w:hyperlink>
    </w:p>
    <w:p w14:paraId="59E1B4A6" w14:textId="77777777" w:rsidR="00D531C7" w:rsidRDefault="00D531C7" w:rsidP="00D531C7">
      <w:pPr>
        <w:pStyle w:val="TOC2"/>
      </w:pPr>
      <w:hyperlink w:anchor="_Toc301853423" w:history="1">
        <w:r>
          <w:rPr>
            <w:rStyle w:val="Hyperlink"/>
            <w:noProof/>
          </w:rPr>
          <w:t>10.</w:t>
        </w:r>
        <w:r w:rsidR="000A7BD2">
          <w:rPr>
            <w:rStyle w:val="Hyperlink"/>
            <w:noProof/>
          </w:rPr>
          <w:t>7</w:t>
        </w:r>
        <w:r>
          <w:rPr>
            <w:rFonts w:asciiTheme="minorHAnsi" w:eastAsiaTheme="minorEastAsia" w:hAnsiTheme="minorHAnsi" w:cstheme="minorBidi"/>
            <w:bCs w:val="0"/>
            <w:noProof/>
            <w:sz w:val="22"/>
            <w:szCs w:val="22"/>
          </w:rPr>
          <w:tab/>
        </w:r>
        <w:r w:rsidR="00307D9D">
          <w:rPr>
            <w:rStyle w:val="Hyperlink"/>
            <w:noProof/>
          </w:rPr>
          <w:t>Acknowledgment of Wage Deductions</w:t>
        </w:r>
        <w:r>
          <w:rPr>
            <w:rStyle w:val="Hyperlink"/>
            <w:noProof/>
          </w:rPr>
          <w:t xml:space="preserve"> </w:t>
        </w:r>
      </w:hyperlink>
    </w:p>
    <w:p w14:paraId="42DC33F3" w14:textId="77777777" w:rsidR="00D531C7" w:rsidRPr="00D531C7" w:rsidRDefault="00D531C7" w:rsidP="00D531C7"/>
    <w:p w14:paraId="14C1BD7B" w14:textId="77777777" w:rsidR="00D531C7" w:rsidRPr="00D531C7" w:rsidRDefault="00D531C7" w:rsidP="00D531C7">
      <w:pPr>
        <w:rPr>
          <w:rFonts w:eastAsiaTheme="minorEastAsia"/>
        </w:rPr>
      </w:pPr>
    </w:p>
    <w:p w14:paraId="678EE71B" w14:textId="77777777" w:rsidR="007507F6" w:rsidRPr="007507F6" w:rsidRDefault="007507F6" w:rsidP="007507F6">
      <w:pPr>
        <w:rPr>
          <w:rFonts w:eastAsiaTheme="minorEastAsia"/>
        </w:rPr>
      </w:pPr>
    </w:p>
    <w:p w14:paraId="7044E553" w14:textId="77777777" w:rsidR="007507F6" w:rsidRPr="007507F6" w:rsidRDefault="007507F6" w:rsidP="007507F6">
      <w:pPr>
        <w:rPr>
          <w:rFonts w:eastAsiaTheme="minorEastAsia"/>
        </w:rPr>
      </w:pPr>
    </w:p>
    <w:p w14:paraId="1E1E9E49" w14:textId="77777777" w:rsidR="008E60A4" w:rsidRDefault="00B4471B">
      <w:r>
        <w:rPr>
          <w:rFonts w:cs="Arial"/>
          <w:szCs w:val="24"/>
        </w:rPr>
        <w:fldChar w:fldCharType="end"/>
      </w:r>
    </w:p>
    <w:p w14:paraId="17AB172F" w14:textId="77777777" w:rsidR="00283FCF" w:rsidRPr="00885106" w:rsidRDefault="004C4A05" w:rsidP="00885106">
      <w:pPr>
        <w:pStyle w:val="Heading1"/>
        <w:tabs>
          <w:tab w:val="clear" w:pos="432"/>
        </w:tabs>
        <w:spacing w:before="240" w:after="240"/>
        <w:ind w:left="720" w:hanging="720"/>
        <w:rPr>
          <w:sz w:val="26"/>
          <w:szCs w:val="26"/>
        </w:rPr>
      </w:pPr>
      <w:r>
        <w:br w:type="page"/>
      </w:r>
      <w:bookmarkStart w:id="0" w:name="_Toc72058926"/>
      <w:bookmarkStart w:id="1" w:name="_Toc301853363"/>
      <w:r w:rsidR="00283FCF" w:rsidRPr="00885106">
        <w:rPr>
          <w:sz w:val="26"/>
          <w:szCs w:val="26"/>
        </w:rPr>
        <w:lastRenderedPageBreak/>
        <w:t>INTRODUCTION</w:t>
      </w:r>
      <w:bookmarkEnd w:id="0"/>
      <w:bookmarkEnd w:id="1"/>
    </w:p>
    <w:p w14:paraId="19A5368D" w14:textId="77777777" w:rsidR="000E64BF" w:rsidRDefault="000E64BF" w:rsidP="00885106">
      <w:pPr>
        <w:spacing w:before="120" w:after="120"/>
        <w:ind w:left="720"/>
      </w:pPr>
      <w:r w:rsidRPr="00D46B38">
        <w:t xml:space="preserve">This </w:t>
      </w:r>
      <w:r>
        <w:t xml:space="preserve">document has been developed </w:t>
      </w:r>
      <w:proofErr w:type="gramStart"/>
      <w:r>
        <w:t>in order to</w:t>
      </w:r>
      <w:proofErr w:type="gramEnd"/>
      <w:r>
        <w:t xml:space="preserve"> </w:t>
      </w:r>
      <w:r w:rsidR="009651AA">
        <w:t>familiarize</w:t>
      </w:r>
      <w:r w:rsidRPr="00D46B38">
        <w:t xml:space="preserve"> </w:t>
      </w:r>
      <w:r w:rsidR="00A44FFC">
        <w:t>employees</w:t>
      </w:r>
      <w:r w:rsidRPr="00D46B38">
        <w:t xml:space="preserve"> with</w:t>
      </w:r>
      <w:r w:rsidR="00901651">
        <w:t xml:space="preserve"> </w:t>
      </w:r>
      <w:r w:rsidR="004F7B8C">
        <w:t>(COMPANY)</w:t>
      </w:r>
      <w:r w:rsidR="00FA5257">
        <w:t xml:space="preserve">, Inc. (hereafter, </w:t>
      </w:r>
      <w:r w:rsidR="004F7B8C">
        <w:t>(COMPANY)</w:t>
      </w:r>
      <w:r w:rsidR="00FA5257">
        <w:t>)</w:t>
      </w:r>
      <w:r w:rsidR="00D65866">
        <w:t xml:space="preserve"> </w:t>
      </w:r>
      <w:r w:rsidRPr="00D46B38">
        <w:t xml:space="preserve">and provide information about working conditions, </w:t>
      </w:r>
      <w:r>
        <w:t>key policies, procedures, and ben</w:t>
      </w:r>
      <w:r w:rsidR="009651AA">
        <w:t xml:space="preserve">efits </w:t>
      </w:r>
      <w:r w:rsidR="0044570F">
        <w:t>a</w:t>
      </w:r>
      <w:r w:rsidR="009651AA">
        <w:t>ffecting employment</w:t>
      </w:r>
      <w:r w:rsidR="00A44FFC">
        <w:t xml:space="preserve"> at </w:t>
      </w:r>
      <w:r w:rsidR="004F7B8C">
        <w:t>(COMPANY)</w:t>
      </w:r>
      <w:r w:rsidR="00901651">
        <w:t>.</w:t>
      </w:r>
    </w:p>
    <w:p w14:paraId="722A75D8" w14:textId="77777777" w:rsidR="00283FCF" w:rsidRDefault="00283FCF" w:rsidP="00547AF4">
      <w:pPr>
        <w:pStyle w:val="Heading2"/>
      </w:pPr>
      <w:bookmarkStart w:id="2" w:name="_Toc71616692"/>
      <w:bookmarkStart w:id="3" w:name="_Toc72058927"/>
      <w:bookmarkStart w:id="4" w:name="_Toc301853364"/>
      <w:r>
        <w:t>Welcome</w:t>
      </w:r>
      <w:bookmarkEnd w:id="2"/>
      <w:bookmarkEnd w:id="3"/>
      <w:bookmarkEnd w:id="4"/>
    </w:p>
    <w:p w14:paraId="61F7C944" w14:textId="77777777" w:rsidR="000E64BF" w:rsidRPr="0027373F" w:rsidRDefault="00A44FFC" w:rsidP="001162EC">
      <w:pPr>
        <w:spacing w:before="120" w:after="120"/>
        <w:ind w:left="720"/>
      </w:pPr>
      <w:r>
        <w:t>W</w:t>
      </w:r>
      <w:r w:rsidR="000E64BF" w:rsidRPr="0027373F">
        <w:t xml:space="preserve">elcome to </w:t>
      </w:r>
      <w:r w:rsidR="004F7B8C">
        <w:t>(COMPANY)</w:t>
      </w:r>
      <w:r w:rsidR="0044570F">
        <w:t>, w</w:t>
      </w:r>
      <w:r w:rsidR="00FA5257">
        <w:t xml:space="preserve">e are happy to have you as a </w:t>
      </w:r>
      <w:r w:rsidR="000E64BF">
        <w:t>member of our family!</w:t>
      </w:r>
    </w:p>
    <w:p w14:paraId="79F121D2" w14:textId="77777777" w:rsidR="000E64BF" w:rsidRPr="0027373F" w:rsidRDefault="000E64BF" w:rsidP="001162EC">
      <w:pPr>
        <w:spacing w:before="120" w:after="120"/>
        <w:ind w:left="720"/>
      </w:pPr>
      <w:r w:rsidRPr="00B26906">
        <w:t xml:space="preserve">The mission of </w:t>
      </w:r>
      <w:r w:rsidR="004F7B8C">
        <w:t>(COMPANY)</w:t>
      </w:r>
      <w:r w:rsidR="006813A9" w:rsidRPr="00B26906">
        <w:t xml:space="preserve"> </w:t>
      </w:r>
      <w:r w:rsidRPr="00B26906">
        <w:t>is</w:t>
      </w:r>
      <w:r w:rsidR="0044570F" w:rsidRPr="00B26906">
        <w:t xml:space="preserve"> to provide our customers with the highest quality</w:t>
      </w:r>
      <w:r w:rsidR="002A5182" w:rsidRPr="00B26906">
        <w:t xml:space="preserve"> products and</w:t>
      </w:r>
      <w:r w:rsidR="0044570F" w:rsidRPr="00B26906">
        <w:t xml:space="preserve"> craftsmanship </w:t>
      </w:r>
      <w:r w:rsidR="00A82CF3" w:rsidRPr="00B26906">
        <w:t>a</w:t>
      </w:r>
      <w:r w:rsidR="002A5182" w:rsidRPr="00B26906">
        <w:t>long with</w:t>
      </w:r>
      <w:r w:rsidR="0044570F" w:rsidRPr="00B26906">
        <w:t xml:space="preserve"> customer service t</w:t>
      </w:r>
      <w:r w:rsidR="001B27B0" w:rsidRPr="00B26906">
        <w:t xml:space="preserve">hat will </w:t>
      </w:r>
      <w:r w:rsidR="00A82CF3" w:rsidRPr="00B26906">
        <w:t xml:space="preserve">exceed </w:t>
      </w:r>
      <w:r w:rsidR="00324477">
        <w:t xml:space="preserve">all </w:t>
      </w:r>
      <w:r w:rsidR="0044570F" w:rsidRPr="00B26906">
        <w:t>expectations</w:t>
      </w:r>
      <w:r w:rsidR="001B27B0" w:rsidRPr="00B26906">
        <w:t>.</w:t>
      </w:r>
    </w:p>
    <w:p w14:paraId="32AB799D" w14:textId="77777777" w:rsidR="00283FCF" w:rsidRDefault="00283FCF" w:rsidP="00547AF4">
      <w:pPr>
        <w:pStyle w:val="Heading2"/>
      </w:pPr>
      <w:bookmarkStart w:id="5" w:name="_Toc71616693"/>
      <w:bookmarkStart w:id="6" w:name="_Toc72058928"/>
      <w:bookmarkStart w:id="7" w:name="_Toc301853365"/>
      <w:r>
        <w:t>History</w:t>
      </w:r>
      <w:bookmarkEnd w:id="5"/>
      <w:bookmarkEnd w:id="6"/>
      <w:bookmarkEnd w:id="7"/>
    </w:p>
    <w:p w14:paraId="77654D7B" w14:textId="77777777" w:rsidR="004D13DC" w:rsidRDefault="004F7B8C" w:rsidP="001162EC">
      <w:pPr>
        <w:spacing w:before="120" w:after="120"/>
        <w:ind w:left="720"/>
      </w:pPr>
      <w:r>
        <w:t>Describe company’s history here</w:t>
      </w:r>
    </w:p>
    <w:p w14:paraId="045A5289" w14:textId="77777777" w:rsidR="00283FCF" w:rsidRDefault="00283FCF" w:rsidP="00547AF4">
      <w:pPr>
        <w:pStyle w:val="Heading2"/>
      </w:pPr>
      <w:bookmarkStart w:id="8" w:name="_Toc71616694"/>
      <w:bookmarkStart w:id="9" w:name="_Toc72058929"/>
      <w:bookmarkStart w:id="10" w:name="_Toc301853366"/>
      <w:r>
        <w:t>Changes in Policy</w:t>
      </w:r>
      <w:bookmarkEnd w:id="8"/>
      <w:bookmarkEnd w:id="9"/>
      <w:bookmarkEnd w:id="10"/>
    </w:p>
    <w:p w14:paraId="181D0626" w14:textId="77777777" w:rsidR="008B085D" w:rsidRDefault="008B085D" w:rsidP="008B085D">
      <w:pPr>
        <w:ind w:left="720"/>
      </w:pPr>
      <w:r w:rsidRPr="003377FC">
        <w:t>T</w:t>
      </w:r>
      <w:r w:rsidR="002A5182" w:rsidRPr="003377FC">
        <w:t xml:space="preserve">he policies and procedures found in this employee handbook may change from time to time at the sole discretion of </w:t>
      </w:r>
      <w:r w:rsidR="004F7B8C">
        <w:t>(COMPANY)</w:t>
      </w:r>
      <w:r w:rsidR="002A5182" w:rsidRPr="003377FC">
        <w:t xml:space="preserve">.  </w:t>
      </w:r>
      <w:r w:rsidR="004F7B8C">
        <w:t>(COMPANY)</w:t>
      </w:r>
      <w:r w:rsidR="002A5182" w:rsidRPr="003377FC">
        <w:t xml:space="preserve"> explicitly reserves the right to change or modify any of the provisions contained in these policies and procedures at any time, with or without advance notice.</w:t>
      </w:r>
      <w:r w:rsidR="003377FC" w:rsidRPr="003377FC">
        <w:t xml:space="preserve">  </w:t>
      </w:r>
    </w:p>
    <w:p w14:paraId="2C819202" w14:textId="77777777" w:rsidR="00D3556D" w:rsidRPr="002478EF" w:rsidRDefault="00D3556D" w:rsidP="00D3556D">
      <w:pPr>
        <w:pStyle w:val="Heading2"/>
      </w:pPr>
      <w:r w:rsidRPr="002478EF">
        <w:t>Instructions for Use</w:t>
      </w:r>
    </w:p>
    <w:p w14:paraId="01CB2508" w14:textId="77777777" w:rsidR="00D3556D" w:rsidRPr="002478EF" w:rsidRDefault="00D3556D" w:rsidP="00D3556D">
      <w:pPr>
        <w:ind w:left="720"/>
      </w:pPr>
      <w:r w:rsidRPr="002478EF">
        <w:t xml:space="preserve">This policy handbook is a summary of </w:t>
      </w:r>
      <w:r w:rsidR="004F7B8C">
        <w:t>(COMPANY)</w:t>
      </w:r>
      <w:r w:rsidRPr="002478EF">
        <w:t xml:space="preserve"> Inc.’s employment </w:t>
      </w:r>
      <w:r w:rsidR="004F7B8C" w:rsidRPr="002478EF">
        <w:t>policy</w:t>
      </w:r>
      <w:r w:rsidRPr="002478EF">
        <w:t>.  It is your guide to answering some basic questions about your employmen</w:t>
      </w:r>
      <w:r w:rsidR="00806A1C" w:rsidRPr="002478EF">
        <w:t xml:space="preserve">t.  Always feel free to ask Human Resources </w:t>
      </w:r>
      <w:r w:rsidRPr="002478EF">
        <w:t xml:space="preserve">or the owners for any additional information that is not covered in this handbook or </w:t>
      </w:r>
      <w:r w:rsidR="00806A1C" w:rsidRPr="002478EF">
        <w:t xml:space="preserve">for </w:t>
      </w:r>
      <w:r w:rsidRPr="002478EF">
        <w:t>questions you may have concerning items that are included.</w:t>
      </w:r>
    </w:p>
    <w:p w14:paraId="69585043" w14:textId="77777777" w:rsidR="00D3556D" w:rsidRPr="002478EF" w:rsidRDefault="00D3556D" w:rsidP="00D3556D">
      <w:pPr>
        <w:ind w:left="720"/>
      </w:pPr>
    </w:p>
    <w:p w14:paraId="7C0C088F" w14:textId="77777777" w:rsidR="00D3556D" w:rsidRDefault="00D3556D" w:rsidP="00D3556D">
      <w:pPr>
        <w:ind w:left="720"/>
      </w:pPr>
      <w:r w:rsidRPr="002478EF">
        <w:t xml:space="preserve">It is the employee’s responsibility to safeguard and maintain this handbook for future reference as well as to replace old pages with new ones from time to time when </w:t>
      </w:r>
      <w:proofErr w:type="gramStart"/>
      <w:r w:rsidRPr="002478EF">
        <w:t>necessary</w:t>
      </w:r>
      <w:proofErr w:type="gramEnd"/>
      <w:r w:rsidRPr="002478EF">
        <w:t xml:space="preserve"> changes are made.</w:t>
      </w:r>
    </w:p>
    <w:p w14:paraId="74B14E35" w14:textId="77777777" w:rsidR="00D3556D" w:rsidRPr="003377FC" w:rsidRDefault="00D3556D" w:rsidP="008B085D">
      <w:pPr>
        <w:ind w:left="720"/>
      </w:pPr>
    </w:p>
    <w:p w14:paraId="5112359F" w14:textId="77777777" w:rsidR="00EF1D7D" w:rsidRDefault="00AA11CC" w:rsidP="00EF1D7D">
      <w:pPr>
        <w:spacing w:before="240" w:after="120"/>
        <w:jc w:val="center"/>
      </w:pPr>
      <w:r>
        <w:pict w14:anchorId="7F00207C">
          <v:shape id="_x0000_i1028" type="#_x0000_t75" style="width:6in;height:7.2pt" o:hrpct="0" o:hralign="center" o:hr="t">
            <v:imagedata r:id="rId8" o:title="BD10290_"/>
          </v:shape>
        </w:pict>
      </w:r>
    </w:p>
    <w:p w14:paraId="42A00408" w14:textId="77777777" w:rsidR="00283FCF" w:rsidRPr="00885106" w:rsidRDefault="00332FB1" w:rsidP="00885106">
      <w:pPr>
        <w:pStyle w:val="Heading1"/>
        <w:tabs>
          <w:tab w:val="clear" w:pos="432"/>
        </w:tabs>
        <w:spacing w:before="240" w:after="240"/>
        <w:ind w:left="720" w:hanging="720"/>
        <w:rPr>
          <w:sz w:val="26"/>
          <w:szCs w:val="26"/>
        </w:rPr>
      </w:pPr>
      <w:bookmarkStart w:id="11" w:name="_Toc71616695"/>
      <w:bookmarkStart w:id="12" w:name="_Toc72058930"/>
      <w:r>
        <w:rPr>
          <w:sz w:val="26"/>
          <w:szCs w:val="26"/>
        </w:rPr>
        <w:br w:type="page"/>
      </w:r>
      <w:bookmarkStart w:id="13" w:name="_Toc301853367"/>
      <w:r w:rsidR="00283FCF" w:rsidRPr="00885106">
        <w:rPr>
          <w:sz w:val="26"/>
          <w:szCs w:val="26"/>
        </w:rPr>
        <w:lastRenderedPageBreak/>
        <w:t>EMPLOY</w:t>
      </w:r>
      <w:bookmarkEnd w:id="11"/>
      <w:bookmarkEnd w:id="12"/>
      <w:bookmarkEnd w:id="13"/>
      <w:r w:rsidR="003377FC">
        <w:rPr>
          <w:sz w:val="26"/>
          <w:szCs w:val="26"/>
        </w:rPr>
        <w:t>MENT</w:t>
      </w:r>
    </w:p>
    <w:p w14:paraId="0FC776A2" w14:textId="77777777" w:rsidR="003377FC" w:rsidRDefault="003377FC" w:rsidP="00547AF4">
      <w:pPr>
        <w:pStyle w:val="Heading2"/>
      </w:pPr>
      <w:bookmarkStart w:id="14" w:name="_Toc301853368"/>
      <w:r>
        <w:t>Employee Definition and Status</w:t>
      </w:r>
    </w:p>
    <w:p w14:paraId="721EE284" w14:textId="77777777" w:rsidR="003377FC" w:rsidRPr="003377FC" w:rsidRDefault="003377FC" w:rsidP="003377FC">
      <w:pPr>
        <w:ind w:left="720"/>
      </w:pPr>
      <w:r w:rsidRPr="007507F6">
        <w:t xml:space="preserve">An “employee” of </w:t>
      </w:r>
      <w:r w:rsidR="004F7B8C">
        <w:t>(COMPANY)</w:t>
      </w:r>
      <w:r w:rsidRPr="007507F6">
        <w:t xml:space="preserve"> is a person </w:t>
      </w:r>
      <w:r w:rsidRPr="00B26906">
        <w:t xml:space="preserve">who regularly works for </w:t>
      </w:r>
      <w:r w:rsidR="004F7B8C">
        <w:t>(COMPANY)</w:t>
      </w:r>
      <w:r w:rsidRPr="00B26906">
        <w:t xml:space="preserve"> on a wage or salary basis.  Full Time Employees work 30-40 hours </w:t>
      </w:r>
      <w:r w:rsidR="00413A33" w:rsidRPr="00B26906">
        <w:t xml:space="preserve">per week </w:t>
      </w:r>
      <w:r w:rsidRPr="00B26906">
        <w:t xml:space="preserve">and </w:t>
      </w:r>
      <w:r w:rsidR="00882E32" w:rsidRPr="00B26906">
        <w:t>P</w:t>
      </w:r>
      <w:r w:rsidRPr="00B26906">
        <w:t xml:space="preserve">art </w:t>
      </w:r>
      <w:r w:rsidR="00882E32" w:rsidRPr="00B26906">
        <w:t>Time E</w:t>
      </w:r>
      <w:r w:rsidRPr="00B26906">
        <w:t xml:space="preserve">mployees </w:t>
      </w:r>
      <w:proofErr w:type="gramStart"/>
      <w:r w:rsidRPr="00B26906">
        <w:t>work1</w:t>
      </w:r>
      <w:proofErr w:type="gramEnd"/>
      <w:r w:rsidRPr="00B26906">
        <w:t>-29 hours</w:t>
      </w:r>
      <w:r w:rsidR="00413A33" w:rsidRPr="00B26906">
        <w:t xml:space="preserve"> per week</w:t>
      </w:r>
      <w:r w:rsidRPr="00B26906">
        <w:t>.</w:t>
      </w:r>
    </w:p>
    <w:p w14:paraId="25E4CE9A" w14:textId="77777777" w:rsidR="00283FCF" w:rsidRDefault="00A5646F" w:rsidP="00547AF4">
      <w:pPr>
        <w:pStyle w:val="Heading2"/>
      </w:pPr>
      <w:r>
        <w:t>At-Will Statement and Disclaimer</w:t>
      </w:r>
      <w:bookmarkEnd w:id="14"/>
    </w:p>
    <w:p w14:paraId="55D6AC1B" w14:textId="77777777" w:rsidR="00A5646F" w:rsidRPr="00A5646F" w:rsidRDefault="00A5646F" w:rsidP="00A5646F">
      <w:pPr>
        <w:ind w:left="720"/>
      </w:pPr>
      <w:r w:rsidRPr="00A5646F">
        <w:t xml:space="preserve">THE POLICIES AND PROCEDURES SET FORTH IN THIS EMPLOYEE HANDBOOK ARE NOT A BINDING EMPLOYMENT CONTRACT.  THIS HANDBOOK PROVIDES GENERAL GUIDELINES. </w:t>
      </w:r>
      <w:r w:rsidR="00882E32">
        <w:t xml:space="preserve"> </w:t>
      </w:r>
      <w:r w:rsidRPr="00A5646F">
        <w:t xml:space="preserve">I UNDERSTAND THAT ALL EMPLOYMENT WITH </w:t>
      </w:r>
      <w:r w:rsidR="004F7B8C">
        <w:t>(COMPANY)</w:t>
      </w:r>
      <w:r w:rsidRPr="00A5646F">
        <w:t xml:space="preserve"> IS “AT WILL”</w:t>
      </w:r>
      <w:r w:rsidR="003B7F30">
        <w:t>,</w:t>
      </w:r>
      <w:r w:rsidRPr="00A5646F">
        <w:t xml:space="preserve"> MEANING THAT MY EMPLOYMENT MAY BE TERMINATED AT ANY TIME, WITH OR WITHOUT NOTICE, FOR ANY REASON OR NO REASON, BY EITHER </w:t>
      </w:r>
      <w:r w:rsidR="004F7B8C">
        <w:t>(COMPANY)</w:t>
      </w:r>
      <w:r w:rsidRPr="00A5646F">
        <w:t xml:space="preserve"> OR THE EMPLOYEE.</w:t>
      </w:r>
    </w:p>
    <w:p w14:paraId="2795708F" w14:textId="77777777" w:rsidR="00A5646F" w:rsidRPr="00A5646F" w:rsidRDefault="00A5646F" w:rsidP="00A5646F"/>
    <w:p w14:paraId="2B0BF53E" w14:textId="77777777" w:rsidR="00A5646F" w:rsidRPr="00A5646F" w:rsidRDefault="00A5646F" w:rsidP="00A5646F">
      <w:pPr>
        <w:ind w:left="720"/>
      </w:pPr>
      <w:r w:rsidRPr="00A5646F">
        <w:t xml:space="preserve">THIS HANDBOOK IS NOT A CONTRACT GUARANTEEING EMPLOYMENT FOR ANY SPECIFIC PERIOD OF TIME. </w:t>
      </w:r>
      <w:r w:rsidR="003B7F30">
        <w:t xml:space="preserve"> </w:t>
      </w:r>
      <w:r w:rsidRPr="00A5646F">
        <w:t xml:space="preserve">EITHER </w:t>
      </w:r>
      <w:r w:rsidR="004F7B8C">
        <w:t>(COMPANY)</w:t>
      </w:r>
      <w:r w:rsidRPr="00A5646F">
        <w:t xml:space="preserve"> OR THE EMPLOYEE MAY END THIS RELATIONSHIP AT ANY TIME, WITH OR WITHOUT CAUSE, NOTICE OR REASON.  NO MANAGER, SUPERVISOR OR REPRESE</w:t>
      </w:r>
      <w:r w:rsidR="003B7F30">
        <w:t xml:space="preserve">NTATIVE OTHER THAN </w:t>
      </w:r>
      <w:r w:rsidR="004F7B8C">
        <w:t>(COMPANY)</w:t>
      </w:r>
      <w:r w:rsidRPr="00A5646F">
        <w:t>’S PRESIDENT HAS THE AUTHORTY TO ENTER INTO ANY AGREEMENT GUARANTEEING EMPLOYMENT FOR ANY SPECIFIC PERIOD OF TIME OR TO MAKE ANY WRITTEN OR ORAL PROMISES, AGREEMENTS OR COMMITMENTS CONTRARY TO THIS POLICY.  FURTHER, ANY EMPLOYMENT AGREMEENT ENTERED INTO BY THE PRESIDENT OR CHIEF OPERATING OFFICER WILL NOT BE ENFORCEABLE UNLESS IT IS IN WRITING.</w:t>
      </w:r>
    </w:p>
    <w:p w14:paraId="04CC1675" w14:textId="77777777" w:rsidR="00A5646F" w:rsidRPr="00A5646F" w:rsidRDefault="00A5646F" w:rsidP="00A5646F"/>
    <w:p w14:paraId="24862C32" w14:textId="77777777" w:rsidR="00993A09" w:rsidRPr="00A5646F" w:rsidRDefault="00A5646F" w:rsidP="00A5646F">
      <w:pPr>
        <w:ind w:left="720"/>
      </w:pPr>
      <w:r w:rsidRPr="00A5646F">
        <w:t>THIS HANDBOOK REPLACES AND SUPERCED</w:t>
      </w:r>
      <w:r w:rsidR="00AA323A">
        <w:t xml:space="preserve">ES ALL EARLIER </w:t>
      </w:r>
      <w:r w:rsidR="004F7B8C">
        <w:t>(COMPANY)</w:t>
      </w:r>
      <w:r w:rsidRPr="00A5646F">
        <w:t xml:space="preserve"> PERSONNEL PRACTICES, POLICIES AND GUIDELINES.</w:t>
      </w:r>
    </w:p>
    <w:p w14:paraId="4A5A3BA7" w14:textId="77777777" w:rsidR="00283FCF" w:rsidRDefault="005C6F84" w:rsidP="00547AF4">
      <w:pPr>
        <w:pStyle w:val="Heading2"/>
      </w:pPr>
      <w:bookmarkStart w:id="15" w:name="_Toc71616697"/>
      <w:bookmarkStart w:id="16" w:name="_Toc72058932"/>
      <w:bookmarkStart w:id="17" w:name="_Toc301853369"/>
      <w:r>
        <w:t>Introducto</w:t>
      </w:r>
      <w:r w:rsidR="00283FCF">
        <w:t>ry Period for New Employees</w:t>
      </w:r>
      <w:bookmarkEnd w:id="15"/>
      <w:bookmarkEnd w:id="16"/>
      <w:bookmarkEnd w:id="17"/>
    </w:p>
    <w:p w14:paraId="02AF4612" w14:textId="77777777" w:rsidR="00993A09" w:rsidRPr="00A5646F" w:rsidRDefault="004F7B8C" w:rsidP="00A5646F">
      <w:pPr>
        <w:ind w:left="720"/>
      </w:pPr>
      <w:r>
        <w:t>(COMPANY)</w:t>
      </w:r>
      <w:r w:rsidR="00A5646F" w:rsidRPr="00A5646F">
        <w:t xml:space="preserve"> monitors and evaluates every new employee’s performance for three months to determine whether further employment with or in a specific position is appropriate.  </w:t>
      </w:r>
    </w:p>
    <w:p w14:paraId="191FD032" w14:textId="77777777" w:rsidR="00EF1D7D" w:rsidRDefault="00AA11CC" w:rsidP="00EF1D7D">
      <w:pPr>
        <w:spacing w:before="240" w:after="120"/>
        <w:jc w:val="center"/>
      </w:pPr>
      <w:bookmarkStart w:id="18" w:name="_Toc71616698"/>
      <w:bookmarkStart w:id="19" w:name="_Toc72058933"/>
      <w:r>
        <w:pict w14:anchorId="42EB2357">
          <v:shape id="_x0000_i1029" type="#_x0000_t75" style="width:6in;height:7.2pt" o:hrpct="0" o:hralign="center" o:hr="t">
            <v:imagedata r:id="rId8" o:title="BD10290_"/>
          </v:shape>
        </w:pict>
      </w:r>
    </w:p>
    <w:p w14:paraId="7482D5B8" w14:textId="77777777" w:rsidR="00283FCF" w:rsidRPr="00885106" w:rsidRDefault="00332FB1" w:rsidP="00885106">
      <w:pPr>
        <w:pStyle w:val="Heading1"/>
        <w:tabs>
          <w:tab w:val="clear" w:pos="432"/>
        </w:tabs>
        <w:spacing w:before="240" w:after="240"/>
        <w:ind w:left="720" w:hanging="720"/>
        <w:rPr>
          <w:sz w:val="26"/>
          <w:szCs w:val="26"/>
        </w:rPr>
      </w:pPr>
      <w:r>
        <w:rPr>
          <w:sz w:val="26"/>
          <w:szCs w:val="26"/>
        </w:rPr>
        <w:br w:type="page"/>
      </w:r>
      <w:bookmarkStart w:id="20" w:name="_Toc301853370"/>
      <w:r w:rsidR="00283FCF" w:rsidRPr="00885106">
        <w:rPr>
          <w:sz w:val="26"/>
          <w:szCs w:val="26"/>
        </w:rPr>
        <w:lastRenderedPageBreak/>
        <w:t>EMPLOYMENT POLICIES</w:t>
      </w:r>
      <w:bookmarkEnd w:id="18"/>
      <w:bookmarkEnd w:id="19"/>
      <w:bookmarkEnd w:id="20"/>
    </w:p>
    <w:p w14:paraId="5A4DF698" w14:textId="77777777" w:rsidR="00283FCF" w:rsidRDefault="00283FCF" w:rsidP="00547AF4">
      <w:pPr>
        <w:pStyle w:val="Heading2"/>
      </w:pPr>
      <w:bookmarkStart w:id="21" w:name="_Toc71616699"/>
      <w:bookmarkStart w:id="22" w:name="_Toc72058934"/>
      <w:bookmarkStart w:id="23" w:name="_Toc301853371"/>
      <w:r>
        <w:t xml:space="preserve">Equal Employment </w:t>
      </w:r>
      <w:smartTag w:uri="urn:schemas-microsoft-com:office:smarttags" w:element="place">
        <w:r>
          <w:t>Opportunity</w:t>
        </w:r>
      </w:smartTag>
      <w:bookmarkEnd w:id="21"/>
      <w:bookmarkEnd w:id="22"/>
      <w:bookmarkEnd w:id="23"/>
    </w:p>
    <w:p w14:paraId="7BF9FDB5" w14:textId="77777777" w:rsidR="00A5646F" w:rsidRPr="00A5646F" w:rsidRDefault="004F7B8C" w:rsidP="00A5646F">
      <w:pPr>
        <w:ind w:left="720"/>
      </w:pPr>
      <w:r>
        <w:t>(COMPANY)</w:t>
      </w:r>
      <w:r w:rsidR="00A5646F" w:rsidRPr="00A5646F">
        <w:t xml:space="preserve"> provides equal employment opportunity without regard to race, color, sex, religion, national origin, age or disability.  </w:t>
      </w:r>
      <w:r>
        <w:t>(COMPANY)</w:t>
      </w:r>
      <w:r w:rsidR="00A5646F" w:rsidRPr="00A5646F">
        <w:t xml:space="preserve"> conforms with all applicable federal and state laws, rules, guidelines and regulations and provides equal employment opportunity in all employment and employee relations.</w:t>
      </w:r>
    </w:p>
    <w:p w14:paraId="4086F673" w14:textId="77777777" w:rsidR="00A5646F" w:rsidRPr="00A5646F" w:rsidRDefault="00A5646F" w:rsidP="00A5646F"/>
    <w:p w14:paraId="14A9709F" w14:textId="77777777" w:rsidR="00A5646F" w:rsidRPr="00A5646F" w:rsidRDefault="004F7B8C" w:rsidP="00A5646F">
      <w:pPr>
        <w:ind w:left="720"/>
      </w:pPr>
      <w:r>
        <w:t>(COMPANY)</w:t>
      </w:r>
      <w:r w:rsidR="00A5646F" w:rsidRPr="00A5646F">
        <w:t xml:space="preserve"> assures that all applicants for employment and all </w:t>
      </w:r>
      <w:r>
        <w:t>(COMPANY)</w:t>
      </w:r>
      <w:r w:rsidR="00A5646F" w:rsidRPr="00A5646F">
        <w:t xml:space="preserve"> employees are given equal consideration based solely on job-related factors, such as qualifications, experience, performance and availability.  Such equal consideration applies to all personnel actions, including but not limited to recruitment, selection, appointment, job assignment, training, transfer, promotion, merit increases, demotion, termination, pay rates and fringe benefits.  </w:t>
      </w:r>
      <w:r>
        <w:t>(COMPANY)</w:t>
      </w:r>
      <w:r w:rsidR="00A5646F" w:rsidRPr="00A5646F">
        <w:t xml:space="preserve"> reviews, evaluates and monitors all personnel matters to ensure that they are in accordance with this policy. </w:t>
      </w:r>
    </w:p>
    <w:p w14:paraId="43524B3E" w14:textId="77777777" w:rsidR="00A5646F" w:rsidRPr="00A5646F" w:rsidRDefault="00A5646F" w:rsidP="00A5646F"/>
    <w:p w14:paraId="471D6E4D" w14:textId="77777777" w:rsidR="00A5646F" w:rsidRPr="00A5646F" w:rsidRDefault="004F7B8C" w:rsidP="00A5646F">
      <w:pPr>
        <w:ind w:left="720"/>
      </w:pPr>
      <w:r>
        <w:t>(COMPANY)</w:t>
      </w:r>
      <w:r w:rsidR="00A5646F" w:rsidRPr="00A5646F">
        <w:t xml:space="preserve"> takes seriously and will investigate promptly and thoroughly all charges of alleged discrimination in </w:t>
      </w:r>
      <w:proofErr w:type="gramStart"/>
      <w:r w:rsidR="00A5646F" w:rsidRPr="00A5646F">
        <w:t>emplo</w:t>
      </w:r>
      <w:r w:rsidR="00AA323A">
        <w:t>yment, and</w:t>
      </w:r>
      <w:proofErr w:type="gramEnd"/>
      <w:r w:rsidR="00AA323A">
        <w:t xml:space="preserve"> informs </w:t>
      </w:r>
      <w:r>
        <w:t>(COMPANY)</w:t>
      </w:r>
      <w:r w:rsidR="00A5646F" w:rsidRPr="00A5646F">
        <w:t xml:space="preserve"> employees of their rights </w:t>
      </w:r>
      <w:proofErr w:type="gramStart"/>
      <w:r w:rsidR="00A5646F" w:rsidRPr="00A5646F">
        <w:t>in regard to</w:t>
      </w:r>
      <w:proofErr w:type="gramEnd"/>
      <w:r w:rsidR="00A5646F" w:rsidRPr="00A5646F">
        <w:t xml:space="preserve"> equal employment. </w:t>
      </w:r>
    </w:p>
    <w:p w14:paraId="4F1D6593" w14:textId="77777777" w:rsidR="00A5646F" w:rsidRPr="00A5646F" w:rsidRDefault="00A5646F" w:rsidP="00A5646F"/>
    <w:p w14:paraId="35CE9DEE" w14:textId="77777777" w:rsidR="00A5646F" w:rsidRPr="00A5646F" w:rsidRDefault="004F7B8C" w:rsidP="00A5646F">
      <w:pPr>
        <w:ind w:left="720"/>
      </w:pPr>
      <w:r>
        <w:t>(COMPANY)</w:t>
      </w:r>
      <w:r w:rsidR="00A5646F" w:rsidRPr="00A5646F">
        <w:t xml:space="preserve"> requires its personnel to act in conformity with the principles outlined in this policy through strict adherence to the above statements and recognizes that the effective application of equal opportunity in employment must involve more than a non-discriminatory poli</w:t>
      </w:r>
      <w:r w:rsidR="00AA323A">
        <w:t xml:space="preserve">cy statement.  </w:t>
      </w:r>
      <w:r>
        <w:t>(COMPANY)</w:t>
      </w:r>
      <w:r w:rsidR="00A5646F" w:rsidRPr="00A5646F">
        <w:t xml:space="preserve"> recruits, hires, trains and promotes into all job levels the most qualified persons without </w:t>
      </w:r>
      <w:r w:rsidR="00AA323A">
        <w:t>regard to race, color, religion</w:t>
      </w:r>
      <w:r w:rsidR="00A5646F" w:rsidRPr="00A5646F">
        <w:t xml:space="preserve">, sex, national origin, age or disability status.  </w:t>
      </w:r>
      <w:r>
        <w:t>(COMPANY)</w:t>
      </w:r>
      <w:r w:rsidR="00A5646F" w:rsidRPr="00A5646F">
        <w:t xml:space="preserve"> takes positive steps to eliminate any discrimination from its </w:t>
      </w:r>
      <w:proofErr w:type="gramStart"/>
      <w:r w:rsidR="00A5646F" w:rsidRPr="00A5646F">
        <w:t>personnel practices, and</w:t>
      </w:r>
      <w:proofErr w:type="gramEnd"/>
      <w:r w:rsidR="00A5646F" w:rsidRPr="00A5646F">
        <w:t xml:space="preserve"> creates an environment that encourages equal opportunity for </w:t>
      </w:r>
      <w:proofErr w:type="gramStart"/>
      <w:r w:rsidR="00A5646F" w:rsidRPr="00A5646F">
        <w:t>all of</w:t>
      </w:r>
      <w:proofErr w:type="gramEnd"/>
      <w:r w:rsidR="00A5646F" w:rsidRPr="00A5646F">
        <w:t xml:space="preserve"> its employees. </w:t>
      </w:r>
    </w:p>
    <w:p w14:paraId="528D9205" w14:textId="77777777" w:rsidR="00283FCF" w:rsidRDefault="00283FCF" w:rsidP="00547AF4">
      <w:pPr>
        <w:pStyle w:val="Heading2"/>
      </w:pPr>
      <w:bookmarkStart w:id="24" w:name="_Toc71616702"/>
      <w:bookmarkStart w:id="25" w:name="_Toc72058937"/>
      <w:bookmarkStart w:id="26" w:name="_Toc301853372"/>
      <w:r w:rsidRPr="000A3020">
        <w:t>Immigration Law Compliance</w:t>
      </w:r>
      <w:bookmarkEnd w:id="24"/>
      <w:bookmarkEnd w:id="25"/>
      <w:bookmarkEnd w:id="26"/>
    </w:p>
    <w:p w14:paraId="1C27AC80" w14:textId="77777777" w:rsidR="00993A09" w:rsidRPr="00045516" w:rsidRDefault="00BE472E" w:rsidP="00411143">
      <w:pPr>
        <w:spacing w:before="120" w:after="120"/>
        <w:ind w:left="720"/>
      </w:pPr>
      <w:r>
        <w:t>All</w:t>
      </w:r>
      <w:r w:rsidR="00993A09" w:rsidRPr="00045516">
        <w:t xml:space="preserve"> employment </w:t>
      </w:r>
      <w:r>
        <w:t xml:space="preserve">jobs </w:t>
      </w:r>
      <w:r w:rsidR="00993A09" w:rsidRPr="00045516">
        <w:t xml:space="preserve">are contingent on verification of </w:t>
      </w:r>
      <w:r w:rsidR="007A0B26">
        <w:t>the candidate’s</w:t>
      </w:r>
      <w:r w:rsidR="00993A09" w:rsidRPr="00045516">
        <w:t xml:space="preserve"> right</w:t>
      </w:r>
      <w:r w:rsidR="00B43BD9">
        <w:t xml:space="preserve"> to work in the United States. </w:t>
      </w:r>
      <w:r w:rsidR="00AA323A">
        <w:t xml:space="preserve"> </w:t>
      </w:r>
      <w:r w:rsidR="00993A09" w:rsidRPr="00045516">
        <w:t xml:space="preserve">On </w:t>
      </w:r>
      <w:r w:rsidR="007A0B26">
        <w:t xml:space="preserve">the first day of work, every new employee </w:t>
      </w:r>
      <w:r w:rsidR="00993A09" w:rsidRPr="00045516">
        <w:t xml:space="preserve">will be asked to provide original documents verifying </w:t>
      </w:r>
      <w:r w:rsidR="007A0B26">
        <w:t>his or her</w:t>
      </w:r>
      <w:r w:rsidR="00993A09" w:rsidRPr="00045516">
        <w:t xml:space="preserve"> right to work and, as required by federal law, to sign Federal Form I-9, Employment Eligibility Verification Form</w:t>
      </w:r>
      <w:r w:rsidR="00813072">
        <w:t>.</w:t>
      </w:r>
    </w:p>
    <w:p w14:paraId="39116672" w14:textId="77777777" w:rsidR="00283FCF" w:rsidRDefault="00283FCF" w:rsidP="00547AF4">
      <w:pPr>
        <w:pStyle w:val="Heading2"/>
      </w:pPr>
      <w:bookmarkStart w:id="27" w:name="_Toc71616703"/>
      <w:bookmarkStart w:id="28" w:name="_Toc72058938"/>
      <w:bookmarkStart w:id="29" w:name="_Toc301853373"/>
      <w:r>
        <w:t>Employee Background Check</w:t>
      </w:r>
      <w:bookmarkEnd w:id="27"/>
      <w:bookmarkEnd w:id="28"/>
      <w:bookmarkEnd w:id="29"/>
    </w:p>
    <w:p w14:paraId="6B93E2E0" w14:textId="77777777" w:rsidR="00993A09" w:rsidRPr="00045516" w:rsidRDefault="00BE472E" w:rsidP="00411143">
      <w:pPr>
        <w:spacing w:before="120" w:after="120"/>
        <w:ind w:left="720"/>
      </w:pPr>
      <w:r>
        <w:t>Prior to</w:t>
      </w:r>
      <w:r w:rsidR="0009179A">
        <w:t xml:space="preserve"> employment</w:t>
      </w:r>
      <w:r w:rsidR="0009179A" w:rsidRPr="00DF5098">
        <w:t>,</w:t>
      </w:r>
      <w:r w:rsidR="00993A09" w:rsidRPr="00DF5098">
        <w:t xml:space="preserve"> </w:t>
      </w:r>
      <w:r w:rsidR="004F7B8C">
        <w:t>(COMPANY)</w:t>
      </w:r>
      <w:r w:rsidR="0095370A">
        <w:t xml:space="preserve"> </w:t>
      </w:r>
      <w:r w:rsidR="0009179A">
        <w:t xml:space="preserve">may conduct </w:t>
      </w:r>
      <w:r w:rsidR="00993A09" w:rsidRPr="00045516">
        <w:t>a job-related background check</w:t>
      </w:r>
      <w:r w:rsidR="0009179A">
        <w:t>.</w:t>
      </w:r>
      <w:r w:rsidR="00993A09" w:rsidRPr="00045516">
        <w:t xml:space="preserve"> </w:t>
      </w:r>
      <w:r w:rsidR="00AA323A">
        <w:t xml:space="preserve"> </w:t>
      </w:r>
      <w:r w:rsidR="00B43BD9">
        <w:t>A</w:t>
      </w:r>
      <w:r w:rsidR="00993A09" w:rsidRPr="00045516">
        <w:t xml:space="preserve"> comprehensive background check may consist of prior employment verification, professional reference checks, education confirmation, and credit check</w:t>
      </w:r>
      <w:r w:rsidR="00683652">
        <w:t>.</w:t>
      </w:r>
    </w:p>
    <w:p w14:paraId="2373A5CF" w14:textId="77777777" w:rsidR="00283FCF" w:rsidRDefault="00283FCF" w:rsidP="00547AF4">
      <w:pPr>
        <w:pStyle w:val="Heading2"/>
      </w:pPr>
      <w:bookmarkStart w:id="30" w:name="_Toc71616704"/>
      <w:bookmarkStart w:id="31" w:name="_Toc72058939"/>
      <w:bookmarkStart w:id="32" w:name="_Toc301853374"/>
      <w:r>
        <w:t>Criminal Records</w:t>
      </w:r>
      <w:bookmarkEnd w:id="30"/>
      <w:bookmarkEnd w:id="31"/>
      <w:bookmarkEnd w:id="32"/>
    </w:p>
    <w:p w14:paraId="26ACC88C" w14:textId="77777777" w:rsidR="00993A09" w:rsidRDefault="00993A09" w:rsidP="00411143">
      <w:pPr>
        <w:spacing w:before="120" w:after="120"/>
        <w:ind w:left="720"/>
      </w:pPr>
      <w:r w:rsidRPr="00DC1C41">
        <w:t xml:space="preserve">When appropriate, a criminal record check is performed to protect </w:t>
      </w:r>
      <w:r w:rsidR="004F7B8C">
        <w:t>(COMPANY)</w:t>
      </w:r>
      <w:r w:rsidRPr="00413200">
        <w:t>’s</w:t>
      </w:r>
      <w:r w:rsidRPr="00DC1C41">
        <w:t xml:space="preserve"> interest and that</w:t>
      </w:r>
      <w:r w:rsidR="00413200">
        <w:t xml:space="preserve"> of its employees and clients.</w:t>
      </w:r>
    </w:p>
    <w:p w14:paraId="4D966E3D" w14:textId="77777777" w:rsidR="00283FCF" w:rsidRDefault="00283FCF" w:rsidP="00547AF4">
      <w:pPr>
        <w:pStyle w:val="Heading2"/>
      </w:pPr>
      <w:bookmarkStart w:id="33" w:name="_Toc71616707"/>
      <w:bookmarkStart w:id="34" w:name="_Toc72058942"/>
      <w:bookmarkStart w:id="35" w:name="_Toc301853375"/>
      <w:r>
        <w:lastRenderedPageBreak/>
        <w:t>Personnel Records</w:t>
      </w:r>
      <w:bookmarkEnd w:id="33"/>
      <w:bookmarkEnd w:id="34"/>
      <w:bookmarkEnd w:id="35"/>
    </w:p>
    <w:p w14:paraId="1F0FE9A9" w14:textId="77777777" w:rsidR="00EF6298" w:rsidRPr="00EF6298" w:rsidRDefault="004F7B8C" w:rsidP="00307D9D">
      <w:pPr>
        <w:ind w:left="720"/>
      </w:pPr>
      <w:r>
        <w:t>(COMPANY)</w:t>
      </w:r>
      <w:r w:rsidR="00EF6298" w:rsidRPr="00EF6298">
        <w:t xml:space="preserve"> maintains a personnel file for every employee.  It is important that accurate, current records be maintained for benefits and employment purposes.  Therefore, all employees are required to notify human resources immediately if there is any change in relevant personal or employment information such as changes in address, phone numbers, marital status, emergency contact, insurance beneficiary, number of dependents or legal name.</w:t>
      </w:r>
    </w:p>
    <w:p w14:paraId="4083C785" w14:textId="77777777" w:rsidR="00EF6298" w:rsidRPr="00EF6298" w:rsidRDefault="00EF6298" w:rsidP="00EF6298"/>
    <w:p w14:paraId="1A8A0BF7" w14:textId="77777777" w:rsidR="00EF6298" w:rsidRPr="00EF6298" w:rsidRDefault="00EF6298" w:rsidP="00307D9D">
      <w:pPr>
        <w:ind w:left="720"/>
      </w:pPr>
      <w:r w:rsidRPr="00EF6298">
        <w:t>All information contained in the personnel file i</w:t>
      </w:r>
      <w:r w:rsidR="00AA323A">
        <w:t xml:space="preserve">s the property of </w:t>
      </w:r>
      <w:r w:rsidR="004F7B8C">
        <w:t>(COMPANY)</w:t>
      </w:r>
      <w:r w:rsidRPr="00EF6298">
        <w:t xml:space="preserve"> and is not available for review by employees. </w:t>
      </w:r>
    </w:p>
    <w:p w14:paraId="3CF9C39E" w14:textId="77777777" w:rsidR="00307D9D" w:rsidRDefault="00307D9D" w:rsidP="00547AF4">
      <w:pPr>
        <w:pStyle w:val="Heading2"/>
      </w:pPr>
      <w:bookmarkStart w:id="36" w:name="_Toc71616709"/>
      <w:bookmarkStart w:id="37" w:name="_Toc72058944"/>
      <w:bookmarkStart w:id="38" w:name="_Toc301853376"/>
      <w:r>
        <w:t>Parking</w:t>
      </w:r>
    </w:p>
    <w:p w14:paraId="54D269C7" w14:textId="77777777" w:rsidR="00307D9D" w:rsidRDefault="00307D9D" w:rsidP="00307D9D">
      <w:pPr>
        <w:ind w:left="720"/>
      </w:pPr>
      <w:r>
        <w:t xml:space="preserve">Since there is limited space for our </w:t>
      </w:r>
      <w:proofErr w:type="gramStart"/>
      <w:r>
        <w:t>customer’s</w:t>
      </w:r>
      <w:proofErr w:type="gramEnd"/>
      <w:r>
        <w:t xml:space="preserve"> to park, only office personnel may park in the customer parking lot.  All other employees are required to park along the street, making sure to uphold traffic laws, or under the bridge.  If you need assistance in this area, please consult with a manager. </w:t>
      </w:r>
    </w:p>
    <w:p w14:paraId="2730C7EB" w14:textId="77777777" w:rsidR="00756B9D" w:rsidRDefault="00756B9D" w:rsidP="00307D9D">
      <w:pPr>
        <w:ind w:left="720"/>
      </w:pPr>
    </w:p>
    <w:p w14:paraId="157246EF" w14:textId="77777777" w:rsidR="00756B9D" w:rsidRPr="00307D9D" w:rsidRDefault="00756B9D" w:rsidP="00307D9D">
      <w:pPr>
        <w:ind w:left="720"/>
      </w:pPr>
      <w:r>
        <w:t xml:space="preserve">There will be a designated parking spot for the </w:t>
      </w:r>
      <w:r w:rsidR="004F7B8C">
        <w:t>(COMPANY)</w:t>
      </w:r>
      <w:r>
        <w:t xml:space="preserve"> Employee of the Month.  This employee will be chosen monthly based on an evaluation of Productivity, Accuracy, Attendance, Attitude as well as other aspects.</w:t>
      </w:r>
    </w:p>
    <w:p w14:paraId="5C17FA04" w14:textId="77777777" w:rsidR="00283FCF" w:rsidRDefault="00283FCF" w:rsidP="00547AF4">
      <w:pPr>
        <w:pStyle w:val="Heading2"/>
      </w:pPr>
      <w:r>
        <w:t>Safety</w:t>
      </w:r>
      <w:bookmarkEnd w:id="36"/>
      <w:bookmarkEnd w:id="37"/>
      <w:bookmarkEnd w:id="38"/>
    </w:p>
    <w:p w14:paraId="1EDF5854" w14:textId="77777777" w:rsidR="00C46399" w:rsidRDefault="00E67787" w:rsidP="00EF6298">
      <w:pPr>
        <w:spacing w:before="120"/>
        <w:ind w:left="720"/>
      </w:pPr>
      <w:r>
        <w:t>The safety and health of employees is a priority</w:t>
      </w:r>
      <w:r w:rsidR="0056574F">
        <w:t>.</w:t>
      </w:r>
      <w:r>
        <w:t xml:space="preserve"> </w:t>
      </w:r>
      <w:r w:rsidR="00EF6298">
        <w:t xml:space="preserve"> </w:t>
      </w:r>
      <w:r w:rsidR="004F7B8C">
        <w:t>(COMPANY)</w:t>
      </w:r>
      <w:r w:rsidR="00A44FAB">
        <w:t xml:space="preserve"> </w:t>
      </w:r>
      <w:r>
        <w:t>make</w:t>
      </w:r>
      <w:r w:rsidR="0056574F">
        <w:t>s</w:t>
      </w:r>
      <w:r>
        <w:t xml:space="preserve"> every effort to comply with all federal and stat</w:t>
      </w:r>
      <w:r w:rsidR="000163CD">
        <w:t>e workplace safety requirements.</w:t>
      </w:r>
      <w:r>
        <w:t xml:space="preserve"> </w:t>
      </w:r>
    </w:p>
    <w:p w14:paraId="794C3F11" w14:textId="77777777" w:rsidR="00756B9D" w:rsidRDefault="00BE472E" w:rsidP="00756B9D">
      <w:pPr>
        <w:spacing w:before="120" w:after="120"/>
        <w:ind w:left="720"/>
      </w:pPr>
      <w:r>
        <w:t xml:space="preserve">All employees must participate in </w:t>
      </w:r>
      <w:r w:rsidR="004F7B8C">
        <w:t>(COMPANY)</w:t>
      </w:r>
      <w:r>
        <w:t xml:space="preserve">’s safety program prior to employment.  </w:t>
      </w:r>
      <w:r w:rsidR="00E67787" w:rsidRPr="00A95047">
        <w:t>Each employee is expected to obey safety rules and exercise caution and common sense in all work activities</w:t>
      </w:r>
      <w:r w:rsidR="008B47DB">
        <w:t>.</w:t>
      </w:r>
    </w:p>
    <w:p w14:paraId="7D1C63FC" w14:textId="77777777" w:rsidR="00283FCF" w:rsidRDefault="00283FCF" w:rsidP="00547AF4">
      <w:pPr>
        <w:pStyle w:val="Heading2"/>
      </w:pPr>
      <w:bookmarkStart w:id="39" w:name="_Toc71616713"/>
      <w:bookmarkStart w:id="40" w:name="_Toc72058948"/>
      <w:bookmarkStart w:id="41" w:name="_Toc301853377"/>
      <w:r>
        <w:t>Employee Requiring Medical Attention</w:t>
      </w:r>
      <w:bookmarkEnd w:id="39"/>
      <w:bookmarkEnd w:id="40"/>
      <w:bookmarkEnd w:id="41"/>
    </w:p>
    <w:p w14:paraId="4534C1A5" w14:textId="77777777" w:rsidR="00715D0F" w:rsidRDefault="00E67787" w:rsidP="00EF6298">
      <w:pPr>
        <w:spacing w:before="120" w:after="120"/>
        <w:ind w:left="720"/>
      </w:pPr>
      <w:r>
        <w:t>Employees should report all work</w:t>
      </w:r>
      <w:r w:rsidR="00715D0F">
        <w:t>-</w:t>
      </w:r>
      <w:r>
        <w:t xml:space="preserve">related injuries and accidents immediately to their </w:t>
      </w:r>
      <w:r w:rsidR="00BC3364">
        <w:t>s</w:t>
      </w:r>
      <w:r>
        <w:t>upervisor</w:t>
      </w:r>
      <w:r w:rsidR="00EF6298">
        <w:t>.</w:t>
      </w:r>
    </w:p>
    <w:p w14:paraId="13F59D9A" w14:textId="77777777" w:rsidR="00E13527" w:rsidRDefault="00E13527" w:rsidP="00547AF4">
      <w:pPr>
        <w:pStyle w:val="Heading2"/>
      </w:pPr>
      <w:bookmarkStart w:id="42" w:name="_Toc71616714"/>
      <w:bookmarkStart w:id="43" w:name="_Toc72058949"/>
      <w:bookmarkStart w:id="44" w:name="_Toc301853378"/>
      <w:r>
        <w:t>Employee Driver Policy</w:t>
      </w:r>
    </w:p>
    <w:p w14:paraId="50ABDB6F" w14:textId="77777777" w:rsidR="00E13527" w:rsidRPr="00BE472E" w:rsidRDefault="00E13527" w:rsidP="00E13527">
      <w:pPr>
        <w:spacing w:before="120" w:after="120"/>
        <w:ind w:left="720"/>
      </w:pPr>
      <w:r>
        <w:t xml:space="preserve">Employees assigned to driving duties (“drivers”) must </w:t>
      </w:r>
      <w:proofErr w:type="gramStart"/>
      <w:r>
        <w:t>at all times</w:t>
      </w:r>
      <w:proofErr w:type="gramEnd"/>
      <w:r>
        <w:t xml:space="preserve"> meet the following criteria:</w:t>
      </w:r>
    </w:p>
    <w:p w14:paraId="6C0E1DE5" w14:textId="77777777" w:rsidR="00E13527" w:rsidRPr="00BE472E" w:rsidRDefault="00E13527" w:rsidP="00E13527">
      <w:pPr>
        <w:numPr>
          <w:ilvl w:val="0"/>
          <w:numId w:val="7"/>
        </w:numPr>
        <w:tabs>
          <w:tab w:val="clear" w:pos="360"/>
          <w:tab w:val="num" w:pos="1080"/>
        </w:tabs>
        <w:spacing w:before="120" w:after="120"/>
        <w:ind w:left="1080"/>
        <w:rPr>
          <w:u w:val="single"/>
        </w:rPr>
      </w:pPr>
      <w:r>
        <w:t>Drivers must have a current, valid driver’s license for the state in which the employee performs his or her driving duties</w:t>
      </w:r>
      <w:r w:rsidR="00B32228">
        <w:t>, and allow a copy to be kept on file</w:t>
      </w:r>
      <w:r>
        <w:t>; and</w:t>
      </w:r>
    </w:p>
    <w:p w14:paraId="749DBB98" w14:textId="77777777" w:rsidR="00E13527" w:rsidRPr="00BE472E" w:rsidRDefault="00E13527" w:rsidP="00E13527">
      <w:pPr>
        <w:numPr>
          <w:ilvl w:val="0"/>
          <w:numId w:val="7"/>
        </w:numPr>
        <w:tabs>
          <w:tab w:val="clear" w:pos="360"/>
          <w:tab w:val="num" w:pos="1080"/>
        </w:tabs>
        <w:spacing w:before="120" w:after="120"/>
        <w:ind w:left="1080"/>
      </w:pPr>
      <w:r>
        <w:t xml:space="preserve">Drivers must maintain a clean driving record, i.e., must remain insurable under our company’s </w:t>
      </w:r>
      <w:proofErr w:type="gramStart"/>
      <w:r>
        <w:t>liability insurance</w:t>
      </w:r>
      <w:proofErr w:type="gramEnd"/>
      <w:r>
        <w:t xml:space="preserve"> policy.</w:t>
      </w:r>
    </w:p>
    <w:p w14:paraId="6232BB84" w14:textId="77777777" w:rsidR="00E13527" w:rsidRDefault="00E13527" w:rsidP="00E13527">
      <w:pPr>
        <w:ind w:left="720"/>
      </w:pPr>
      <w:r>
        <w:t xml:space="preserve">Any employee driving a </w:t>
      </w:r>
      <w:r w:rsidR="004F7B8C">
        <w:t>(COMPANY)</w:t>
      </w:r>
      <w:r>
        <w:t xml:space="preserve"> vehicle or driving on </w:t>
      </w:r>
      <w:r w:rsidR="004F7B8C">
        <w:t>(COMPANY)</w:t>
      </w:r>
      <w:r>
        <w:t xml:space="preserve"> business must observe</w:t>
      </w:r>
      <w:r w:rsidR="00B370B5">
        <w:t xml:space="preserve"> all safety, traffic, and criminal laws of this state.  No driver may consume alcohol or illegal drugs while driving a </w:t>
      </w:r>
      <w:r w:rsidR="004F7B8C">
        <w:t>(COMPANY)</w:t>
      </w:r>
      <w:r w:rsidR="00B370B5">
        <w:t xml:space="preserve"> vehicle, while on </w:t>
      </w:r>
      <w:r w:rsidR="004F7B8C">
        <w:t>(COMPANY)</w:t>
      </w:r>
      <w:r w:rsidR="00B370B5">
        <w:t xml:space="preserve"> business, while in a </w:t>
      </w:r>
      <w:r w:rsidR="004F7B8C">
        <w:t>(COMPANY)</w:t>
      </w:r>
      <w:r w:rsidR="00B370B5">
        <w:t xml:space="preserve"> vehicle, or prior to the employee’s shift if such consumption would </w:t>
      </w:r>
      <w:r w:rsidR="00B370B5">
        <w:lastRenderedPageBreak/>
        <w:t xml:space="preserve">result in a detectable amount of alcohol or illegal drugs being present in the employee’s system while on duty.  In addition, no driver may consume or use any substance, regardless of legality or prescription status, if by so doing, the driver’s ability to safely operate a motor a motor vehicle and carry out other work-related </w:t>
      </w:r>
      <w:r w:rsidR="00510108">
        <w:t>duties</w:t>
      </w:r>
      <w:r w:rsidR="00B370B5">
        <w:t xml:space="preserve"> would be impaired or diminished.  No driver may pick up or transport non-employees while </w:t>
      </w:r>
      <w:proofErr w:type="gramStart"/>
      <w:r w:rsidR="00B370B5">
        <w:t xml:space="preserve">on </w:t>
      </w:r>
      <w:r w:rsidR="004F7B8C">
        <w:t>(COMPANY)</w:t>
      </w:r>
      <w:proofErr w:type="gramEnd"/>
      <w:r w:rsidR="00B370B5">
        <w:t xml:space="preserve"> business, unless there is a work related need to do so.  Any illegal, dangerous, or other conduct while driving</w:t>
      </w:r>
      <w:r w:rsidR="00510108">
        <w:t xml:space="preserve"> that would tend to place the li</w:t>
      </w:r>
      <w:r w:rsidR="00B370B5">
        <w:t>ves or property of others at risk is prohibited.</w:t>
      </w:r>
    </w:p>
    <w:p w14:paraId="4F509630" w14:textId="77777777" w:rsidR="00B370B5" w:rsidRDefault="00B370B5" w:rsidP="00E13527">
      <w:pPr>
        <w:ind w:left="720"/>
      </w:pPr>
    </w:p>
    <w:p w14:paraId="619E841B" w14:textId="77777777" w:rsidR="00B370B5" w:rsidRDefault="00B370B5" w:rsidP="00E13527">
      <w:pPr>
        <w:ind w:left="720"/>
      </w:pPr>
      <w:r>
        <w:t xml:space="preserve">Anything a driver does in connection with the operation of motor vehicles can affect that driver’s fitness for duty or insurability as a driver.  Regardless of fault, circumstance, on- or off-duty status, time or place, any driver who receives a traffic citation from or is arrested by a law enforcement officer, or who is involved in any kind of accident while driving, must inform an appropriate supervisor about the incident immediately or as soon as possible thereafter.  Any penalty, fine, imprisonment, fee, or other adverse action imposed by a court in connection with such an incident must be reported immediately to an appropriate supervisor.  In </w:t>
      </w:r>
      <w:proofErr w:type="gramStart"/>
      <w:r>
        <w:t>both of the above</w:t>
      </w:r>
      <w:proofErr w:type="gramEnd"/>
      <w:r>
        <w:t xml:space="preserve"> situations, the matter will be reported to </w:t>
      </w:r>
      <w:r w:rsidR="004F7B8C">
        <w:t>(COMPANY)</w:t>
      </w:r>
      <w:r>
        <w:t xml:space="preserve">’s insurance carrier so that a prompt decision on continued </w:t>
      </w:r>
      <w:r w:rsidR="00510108">
        <w:t>coverage</w:t>
      </w:r>
      <w:r>
        <w:t xml:space="preserve"> of the employee can be made.  The driver involved in an accident or cited by a law enforcement official for violating </w:t>
      </w:r>
      <w:proofErr w:type="gramStart"/>
      <w:r>
        <w:t>a motor</w:t>
      </w:r>
      <w:proofErr w:type="gramEnd"/>
      <w:r>
        <w:t xml:space="preserve"> vehicle law must turn over any documentation relating to such incident as soon as possible to the </w:t>
      </w:r>
      <w:proofErr w:type="gramStart"/>
      <w:r>
        <w:t>employer, and</w:t>
      </w:r>
      <w:proofErr w:type="gramEnd"/>
      <w:r>
        <w:t xml:space="preserve"> must cooperate fully with the employer in verifying the information with other parties involved and with law enforcement </w:t>
      </w:r>
      <w:r w:rsidR="00510108">
        <w:t>authorities</w:t>
      </w:r>
      <w:r>
        <w:t xml:space="preserve">.  While parking tickets will not affect a driver’s insurability, any parking ticket issued on a vehicle that is being used for </w:t>
      </w:r>
      <w:r w:rsidR="004F7B8C">
        <w:t>(COMPANY)</w:t>
      </w:r>
      <w:r>
        <w:t xml:space="preserve"> business should be reported to an appropriate supervisor at the earliest possible opportunity.  </w:t>
      </w:r>
    </w:p>
    <w:p w14:paraId="193EE364" w14:textId="77777777" w:rsidR="00DD20AA" w:rsidRDefault="00DD20AA" w:rsidP="00E13527">
      <w:pPr>
        <w:ind w:left="720"/>
      </w:pPr>
    </w:p>
    <w:p w14:paraId="1CA6362B" w14:textId="77777777" w:rsidR="00DD20AA" w:rsidRDefault="00DD20AA" w:rsidP="00E13527">
      <w:pPr>
        <w:ind w:left="720"/>
      </w:pPr>
      <w:r>
        <w:t xml:space="preserve">Drivers and passengers may be subject to </w:t>
      </w:r>
      <w:r w:rsidR="00FB3322">
        <w:t>a separate pay rate during travel time.</w:t>
      </w:r>
    </w:p>
    <w:p w14:paraId="2F78C3FF" w14:textId="77777777" w:rsidR="00510108" w:rsidRDefault="00510108" w:rsidP="00E13527">
      <w:pPr>
        <w:ind w:left="720"/>
      </w:pPr>
    </w:p>
    <w:p w14:paraId="4703E634" w14:textId="77777777" w:rsidR="00B370B5" w:rsidRPr="00E13527" w:rsidRDefault="00B370B5" w:rsidP="00E13527">
      <w:pPr>
        <w:ind w:left="720"/>
      </w:pPr>
      <w:r>
        <w:t xml:space="preserve">Any employee who violates </w:t>
      </w:r>
      <w:r w:rsidR="00510108">
        <w:t>any</w:t>
      </w:r>
      <w:r>
        <w:t xml:space="preserve"> part of this policy, or becomes uninsurable as a driver, will be subject to reassignment and/or disc</w:t>
      </w:r>
      <w:r w:rsidR="00510108">
        <w:t>iplinary action, up to and possibly including termination from employment.  All employees with driving duties must sign the Driver Policy Agreement.</w:t>
      </w:r>
      <w:r>
        <w:t xml:space="preserve">  </w:t>
      </w:r>
    </w:p>
    <w:p w14:paraId="7BA32730" w14:textId="77777777" w:rsidR="00283FCF" w:rsidRDefault="00283FCF" w:rsidP="00547AF4">
      <w:pPr>
        <w:pStyle w:val="Heading2"/>
      </w:pPr>
      <w:r>
        <w:t>Visitors in the Workplace</w:t>
      </w:r>
      <w:bookmarkEnd w:id="42"/>
      <w:bookmarkEnd w:id="43"/>
      <w:bookmarkEnd w:id="44"/>
    </w:p>
    <w:p w14:paraId="3D235586" w14:textId="77777777" w:rsidR="00E67787" w:rsidRDefault="00E67787" w:rsidP="003C5906">
      <w:pPr>
        <w:spacing w:before="120" w:after="120"/>
        <w:ind w:left="720"/>
      </w:pPr>
      <w:r>
        <w:t>For safety, insurance</w:t>
      </w:r>
      <w:r w:rsidR="008F37BA">
        <w:t>,</w:t>
      </w:r>
      <w:r>
        <w:t xml:space="preserve"> and other business considerations, </w:t>
      </w:r>
      <w:r w:rsidRPr="005421B7">
        <w:t>only authorized visitors are allowed in the workplace</w:t>
      </w:r>
      <w:r w:rsidR="008F37BA">
        <w:t>.</w:t>
      </w:r>
      <w:r>
        <w:t xml:space="preserve"> </w:t>
      </w:r>
      <w:r w:rsidR="00AA323A">
        <w:t xml:space="preserve"> </w:t>
      </w:r>
      <w:r>
        <w:t>When</w:t>
      </w:r>
      <w:r w:rsidR="00470375">
        <w:t xml:space="preserve"> </w:t>
      </w:r>
      <w:proofErr w:type="gramStart"/>
      <w:r>
        <w:t>making arrangements</w:t>
      </w:r>
      <w:proofErr w:type="gramEnd"/>
      <w:r>
        <w:t xml:space="preserve"> for vis</w:t>
      </w:r>
      <w:r w:rsidR="004B5981">
        <w:t>itors</w:t>
      </w:r>
      <w:r>
        <w:t xml:space="preserve">, </w:t>
      </w:r>
      <w:r w:rsidR="004B5981">
        <w:t>employees</w:t>
      </w:r>
      <w:r>
        <w:t xml:space="preserve"> </w:t>
      </w:r>
      <w:r w:rsidR="004B5981">
        <w:t xml:space="preserve">should </w:t>
      </w:r>
      <w:r>
        <w:t xml:space="preserve">request that </w:t>
      </w:r>
      <w:r w:rsidR="004B5981">
        <w:t>visitors</w:t>
      </w:r>
      <w:r>
        <w:t xml:space="preserve"> </w:t>
      </w:r>
      <w:proofErr w:type="gramStart"/>
      <w:r w:rsidRPr="005421B7">
        <w:t xml:space="preserve">enter </w:t>
      </w:r>
      <w:r>
        <w:t>through</w:t>
      </w:r>
      <w:proofErr w:type="gramEnd"/>
      <w:r>
        <w:t xml:space="preserve"> the main reception area and </w:t>
      </w:r>
      <w:r w:rsidRPr="005421B7">
        <w:t>sign</w:t>
      </w:r>
      <w:r w:rsidR="008F37BA">
        <w:t xml:space="preserve"> </w:t>
      </w:r>
      <w:r w:rsidRPr="005421B7">
        <w:t>in</w:t>
      </w:r>
      <w:r>
        <w:t xml:space="preserve"> </w:t>
      </w:r>
      <w:r w:rsidRPr="005421B7">
        <w:t>and sign</w:t>
      </w:r>
      <w:r w:rsidR="008F37BA">
        <w:t xml:space="preserve"> </w:t>
      </w:r>
      <w:r w:rsidRPr="005421B7">
        <w:t xml:space="preserve">out </w:t>
      </w:r>
      <w:r>
        <w:t>at the front desk.</w:t>
      </w:r>
    </w:p>
    <w:p w14:paraId="0F94BD8A" w14:textId="77777777" w:rsidR="00283FCF" w:rsidRDefault="00283FCF" w:rsidP="00547AF4">
      <w:pPr>
        <w:pStyle w:val="Heading2"/>
      </w:pPr>
      <w:bookmarkStart w:id="45" w:name="_Toc71616716"/>
      <w:bookmarkStart w:id="46" w:name="_Toc72058951"/>
      <w:bookmarkStart w:id="47" w:name="_Toc301853380"/>
      <w:r w:rsidRPr="000A3020">
        <w:t>Weather</w:t>
      </w:r>
      <w:r w:rsidR="00125713">
        <w:t>-</w:t>
      </w:r>
      <w:r w:rsidR="00BC3364">
        <w:t>r</w:t>
      </w:r>
      <w:r w:rsidR="00125713">
        <w:t>elated and</w:t>
      </w:r>
      <w:r>
        <w:t xml:space="preserve"> </w:t>
      </w:r>
      <w:r w:rsidRPr="000A3020">
        <w:t>Emergency</w:t>
      </w:r>
      <w:r w:rsidR="00125713">
        <w:t>-</w:t>
      </w:r>
      <w:r w:rsidR="00BC3364">
        <w:t>r</w:t>
      </w:r>
      <w:r>
        <w:t xml:space="preserve">elated </w:t>
      </w:r>
      <w:r w:rsidRPr="000A3020">
        <w:t>Closings</w:t>
      </w:r>
      <w:bookmarkEnd w:id="45"/>
      <w:bookmarkEnd w:id="46"/>
      <w:bookmarkEnd w:id="47"/>
    </w:p>
    <w:p w14:paraId="58381206" w14:textId="77777777" w:rsidR="00EF1D7D" w:rsidRDefault="00E67787" w:rsidP="00EF6298">
      <w:pPr>
        <w:spacing w:before="120" w:after="120"/>
        <w:ind w:left="720"/>
      </w:pPr>
      <w:r w:rsidRPr="005B6C6C">
        <w:t>At times, emergencies such as severe weather, fires, or power failures can disrupt company operations.</w:t>
      </w:r>
      <w:r w:rsidR="00063159">
        <w:t xml:space="preserve"> </w:t>
      </w:r>
      <w:r>
        <w:t xml:space="preserve"> In such instances, Executive Staff will decide on the closure and Human Resources will provide the officia</w:t>
      </w:r>
      <w:r w:rsidR="00131782">
        <w:t>l notification to the employees.</w:t>
      </w:r>
      <w:r w:rsidR="00EF6298">
        <w:t xml:space="preserve">  If in doubt, please call the office at </w:t>
      </w:r>
      <w:r w:rsidR="00EF6298" w:rsidRPr="0012726C">
        <w:rPr>
          <w:highlight w:val="yellow"/>
        </w:rPr>
        <w:t>806.242.0400</w:t>
      </w:r>
      <w:r w:rsidR="00EF6298">
        <w:t>.</w:t>
      </w:r>
      <w:bookmarkStart w:id="48" w:name="_Toc71616717"/>
      <w:bookmarkStart w:id="49" w:name="_Toc72058952"/>
      <w:r w:rsidR="00AA11CC">
        <w:pict w14:anchorId="51B7A8D4">
          <v:shape id="_x0000_i1030" type="#_x0000_t75" style="width:6in;height:7.2pt" o:hrpct="0" o:hralign="center" o:hr="t">
            <v:imagedata r:id="rId8" o:title="BD10290_"/>
          </v:shape>
        </w:pict>
      </w:r>
    </w:p>
    <w:p w14:paraId="7A18678A" w14:textId="77777777" w:rsidR="00283FCF" w:rsidRPr="00885106" w:rsidRDefault="00332FB1" w:rsidP="00885106">
      <w:pPr>
        <w:pStyle w:val="Heading1"/>
        <w:tabs>
          <w:tab w:val="clear" w:pos="432"/>
        </w:tabs>
        <w:spacing w:before="240" w:after="240"/>
        <w:ind w:left="720" w:hanging="720"/>
        <w:rPr>
          <w:sz w:val="26"/>
          <w:szCs w:val="26"/>
        </w:rPr>
      </w:pPr>
      <w:r>
        <w:rPr>
          <w:sz w:val="26"/>
          <w:szCs w:val="26"/>
        </w:rPr>
        <w:br w:type="page"/>
      </w:r>
      <w:bookmarkStart w:id="50" w:name="_Toc301853381"/>
      <w:r w:rsidR="00283FCF" w:rsidRPr="00885106">
        <w:rPr>
          <w:sz w:val="26"/>
          <w:szCs w:val="26"/>
        </w:rPr>
        <w:lastRenderedPageBreak/>
        <w:t>STANDARDS OF CONDUCT</w:t>
      </w:r>
      <w:bookmarkEnd w:id="48"/>
      <w:bookmarkEnd w:id="49"/>
      <w:bookmarkEnd w:id="50"/>
    </w:p>
    <w:p w14:paraId="15490089" w14:textId="77777777" w:rsidR="00283FCF" w:rsidRDefault="00283FCF" w:rsidP="00547AF4">
      <w:pPr>
        <w:pStyle w:val="Heading2"/>
      </w:pPr>
      <w:bookmarkStart w:id="51" w:name="_Toc71616718"/>
      <w:bookmarkStart w:id="52" w:name="_Toc72058953"/>
      <w:bookmarkStart w:id="53" w:name="_Toc301853382"/>
      <w:r>
        <w:t>General Guidelines</w:t>
      </w:r>
      <w:bookmarkEnd w:id="51"/>
      <w:bookmarkEnd w:id="52"/>
      <w:bookmarkEnd w:id="53"/>
    </w:p>
    <w:p w14:paraId="2CA654B9" w14:textId="77777777" w:rsidR="0033445A" w:rsidRDefault="0033445A" w:rsidP="003C5906">
      <w:pPr>
        <w:spacing w:before="120" w:after="120"/>
        <w:ind w:left="720"/>
      </w:pPr>
      <w:r w:rsidRPr="005E3240">
        <w:t>All employees are urged to become familiar</w:t>
      </w:r>
      <w:r>
        <w:t xml:space="preserve"> with</w:t>
      </w:r>
      <w:r w:rsidRPr="005E3240">
        <w:t xml:space="preserve"> </w:t>
      </w:r>
      <w:r w:rsidR="004F7B8C">
        <w:t>(COMPANY)</w:t>
      </w:r>
      <w:r w:rsidR="00082FE1">
        <w:t xml:space="preserve"> </w:t>
      </w:r>
      <w:r w:rsidRPr="005E3240">
        <w:t xml:space="preserve">rules and standards of conduct </w:t>
      </w:r>
      <w:r>
        <w:t xml:space="preserve">and are </w:t>
      </w:r>
      <w:r w:rsidRPr="005E3240">
        <w:t>expected to follow the</w:t>
      </w:r>
      <w:r>
        <w:t>se</w:t>
      </w:r>
      <w:r w:rsidRPr="005E3240">
        <w:t xml:space="preserve"> rules and standards faithfully in doing their own jobs and conducting the </w:t>
      </w:r>
      <w:r>
        <w:t>c</w:t>
      </w:r>
      <w:r w:rsidRPr="005E3240">
        <w:t>ompany’s business</w:t>
      </w:r>
      <w:r w:rsidR="005458CC">
        <w:t>.</w:t>
      </w:r>
    </w:p>
    <w:p w14:paraId="040D0597" w14:textId="77777777" w:rsidR="00283FCF" w:rsidRPr="00FB5A97" w:rsidRDefault="00283FCF" w:rsidP="00547AF4">
      <w:pPr>
        <w:pStyle w:val="Heading2"/>
      </w:pPr>
      <w:bookmarkStart w:id="54" w:name="_Toc71616719"/>
      <w:bookmarkStart w:id="55" w:name="_Toc72058954"/>
      <w:bookmarkStart w:id="56" w:name="_Toc301853383"/>
      <w:r w:rsidRPr="00FB5A97">
        <w:t>Attendance</w:t>
      </w:r>
      <w:r w:rsidR="00C74058">
        <w:t xml:space="preserve"> and </w:t>
      </w:r>
      <w:r w:rsidRPr="00FB5A97">
        <w:t>Punctuality</w:t>
      </w:r>
      <w:bookmarkEnd w:id="54"/>
      <w:bookmarkEnd w:id="55"/>
      <w:bookmarkEnd w:id="56"/>
    </w:p>
    <w:p w14:paraId="029C372B" w14:textId="77777777" w:rsidR="00BE472E" w:rsidRPr="00BE472E" w:rsidRDefault="004F7B8C" w:rsidP="00BE472E">
      <w:pPr>
        <w:spacing w:before="120" w:after="120"/>
        <w:ind w:left="720"/>
      </w:pPr>
      <w:r>
        <w:t>(COMPANY)</w:t>
      </w:r>
      <w:r w:rsidR="00BE472E" w:rsidRPr="00BE472E">
        <w:t xml:space="preserve"> expects all employees to conduct themselves in a professional manner during their employment.  This includes practicing good attendance habits. </w:t>
      </w:r>
      <w:r w:rsidR="00063159">
        <w:t xml:space="preserve"> </w:t>
      </w:r>
      <w:r w:rsidR="00BE472E" w:rsidRPr="00BE472E">
        <w:t>All employees should regard coming to work on time, working their shift as scheduled and leaving at the scheduled time as essential functions of their jobs, i.e., good attendance habits are an integral part of every employee’s job description.</w:t>
      </w:r>
    </w:p>
    <w:p w14:paraId="3DFD20C6" w14:textId="77777777" w:rsidR="00BE472E" w:rsidRPr="00BE472E" w:rsidRDefault="00BE472E" w:rsidP="00BE472E">
      <w:pPr>
        <w:spacing w:before="120" w:after="120"/>
        <w:ind w:left="720"/>
      </w:pPr>
      <w:r w:rsidRPr="00BE472E">
        <w:t>Among other things, “good attendance habits” include the following:</w:t>
      </w:r>
    </w:p>
    <w:p w14:paraId="32DF0F98" w14:textId="77777777" w:rsidR="00BE472E" w:rsidRPr="00BE472E" w:rsidRDefault="003A62BD" w:rsidP="000024B4">
      <w:pPr>
        <w:numPr>
          <w:ilvl w:val="0"/>
          <w:numId w:val="7"/>
        </w:numPr>
        <w:tabs>
          <w:tab w:val="clear" w:pos="360"/>
          <w:tab w:val="num" w:pos="1080"/>
        </w:tabs>
        <w:spacing w:before="120" w:after="120"/>
        <w:ind w:left="1080"/>
        <w:rPr>
          <w:u w:val="single"/>
        </w:rPr>
      </w:pPr>
      <w:r>
        <w:t xml:space="preserve">Clocking in </w:t>
      </w:r>
      <w:r w:rsidR="00BE472E" w:rsidRPr="00BE472E">
        <w:t xml:space="preserve">for work </w:t>
      </w:r>
      <w:r w:rsidR="00BE472E" w:rsidRPr="00BE472E">
        <w:rPr>
          <w:u w:val="single"/>
        </w:rPr>
        <w:t xml:space="preserve">no earlier than </w:t>
      </w:r>
      <w:r w:rsidR="00063159">
        <w:rPr>
          <w:u w:val="single"/>
        </w:rPr>
        <w:t>5</w:t>
      </w:r>
      <w:r w:rsidR="00BE472E" w:rsidRPr="00BE472E">
        <w:rPr>
          <w:u w:val="single"/>
        </w:rPr>
        <w:t xml:space="preserve"> minutes prior to the start of the shift and no later than the start of the </w:t>
      </w:r>
      <w:proofErr w:type="gramStart"/>
      <w:r w:rsidR="00BE472E" w:rsidRPr="00BE472E">
        <w:rPr>
          <w:u w:val="single"/>
        </w:rPr>
        <w:t>shift;</w:t>
      </w:r>
      <w:proofErr w:type="gramEnd"/>
    </w:p>
    <w:p w14:paraId="32660586" w14:textId="77777777" w:rsidR="00BE472E" w:rsidRPr="00BE472E" w:rsidRDefault="00BE472E" w:rsidP="000024B4">
      <w:pPr>
        <w:numPr>
          <w:ilvl w:val="0"/>
          <w:numId w:val="7"/>
        </w:numPr>
        <w:tabs>
          <w:tab w:val="clear" w:pos="360"/>
          <w:tab w:val="num" w:pos="1080"/>
        </w:tabs>
        <w:spacing w:before="120" w:after="120"/>
        <w:ind w:left="1080"/>
      </w:pPr>
      <w:r w:rsidRPr="00BE472E">
        <w:t xml:space="preserve">Being at your </w:t>
      </w:r>
      <w:proofErr w:type="gramStart"/>
      <w:r w:rsidRPr="00BE472E">
        <w:t>work station</w:t>
      </w:r>
      <w:proofErr w:type="gramEnd"/>
      <w:r w:rsidRPr="00BE472E">
        <w:t xml:space="preserve"> </w:t>
      </w:r>
      <w:r w:rsidRPr="003A62BD">
        <w:rPr>
          <w:u w:val="single"/>
        </w:rPr>
        <w:t>ready for work</w:t>
      </w:r>
      <w:r w:rsidRPr="00BE472E">
        <w:t xml:space="preserve"> by the start of the </w:t>
      </w:r>
      <w:proofErr w:type="gramStart"/>
      <w:r w:rsidRPr="00BE472E">
        <w:t>shift;</w:t>
      </w:r>
      <w:proofErr w:type="gramEnd"/>
    </w:p>
    <w:p w14:paraId="0EEEAE37" w14:textId="77777777" w:rsidR="00BE472E" w:rsidRPr="00BE472E" w:rsidRDefault="00BE472E" w:rsidP="000024B4">
      <w:pPr>
        <w:numPr>
          <w:ilvl w:val="0"/>
          <w:numId w:val="7"/>
        </w:numPr>
        <w:tabs>
          <w:tab w:val="clear" w:pos="360"/>
          <w:tab w:val="num" w:pos="1080"/>
        </w:tabs>
        <w:spacing w:before="120" w:after="120"/>
        <w:ind w:left="1080"/>
      </w:pPr>
      <w:r w:rsidRPr="00BE472E">
        <w:t xml:space="preserve">Remaining at your </w:t>
      </w:r>
      <w:proofErr w:type="gramStart"/>
      <w:r w:rsidRPr="00BE472E">
        <w:t>work station</w:t>
      </w:r>
      <w:proofErr w:type="gramEnd"/>
      <w:r w:rsidRPr="00BE472E">
        <w:t xml:space="preserve"> unless the needs of the job require being elsewhere, except during authorized </w:t>
      </w:r>
      <w:proofErr w:type="gramStart"/>
      <w:r w:rsidRPr="00BE472E">
        <w:t>beaks</w:t>
      </w:r>
      <w:proofErr w:type="gramEnd"/>
      <w:r>
        <w:t xml:space="preserve"> </w:t>
      </w:r>
      <w:r w:rsidRPr="00BE472E">
        <w:t>(including restroom breaks</w:t>
      </w:r>
      <w:proofErr w:type="gramStart"/>
      <w:r w:rsidRPr="00BE472E">
        <w:t>);</w:t>
      </w:r>
      <w:proofErr w:type="gramEnd"/>
    </w:p>
    <w:p w14:paraId="759E20DC" w14:textId="77777777" w:rsidR="00BE472E" w:rsidRPr="00BE472E" w:rsidRDefault="00BE472E" w:rsidP="000024B4">
      <w:pPr>
        <w:numPr>
          <w:ilvl w:val="0"/>
          <w:numId w:val="7"/>
        </w:numPr>
        <w:tabs>
          <w:tab w:val="clear" w:pos="360"/>
          <w:tab w:val="num" w:pos="1080"/>
        </w:tabs>
        <w:spacing w:before="120" w:after="120"/>
        <w:ind w:left="1080"/>
      </w:pPr>
      <w:r w:rsidRPr="00BE472E">
        <w:t xml:space="preserve">Taking only the time normally allowed for </w:t>
      </w:r>
      <w:proofErr w:type="gramStart"/>
      <w:r w:rsidRPr="00BE472E">
        <w:t>breaks;</w:t>
      </w:r>
      <w:proofErr w:type="gramEnd"/>
    </w:p>
    <w:p w14:paraId="4E5F908E" w14:textId="77777777" w:rsidR="00BE472E" w:rsidRPr="00BE472E" w:rsidRDefault="00BE472E" w:rsidP="000024B4">
      <w:pPr>
        <w:numPr>
          <w:ilvl w:val="0"/>
          <w:numId w:val="7"/>
        </w:numPr>
        <w:tabs>
          <w:tab w:val="clear" w:pos="360"/>
          <w:tab w:val="num" w:pos="1080"/>
        </w:tabs>
        <w:spacing w:before="120" w:after="120"/>
        <w:ind w:left="1080"/>
      </w:pPr>
      <w:r w:rsidRPr="00BE472E">
        <w:t>Remaining a</w:t>
      </w:r>
      <w:r w:rsidR="001D7B72">
        <w:t>t work during your entire shift and reasonably completing projects by the end of assigned work hours,</w:t>
      </w:r>
      <w:r w:rsidRPr="00BE472E">
        <w:t xml:space="preserve"> unless excused by a supervisor or </w:t>
      </w:r>
      <w:proofErr w:type="gramStart"/>
      <w:r w:rsidRPr="00BE472E">
        <w:t>manager;</w:t>
      </w:r>
      <w:proofErr w:type="gramEnd"/>
    </w:p>
    <w:p w14:paraId="43398282" w14:textId="77777777" w:rsidR="00BE472E" w:rsidRPr="00BE472E" w:rsidRDefault="00BE472E" w:rsidP="000024B4">
      <w:pPr>
        <w:numPr>
          <w:ilvl w:val="0"/>
          <w:numId w:val="7"/>
        </w:numPr>
        <w:tabs>
          <w:tab w:val="clear" w:pos="360"/>
          <w:tab w:val="num" w:pos="1080"/>
        </w:tabs>
        <w:spacing w:before="120" w:after="120"/>
        <w:ind w:left="1080"/>
      </w:pPr>
      <w:r w:rsidRPr="00BE472E">
        <w:t xml:space="preserve">Not leaving work until the scheduled end of your shift unless excused by a supervisor or </w:t>
      </w:r>
      <w:proofErr w:type="gramStart"/>
      <w:r w:rsidRPr="00BE472E">
        <w:t>manager;</w:t>
      </w:r>
      <w:proofErr w:type="gramEnd"/>
    </w:p>
    <w:p w14:paraId="105096C9" w14:textId="77777777" w:rsidR="00BE472E" w:rsidRPr="00BE472E" w:rsidRDefault="00BE472E" w:rsidP="000024B4">
      <w:pPr>
        <w:numPr>
          <w:ilvl w:val="0"/>
          <w:numId w:val="7"/>
        </w:numPr>
        <w:tabs>
          <w:tab w:val="clear" w:pos="360"/>
          <w:tab w:val="num" w:pos="1080"/>
        </w:tabs>
        <w:spacing w:before="120" w:after="120"/>
        <w:ind w:left="1080"/>
      </w:pPr>
      <w:r w:rsidRPr="00BE472E">
        <w:t>Leaving promptly at the end of your shift unless you have been given advance permission by your supervisor or manager to work past that point; and</w:t>
      </w:r>
    </w:p>
    <w:p w14:paraId="7EB56386" w14:textId="77777777" w:rsidR="00BE472E" w:rsidRPr="00BE472E" w:rsidRDefault="00BE472E" w:rsidP="000024B4">
      <w:pPr>
        <w:numPr>
          <w:ilvl w:val="0"/>
          <w:numId w:val="7"/>
        </w:numPr>
        <w:tabs>
          <w:tab w:val="clear" w:pos="360"/>
          <w:tab w:val="num" w:pos="1080"/>
        </w:tabs>
        <w:spacing w:before="120" w:after="120"/>
        <w:ind w:left="1080"/>
      </w:pPr>
      <w:r w:rsidRPr="00BE472E">
        <w:t>Calling in and personally notifying your supervisor or another member of management if you are going to be either absent or tardy, unless a verifiable emergency makes it impossible for you to do so.</w:t>
      </w:r>
    </w:p>
    <w:p w14:paraId="0FB808F7" w14:textId="77777777" w:rsidR="00283FCF" w:rsidRDefault="00283FCF" w:rsidP="00547AF4">
      <w:pPr>
        <w:pStyle w:val="Heading2"/>
      </w:pPr>
      <w:bookmarkStart w:id="57" w:name="_Toc71616720"/>
      <w:bookmarkStart w:id="58" w:name="_Toc72058955"/>
      <w:bookmarkStart w:id="59" w:name="_Toc301853384"/>
      <w:r>
        <w:t>Work Schedule</w:t>
      </w:r>
      <w:bookmarkEnd w:id="57"/>
      <w:bookmarkEnd w:id="58"/>
      <w:bookmarkEnd w:id="59"/>
    </w:p>
    <w:p w14:paraId="223C93D2" w14:textId="77777777" w:rsidR="00FA4B9B" w:rsidRDefault="001D7B72" w:rsidP="003C5906">
      <w:pPr>
        <w:spacing w:before="120" w:after="120"/>
        <w:ind w:left="720"/>
      </w:pPr>
      <w:r>
        <w:t>Work sc</w:t>
      </w:r>
      <w:r w:rsidR="008213D8">
        <w:t>hedules will be defined within the</w:t>
      </w:r>
      <w:r>
        <w:t xml:space="preserve"> employee’s job description.</w:t>
      </w:r>
      <w:r w:rsidR="00662F45">
        <w:t xml:space="preserve">  If you are in doubt, ask your supervisor to clarify your specific times.</w:t>
      </w:r>
    </w:p>
    <w:p w14:paraId="08FF9996" w14:textId="77777777" w:rsidR="00283FCF" w:rsidRPr="00FB5A97" w:rsidRDefault="00283FCF" w:rsidP="00547AF4">
      <w:pPr>
        <w:pStyle w:val="Heading2"/>
      </w:pPr>
      <w:bookmarkStart w:id="60" w:name="_Toc71616721"/>
      <w:bookmarkStart w:id="61" w:name="_Toc72058956"/>
      <w:bookmarkStart w:id="62" w:name="_Toc80175777"/>
      <w:bookmarkStart w:id="63" w:name="_Toc301853385"/>
      <w:r>
        <w:t xml:space="preserve">Absence and </w:t>
      </w:r>
      <w:r w:rsidR="007507F6">
        <w:t>Tardin</w:t>
      </w:r>
      <w:r>
        <w:t>ess</w:t>
      </w:r>
      <w:bookmarkEnd w:id="60"/>
      <w:bookmarkEnd w:id="61"/>
      <w:bookmarkEnd w:id="62"/>
      <w:bookmarkEnd w:id="63"/>
    </w:p>
    <w:p w14:paraId="50B3CF1B" w14:textId="77777777" w:rsidR="001D7B72" w:rsidRPr="001D7B72" w:rsidRDefault="001D7B72" w:rsidP="001D7B72">
      <w:pPr>
        <w:spacing w:before="120" w:after="120"/>
        <w:ind w:left="720"/>
      </w:pPr>
      <w:r w:rsidRPr="00BE472E">
        <w:t xml:space="preserve">Under some circumstances, an employee’s absence or tardiness may be excused, but only if that employee gives proper notice </w:t>
      </w:r>
      <w:r w:rsidR="00413A33">
        <w:t xml:space="preserve">and has obtained approval </w:t>
      </w:r>
      <w:r w:rsidRPr="00BE472E">
        <w:t xml:space="preserve">of such a problem </w:t>
      </w:r>
      <w:r w:rsidRPr="00413A33">
        <w:rPr>
          <w:u w:val="single"/>
        </w:rPr>
        <w:t>before</w:t>
      </w:r>
      <w:r w:rsidRPr="00BE472E">
        <w:t xml:space="preserve"> the start of their shift.</w:t>
      </w:r>
      <w:r w:rsidR="00063159">
        <w:t xml:space="preserve">  </w:t>
      </w:r>
      <w:r w:rsidR="004F7B8C">
        <w:t>(COMPANY)</w:t>
      </w:r>
      <w:r w:rsidRPr="00BE472E">
        <w:t xml:space="preserve"> needs advance notice of attendance problems so that other arrangements can be made to cover an employee’s absence, if necessary.  “Proper notice” means that the </w:t>
      </w:r>
      <w:r w:rsidR="00063159">
        <w:t xml:space="preserve">employee will call </w:t>
      </w:r>
      <w:r w:rsidR="004F7B8C">
        <w:t>(COMPANY)</w:t>
      </w:r>
      <w:r w:rsidRPr="00BE472E">
        <w:t xml:space="preserve"> </w:t>
      </w:r>
      <w:r w:rsidRPr="006A7874">
        <w:rPr>
          <w:highlight w:val="yellow"/>
        </w:rPr>
        <w:t>at 806-242-0400</w:t>
      </w:r>
      <w:r w:rsidRPr="00BE472E">
        <w:t xml:space="preserve"> prior to </w:t>
      </w:r>
      <w:r w:rsidRPr="00BE472E">
        <w:lastRenderedPageBreak/>
        <w:t xml:space="preserve">the start of the employee’s shift and personally notify </w:t>
      </w:r>
      <w:r w:rsidRPr="001D7B72">
        <w:t xml:space="preserve">their supervisor or another member of management about the problem, unless a verifiable emergency makes it impossible to do so. </w:t>
      </w:r>
    </w:p>
    <w:p w14:paraId="1D1D20D1" w14:textId="77777777" w:rsidR="001D7B72" w:rsidRPr="001D7B72" w:rsidRDefault="001D7B72" w:rsidP="001D7B72">
      <w:pPr>
        <w:spacing w:before="120" w:after="120"/>
        <w:ind w:left="720"/>
      </w:pPr>
      <w:r w:rsidRPr="001D7B72">
        <w:rPr>
          <w:u w:val="single"/>
        </w:rPr>
        <w:t>It is not sufficient to call in and leave a message with a co-worker or someone else who is not in a supervisory position.</w:t>
      </w:r>
      <w:r w:rsidRPr="001D7B72">
        <w:t xml:space="preserve">  Office </w:t>
      </w:r>
      <w:proofErr w:type="gramStart"/>
      <w:r w:rsidRPr="001D7B72">
        <w:t>staff  have</w:t>
      </w:r>
      <w:proofErr w:type="gramEnd"/>
      <w:r w:rsidRPr="001D7B72">
        <w:t xml:space="preserve"> been instructed to route all such calls to supervisory personnel.  All supervisors and managers have been advised to make themselves available to take calls such as these, so there should be no reason to worry that you won’t be able to reach an appropriate person to advise of your attendance problem.  If you fail to give proper notice of attendance problems in advance as explained in this policy, you may be subject to disciplinary action, up to and possibly including discharge.</w:t>
      </w:r>
    </w:p>
    <w:p w14:paraId="0180BBE2" w14:textId="77777777" w:rsidR="001D7B72" w:rsidRPr="001D7B72" w:rsidRDefault="001D7B72" w:rsidP="001D7B72">
      <w:pPr>
        <w:spacing w:before="120" w:after="120"/>
        <w:ind w:left="720"/>
      </w:pPr>
      <w:r w:rsidRPr="001D7B72">
        <w:t xml:space="preserve">If you are absent without notice for </w:t>
      </w:r>
      <w:r w:rsidR="00831728">
        <w:t>8</w:t>
      </w:r>
      <w:r w:rsidRPr="001D7B72">
        <w:t xml:space="preserve"> conse</w:t>
      </w:r>
      <w:r w:rsidR="00FA6369">
        <w:t>cutive hours, beginning at</w:t>
      </w:r>
      <w:r w:rsidRPr="001D7B72">
        <w:t xml:space="preserve"> the start of your shift, you will be considered </w:t>
      </w:r>
      <w:r w:rsidR="00831728">
        <w:t xml:space="preserve">a No Call No Show and </w:t>
      </w:r>
      <w:r w:rsidRPr="001D7B72">
        <w:t>to have abandoned your job</w:t>
      </w:r>
      <w:r w:rsidR="00831728">
        <w:t xml:space="preserve">.  If you walk out on the job, your action will be considered job abandonment.  </w:t>
      </w:r>
      <w:r w:rsidR="004F7B8C">
        <w:t>(COMPANY)</w:t>
      </w:r>
      <w:r w:rsidRPr="001D7B72">
        <w:t xml:space="preserve"> will</w:t>
      </w:r>
      <w:r w:rsidR="00831728">
        <w:t xml:space="preserve"> p</w:t>
      </w:r>
      <w:r w:rsidRPr="001D7B72">
        <w:t>rocess your work separation</w:t>
      </w:r>
      <w:r w:rsidR="00831728">
        <w:t>,</w:t>
      </w:r>
      <w:r w:rsidRPr="001D7B72">
        <w:t xml:space="preserve"> </w:t>
      </w:r>
      <w:r w:rsidR="00831728">
        <w:t>job abandonment,</w:t>
      </w:r>
      <w:r w:rsidR="00831728" w:rsidRPr="001D7B72">
        <w:t xml:space="preserve"> </w:t>
      </w:r>
      <w:r w:rsidRPr="001D7B72">
        <w:t>as a voluntary resignation on your part.</w:t>
      </w:r>
    </w:p>
    <w:p w14:paraId="42B48B4B" w14:textId="77777777" w:rsidR="001D7B72" w:rsidRPr="001D7B72" w:rsidRDefault="001D7B72" w:rsidP="001D7B72">
      <w:pPr>
        <w:spacing w:before="120" w:after="120"/>
        <w:ind w:left="720"/>
      </w:pPr>
      <w:r w:rsidRPr="001D7B72">
        <w:t>If you call in sick for more than one day at a time or acquire frequent sick days, you may be required to bring a doctor’s note for your absence to be excused.</w:t>
      </w:r>
    </w:p>
    <w:p w14:paraId="23508CF2" w14:textId="77777777" w:rsidR="0033445A" w:rsidRDefault="0033445A" w:rsidP="003C5906">
      <w:pPr>
        <w:spacing w:before="120" w:after="120"/>
        <w:ind w:left="720"/>
      </w:pPr>
      <w:r w:rsidRPr="003C5906">
        <w:t xml:space="preserve">From time to time, it may be necessary for </w:t>
      </w:r>
      <w:r w:rsidR="00356DE2" w:rsidRPr="003C5906">
        <w:t>an employee</w:t>
      </w:r>
      <w:r w:rsidRPr="003C5906">
        <w:t xml:space="preserve"> to be late or absent from work.</w:t>
      </w:r>
      <w:r w:rsidR="00063159">
        <w:t xml:space="preserve">  </w:t>
      </w:r>
      <w:r w:rsidR="004F7B8C">
        <w:t>(COMPANY)</w:t>
      </w:r>
      <w:r w:rsidR="00A93F1A">
        <w:t xml:space="preserve"> </w:t>
      </w:r>
      <w:r w:rsidRPr="003C5906">
        <w:t xml:space="preserve">is aware that emergencies, illnesses, or pressing personal business that cannot be scheduled outside work hours may arise. </w:t>
      </w:r>
      <w:r w:rsidR="00063159">
        <w:t xml:space="preserve"> </w:t>
      </w:r>
      <w:r w:rsidRPr="003C5906">
        <w:t xml:space="preserve">It is the responsibility of all employees to contact all </w:t>
      </w:r>
      <w:r w:rsidR="00037D37" w:rsidRPr="003C5906">
        <w:t>a</w:t>
      </w:r>
      <w:r w:rsidRPr="003C5906">
        <w:t xml:space="preserve">ffected parties if they </w:t>
      </w:r>
      <w:proofErr w:type="gramStart"/>
      <w:r w:rsidRPr="003C5906">
        <w:t>will be</w:t>
      </w:r>
      <w:proofErr w:type="gramEnd"/>
      <w:r w:rsidRPr="003C5906">
        <w:t xml:space="preserve"> absent or </w:t>
      </w:r>
      <w:r w:rsidR="00413A33">
        <w:t>tardy</w:t>
      </w:r>
      <w:r w:rsidR="00502739" w:rsidRPr="003C5906">
        <w:t>.</w:t>
      </w:r>
    </w:p>
    <w:p w14:paraId="643BF6E7" w14:textId="77777777" w:rsidR="00283FCF" w:rsidRDefault="00283FCF" w:rsidP="00547AF4">
      <w:pPr>
        <w:pStyle w:val="Heading2"/>
      </w:pPr>
      <w:bookmarkStart w:id="64" w:name="_Toc71616723"/>
      <w:bookmarkStart w:id="65" w:name="_Toc72058958"/>
      <w:bookmarkStart w:id="66" w:name="_Toc80175779"/>
      <w:bookmarkStart w:id="67" w:name="_Toc301853386"/>
      <w:r>
        <w:t>Meal and Break Periods</w:t>
      </w:r>
      <w:bookmarkEnd w:id="64"/>
      <w:bookmarkEnd w:id="65"/>
      <w:bookmarkEnd w:id="66"/>
      <w:bookmarkEnd w:id="67"/>
    </w:p>
    <w:p w14:paraId="6B7BF7B2" w14:textId="77777777" w:rsidR="00CB2F7B" w:rsidRDefault="00FA6369" w:rsidP="00CB2F7B">
      <w:pPr>
        <w:spacing w:before="120" w:after="120"/>
        <w:ind w:left="720"/>
      </w:pPr>
      <w:r w:rsidRPr="006A7874">
        <w:rPr>
          <w:highlight w:val="yellow"/>
        </w:rPr>
        <w:t>Full-time e</w:t>
      </w:r>
      <w:r w:rsidR="0033445A" w:rsidRPr="006A7874">
        <w:rPr>
          <w:highlight w:val="yellow"/>
        </w:rPr>
        <w:t>mployees are allowed a one-hour lunch break</w:t>
      </w:r>
      <w:r w:rsidR="00FC4A27" w:rsidRPr="006A7874">
        <w:rPr>
          <w:highlight w:val="yellow"/>
        </w:rPr>
        <w:t>, with a required 30 minute minimum,</w:t>
      </w:r>
      <w:r w:rsidR="0033445A" w:rsidRPr="006A7874">
        <w:rPr>
          <w:highlight w:val="yellow"/>
        </w:rPr>
        <w:t xml:space="preserve"> </w:t>
      </w:r>
      <w:r w:rsidR="00486555" w:rsidRPr="006A7874">
        <w:rPr>
          <w:highlight w:val="yellow"/>
        </w:rPr>
        <w:t xml:space="preserve">as well as a paid </w:t>
      </w:r>
      <w:proofErr w:type="gramStart"/>
      <w:r w:rsidR="00486555" w:rsidRPr="006A7874">
        <w:rPr>
          <w:highlight w:val="yellow"/>
        </w:rPr>
        <w:t>ten minute</w:t>
      </w:r>
      <w:proofErr w:type="gramEnd"/>
      <w:r w:rsidR="00486555" w:rsidRPr="006A7874">
        <w:rPr>
          <w:highlight w:val="yellow"/>
        </w:rPr>
        <w:t xml:space="preserve"> rest period in the morning and in the afternoon.</w:t>
      </w:r>
      <w:r w:rsidR="00413A33" w:rsidRPr="006A7874">
        <w:rPr>
          <w:highlight w:val="yellow"/>
        </w:rPr>
        <w:t xml:space="preserve">  </w:t>
      </w:r>
      <w:r w:rsidR="00CB2F7B" w:rsidRPr="006A7874">
        <w:rPr>
          <w:highlight w:val="yellow"/>
        </w:rPr>
        <w:t xml:space="preserve">Lunch periods are to be scheduled by supervisors to </w:t>
      </w:r>
      <w:r w:rsidR="00413A33" w:rsidRPr="006A7874">
        <w:rPr>
          <w:highlight w:val="yellow"/>
        </w:rPr>
        <w:t>e</w:t>
      </w:r>
      <w:r w:rsidR="00CB2F7B" w:rsidRPr="006A7874">
        <w:rPr>
          <w:highlight w:val="yellow"/>
        </w:rPr>
        <w:t xml:space="preserve">nsure that work requirements </w:t>
      </w:r>
      <w:proofErr w:type="gramStart"/>
      <w:r w:rsidR="00CB2F7B" w:rsidRPr="006A7874">
        <w:rPr>
          <w:highlight w:val="yellow"/>
        </w:rPr>
        <w:t>are continued</w:t>
      </w:r>
      <w:proofErr w:type="gramEnd"/>
      <w:r w:rsidR="00CB2F7B" w:rsidRPr="006A7874">
        <w:rPr>
          <w:highlight w:val="yellow"/>
        </w:rPr>
        <w:t xml:space="preserve"> </w:t>
      </w:r>
      <w:proofErr w:type="gramStart"/>
      <w:r w:rsidR="00CB2F7B" w:rsidRPr="006A7874">
        <w:rPr>
          <w:highlight w:val="yellow"/>
        </w:rPr>
        <w:t>effectively</w:t>
      </w:r>
      <w:proofErr w:type="gramEnd"/>
      <w:r w:rsidR="00DD20AA" w:rsidRPr="006A7874">
        <w:rPr>
          <w:highlight w:val="yellow"/>
        </w:rPr>
        <w:t>.</w:t>
      </w:r>
      <w:r w:rsidR="00CB2F7B" w:rsidRPr="006A7874">
        <w:rPr>
          <w:highlight w:val="yellow"/>
        </w:rPr>
        <w:t xml:space="preserve"> </w:t>
      </w:r>
      <w:r w:rsidR="003F26AC" w:rsidRPr="006A7874">
        <w:rPr>
          <w:highlight w:val="yellow"/>
        </w:rPr>
        <w:t xml:space="preserve"> </w:t>
      </w:r>
      <w:r w:rsidR="00CB2F7B" w:rsidRPr="006A7874">
        <w:rPr>
          <w:highlight w:val="yellow"/>
        </w:rPr>
        <w:t xml:space="preserve">Part-time employees who are scheduled to work </w:t>
      </w:r>
      <w:r w:rsidR="005604C0" w:rsidRPr="006A7874">
        <w:rPr>
          <w:highlight w:val="yellow"/>
        </w:rPr>
        <w:t xml:space="preserve">4-6 </w:t>
      </w:r>
      <w:proofErr w:type="gramStart"/>
      <w:r w:rsidR="005604C0" w:rsidRPr="006A7874">
        <w:rPr>
          <w:highlight w:val="yellow"/>
        </w:rPr>
        <w:t>hours,</w:t>
      </w:r>
      <w:proofErr w:type="gramEnd"/>
      <w:r w:rsidR="005604C0" w:rsidRPr="006A7874">
        <w:rPr>
          <w:highlight w:val="yellow"/>
        </w:rPr>
        <w:t xml:space="preserve"> are not </w:t>
      </w:r>
      <w:r w:rsidR="008213D8" w:rsidRPr="006A7874">
        <w:rPr>
          <w:highlight w:val="yellow"/>
        </w:rPr>
        <w:t>permitted</w:t>
      </w:r>
      <w:r w:rsidR="00CB2F7B" w:rsidRPr="006A7874">
        <w:rPr>
          <w:highlight w:val="yellow"/>
        </w:rPr>
        <w:t xml:space="preserve"> </w:t>
      </w:r>
      <w:r w:rsidR="005604C0" w:rsidRPr="006A7874">
        <w:rPr>
          <w:highlight w:val="yellow"/>
        </w:rPr>
        <w:t xml:space="preserve">a lunch break, but will </w:t>
      </w:r>
      <w:r w:rsidR="00CB2F7B" w:rsidRPr="006A7874">
        <w:rPr>
          <w:highlight w:val="yellow"/>
        </w:rPr>
        <w:t xml:space="preserve">receive </w:t>
      </w:r>
      <w:r w:rsidR="005604C0" w:rsidRPr="006A7874">
        <w:rPr>
          <w:highlight w:val="yellow"/>
        </w:rPr>
        <w:t>a</w:t>
      </w:r>
      <w:r w:rsidR="00CB2F7B" w:rsidRPr="006A7874">
        <w:rPr>
          <w:highlight w:val="yellow"/>
        </w:rPr>
        <w:t xml:space="preserve"> </w:t>
      </w:r>
      <w:proofErr w:type="gramStart"/>
      <w:r w:rsidR="00CB2F7B" w:rsidRPr="006A7874">
        <w:rPr>
          <w:highlight w:val="yellow"/>
        </w:rPr>
        <w:t xml:space="preserve">ten </w:t>
      </w:r>
      <w:r w:rsidR="008213D8" w:rsidRPr="006A7874">
        <w:rPr>
          <w:highlight w:val="yellow"/>
        </w:rPr>
        <w:t>minute</w:t>
      </w:r>
      <w:proofErr w:type="gramEnd"/>
      <w:r w:rsidR="008213D8" w:rsidRPr="006A7874">
        <w:rPr>
          <w:highlight w:val="yellow"/>
        </w:rPr>
        <w:t xml:space="preserve"> rest period.  All</w:t>
      </w:r>
      <w:r w:rsidR="00CB2F7B" w:rsidRPr="006A7874">
        <w:rPr>
          <w:highlight w:val="yellow"/>
        </w:rPr>
        <w:t xml:space="preserve"> work breaks are to be authorized by the supervisor so that work may be continued effectively.  When there is an unusually heavy workload or when a crisis occurs, supervisors are authorized to request that employees forego their break.  Rest periods not taken do not accrue to the employee’s benefit.</w:t>
      </w:r>
      <w:r w:rsidR="00CB2F7B" w:rsidRPr="00CB2F7B">
        <w:t> </w:t>
      </w:r>
    </w:p>
    <w:p w14:paraId="0DDA6A91" w14:textId="77777777" w:rsidR="005604C0" w:rsidRDefault="005604C0" w:rsidP="00CB2F7B">
      <w:pPr>
        <w:spacing w:before="120" w:after="120"/>
        <w:ind w:left="720"/>
      </w:pPr>
      <w:r w:rsidRPr="006A7874">
        <w:rPr>
          <w:highlight w:val="yellow"/>
        </w:rPr>
        <w:t xml:space="preserve">Food &amp; </w:t>
      </w:r>
      <w:r w:rsidR="00B3304B" w:rsidRPr="006A7874">
        <w:rPr>
          <w:highlight w:val="yellow"/>
        </w:rPr>
        <w:t>snacks</w:t>
      </w:r>
      <w:r w:rsidRPr="006A7874">
        <w:rPr>
          <w:highlight w:val="yellow"/>
        </w:rPr>
        <w:t xml:space="preserve"> are to be </w:t>
      </w:r>
      <w:r w:rsidR="00B3304B" w:rsidRPr="006A7874">
        <w:rPr>
          <w:highlight w:val="yellow"/>
        </w:rPr>
        <w:t>consumed</w:t>
      </w:r>
      <w:r w:rsidRPr="006A7874">
        <w:rPr>
          <w:highlight w:val="yellow"/>
        </w:rPr>
        <w:t xml:space="preserve"> during </w:t>
      </w:r>
      <w:r w:rsidR="00B3304B" w:rsidRPr="006A7874">
        <w:rPr>
          <w:highlight w:val="yellow"/>
        </w:rPr>
        <w:t>meal &amp; break periods</w:t>
      </w:r>
      <w:r w:rsidRPr="006A7874">
        <w:rPr>
          <w:highlight w:val="yellow"/>
        </w:rPr>
        <w:t xml:space="preserve"> at designated areas.</w:t>
      </w:r>
    </w:p>
    <w:p w14:paraId="0F36FCBE" w14:textId="77777777" w:rsidR="00283FCF" w:rsidRDefault="00FC4A27" w:rsidP="00547AF4">
      <w:pPr>
        <w:pStyle w:val="Heading2"/>
      </w:pPr>
      <w:bookmarkStart w:id="68" w:name="_Toc71616724"/>
      <w:bookmarkStart w:id="69" w:name="_Toc72058959"/>
      <w:bookmarkStart w:id="70" w:name="_Toc80175780"/>
      <w:bookmarkStart w:id="71" w:name="_Toc301853387"/>
      <w:r>
        <w:t>H</w:t>
      </w:r>
      <w:r w:rsidR="00283FCF">
        <w:t>arassment Policy</w:t>
      </w:r>
      <w:bookmarkEnd w:id="68"/>
      <w:bookmarkEnd w:id="69"/>
      <w:bookmarkEnd w:id="70"/>
      <w:bookmarkEnd w:id="71"/>
    </w:p>
    <w:p w14:paraId="4B8AC41D" w14:textId="77777777" w:rsidR="00FC4A27" w:rsidRPr="00FC4A27" w:rsidRDefault="004F7B8C" w:rsidP="00FC4A27">
      <w:pPr>
        <w:spacing w:before="120" w:after="120"/>
        <w:ind w:left="720"/>
        <w:rPr>
          <w:b/>
        </w:rPr>
      </w:pPr>
      <w:bookmarkStart w:id="72" w:name="_Toc71616725"/>
      <w:bookmarkStart w:id="73" w:name="_Toc72058960"/>
      <w:bookmarkStart w:id="74" w:name="_Toc80175781"/>
      <w:r>
        <w:t>(COMPANY)</w:t>
      </w:r>
      <w:r w:rsidR="00FC4A27" w:rsidRPr="00FC4A27">
        <w:t xml:space="preserve"> is committed to providing a work environment which is free of unlawful harassment and intimidation.  Company policy prohibits harassment because of sex (including sexual harassment, harassment due to pregnancy, childbirth or related medical conditions and gender harassment) and harassment because of race, religion, color, national origin, medical condition, physical or mental disability, age or any other basis protected by federal, state or local law, regulation, or ordinance.  </w:t>
      </w:r>
      <w:r w:rsidR="00FC4A27" w:rsidRPr="00FC4A27">
        <w:rPr>
          <w:b/>
        </w:rPr>
        <w:t>ALL SUCH HARASSMENT IS ILLEGAL.</w:t>
      </w:r>
    </w:p>
    <w:p w14:paraId="25926421" w14:textId="77777777" w:rsidR="00FC4A27" w:rsidRPr="00FC4A27" w:rsidRDefault="004F7B8C" w:rsidP="00FC4A27">
      <w:pPr>
        <w:spacing w:before="120" w:after="120"/>
        <w:ind w:left="720"/>
      </w:pPr>
      <w:r>
        <w:t>(COMPANY)</w:t>
      </w:r>
      <w:r w:rsidR="00FC4A27" w:rsidRPr="00FC4A27">
        <w:t xml:space="preserve">’s anti-harassment policy applies to all individuals involved in the operation of the </w:t>
      </w:r>
      <w:proofErr w:type="gramStart"/>
      <w:r w:rsidR="00FC4A27" w:rsidRPr="00FC4A27">
        <w:t>company, and</w:t>
      </w:r>
      <w:proofErr w:type="gramEnd"/>
      <w:r w:rsidR="00FC4A27" w:rsidRPr="00FC4A27">
        <w:t xml:space="preserve"> prohibits unlawful harassment</w:t>
      </w:r>
      <w:r w:rsidR="00395B68">
        <w:t xml:space="preserve"> by an employee of </w:t>
      </w:r>
      <w:r>
        <w:t>(COMPANY)</w:t>
      </w:r>
      <w:r w:rsidR="00395B68">
        <w:t xml:space="preserve"> </w:t>
      </w:r>
      <w:r w:rsidR="00FC4A27" w:rsidRPr="00FC4A27">
        <w:t>including officers, supervisors and co-workers, or by any vendors and/or independent contractors and their employees.</w:t>
      </w:r>
    </w:p>
    <w:p w14:paraId="7C18066C" w14:textId="77777777" w:rsidR="00FC4A27" w:rsidRPr="00FC4A27" w:rsidRDefault="00FC4A27" w:rsidP="00FC4A27">
      <w:pPr>
        <w:spacing w:before="120" w:after="120"/>
        <w:ind w:left="720"/>
      </w:pPr>
      <w:r w:rsidRPr="00FC4A27">
        <w:lastRenderedPageBreak/>
        <w:t>Non-employee violators of this policy are subject</w:t>
      </w:r>
      <w:r w:rsidR="00395B68">
        <w:t xml:space="preserve"> to expulsion from </w:t>
      </w:r>
      <w:r w:rsidR="004F7B8C">
        <w:t>(COMPANY)</w:t>
      </w:r>
      <w:r w:rsidRPr="00FC4A27">
        <w:t xml:space="preserve">’s facilities when harassment occurs on company premises.  </w:t>
      </w:r>
      <w:r w:rsidR="004F7B8C">
        <w:t>(COMPANY)</w:t>
      </w:r>
      <w:r w:rsidRPr="00FC4A27">
        <w:t xml:space="preserve"> may discontinue service to off-</w:t>
      </w:r>
      <w:r w:rsidR="004F7B8C">
        <w:t>(COMPANY)</w:t>
      </w:r>
      <w:r w:rsidRPr="00FC4A27">
        <w:t xml:space="preserve"> premise violators of this policy. </w:t>
      </w:r>
      <w:r w:rsidR="00395B68">
        <w:t xml:space="preserve"> Furthermore, </w:t>
      </w:r>
      <w:r w:rsidR="004F7B8C">
        <w:t>(COMPANY)</w:t>
      </w:r>
      <w:r w:rsidR="00395B68">
        <w:t xml:space="preserve"> </w:t>
      </w:r>
      <w:r w:rsidRPr="00FC4A27">
        <w:t>may report violators to the appropriate authority for civil or crimi</w:t>
      </w:r>
      <w:r w:rsidR="00395B68">
        <w:t xml:space="preserve">nal action.  </w:t>
      </w:r>
      <w:r w:rsidR="004F7B8C">
        <w:t>(COMPANY)</w:t>
      </w:r>
      <w:r w:rsidR="00395B68">
        <w:t xml:space="preserve"> </w:t>
      </w:r>
      <w:r w:rsidRPr="00FC4A27">
        <w:t>prohibits retaliation of any kind against employees, who, in good faith, bring harassment complaints or assist in investigating such complaints.</w:t>
      </w:r>
    </w:p>
    <w:p w14:paraId="40BB6587" w14:textId="77777777" w:rsidR="00FC4A27" w:rsidRPr="00FC4A27" w:rsidRDefault="00FC4A27" w:rsidP="00FC4A27">
      <w:pPr>
        <w:spacing w:before="120" w:after="120"/>
        <w:ind w:left="720"/>
      </w:pPr>
      <w:r w:rsidRPr="00FC4A27">
        <w:t>Prohibited unlawful harassment because of sex, race, religion, color, national origin, medical condition, physical or mental disability, age, marital status or any other protected basis includes, but is not limited to, the following behavior:</w:t>
      </w:r>
    </w:p>
    <w:p w14:paraId="7032D577" w14:textId="77777777" w:rsidR="00FC4A27" w:rsidRPr="00FC4A27" w:rsidRDefault="00FC4A27" w:rsidP="000024B4">
      <w:pPr>
        <w:numPr>
          <w:ilvl w:val="0"/>
          <w:numId w:val="8"/>
        </w:numPr>
        <w:spacing w:before="120" w:after="120"/>
        <w:ind w:left="1080"/>
      </w:pPr>
      <w:r w:rsidRPr="00FC4A27">
        <w:t xml:space="preserve">Verbal actions such as slurs, derogatory comments or jokes, epithets or unwanted sexual invitations, advances or </w:t>
      </w:r>
      <w:proofErr w:type="gramStart"/>
      <w:r w:rsidRPr="00FC4A27">
        <w:t>comments;</w:t>
      </w:r>
      <w:proofErr w:type="gramEnd"/>
    </w:p>
    <w:p w14:paraId="693425DF" w14:textId="77777777" w:rsidR="00FC4A27" w:rsidRPr="00FC4A27" w:rsidRDefault="00FC4A27" w:rsidP="000024B4">
      <w:pPr>
        <w:numPr>
          <w:ilvl w:val="0"/>
          <w:numId w:val="8"/>
        </w:numPr>
        <w:spacing w:before="120" w:after="120"/>
        <w:ind w:left="1080"/>
      </w:pPr>
      <w:r w:rsidRPr="00FC4A27">
        <w:t xml:space="preserve">Visual conduct such as </w:t>
      </w:r>
      <w:proofErr w:type="gramStart"/>
      <w:r w:rsidRPr="00FC4A27">
        <w:t>sexually-oriented</w:t>
      </w:r>
      <w:proofErr w:type="gramEnd"/>
      <w:r w:rsidRPr="00FC4A27">
        <w:t xml:space="preserve">, pornographic and/or derogatory photographs, posters, drawings, cartoons, gestures, e-mail or Internet </w:t>
      </w:r>
      <w:proofErr w:type="gramStart"/>
      <w:r w:rsidRPr="00FC4A27">
        <w:t>sites;</w:t>
      </w:r>
      <w:proofErr w:type="gramEnd"/>
    </w:p>
    <w:p w14:paraId="109DCEBB" w14:textId="77777777" w:rsidR="00FC4A27" w:rsidRPr="00FC4A27" w:rsidRDefault="00FC4A27" w:rsidP="000024B4">
      <w:pPr>
        <w:numPr>
          <w:ilvl w:val="0"/>
          <w:numId w:val="8"/>
        </w:numPr>
        <w:spacing w:before="120" w:after="120"/>
        <w:ind w:left="1080"/>
      </w:pPr>
      <w:r w:rsidRPr="00FC4A27">
        <w:t xml:space="preserve">Physical actions such as unwanted touching, assault, blocking another’s way or interference with work because of sex, race or any other protected </w:t>
      </w:r>
      <w:proofErr w:type="gramStart"/>
      <w:r w:rsidRPr="00FC4A27">
        <w:t>category;</w:t>
      </w:r>
      <w:proofErr w:type="gramEnd"/>
    </w:p>
    <w:p w14:paraId="111092EF" w14:textId="77777777" w:rsidR="00FC4A27" w:rsidRPr="00FC4A27" w:rsidRDefault="00FC4A27" w:rsidP="000024B4">
      <w:pPr>
        <w:numPr>
          <w:ilvl w:val="0"/>
          <w:numId w:val="8"/>
        </w:numPr>
        <w:spacing w:before="120" w:after="120"/>
        <w:ind w:left="1080"/>
      </w:pPr>
      <w:r w:rsidRPr="00FC4A27">
        <w:t>Threats or demands to submit to sexual advances or requests as a condition of continued employment, offers of employment benefits in return for sexual favors, or to avoid some other negative employment action; and</w:t>
      </w:r>
    </w:p>
    <w:p w14:paraId="43E19ABD" w14:textId="77777777" w:rsidR="00FC4A27" w:rsidRPr="00FC4A27" w:rsidRDefault="00FC4A27" w:rsidP="000024B4">
      <w:pPr>
        <w:numPr>
          <w:ilvl w:val="0"/>
          <w:numId w:val="8"/>
        </w:numPr>
        <w:spacing w:before="120" w:after="120"/>
        <w:ind w:left="1080"/>
      </w:pPr>
      <w:r w:rsidRPr="00FC4A27">
        <w:t>Retaliation against any employee for making an allegation of harassment or for participating in such an investigation.</w:t>
      </w:r>
    </w:p>
    <w:p w14:paraId="40FA1C2D" w14:textId="77777777" w:rsidR="00283FCF" w:rsidRDefault="00283FCF" w:rsidP="00547AF4">
      <w:pPr>
        <w:pStyle w:val="Heading2"/>
      </w:pPr>
      <w:bookmarkStart w:id="75" w:name="_Toc301853388"/>
      <w:r>
        <w:t>Sexual Harassment Policy</w:t>
      </w:r>
      <w:bookmarkEnd w:id="72"/>
      <w:bookmarkEnd w:id="73"/>
      <w:bookmarkEnd w:id="74"/>
      <w:bookmarkEnd w:id="75"/>
    </w:p>
    <w:p w14:paraId="5617CA2E" w14:textId="77777777" w:rsidR="00FC4A27" w:rsidRDefault="004F7B8C" w:rsidP="00FC4A27">
      <w:pPr>
        <w:spacing w:before="120" w:after="120"/>
        <w:ind w:left="720"/>
      </w:pPr>
      <w:r>
        <w:t>(COMPANY)</w:t>
      </w:r>
      <w:r w:rsidR="00FC4A27" w:rsidRPr="00FC4A27">
        <w:t xml:space="preserve"> seeks to assure that it maintains a workplace free of all types of unlawful harassment, including sexual harassment and intimidation.  Sexual harassment is defined as “unwelcome” sexual advances, requests for sexual favors or other verbal or physical conduct of a sexual nature when:      </w:t>
      </w:r>
    </w:p>
    <w:p w14:paraId="69B42CC3" w14:textId="77777777" w:rsidR="008213D8" w:rsidRDefault="008213D8" w:rsidP="008213D8">
      <w:pPr>
        <w:numPr>
          <w:ilvl w:val="0"/>
          <w:numId w:val="8"/>
        </w:numPr>
        <w:spacing w:before="120" w:after="120"/>
        <w:ind w:left="1080"/>
      </w:pPr>
      <w:r w:rsidRPr="00FC4A27">
        <w:t>Submission to such conduct is made either explicitly or implicitly a term or condition of an individual’s employment; or</w:t>
      </w:r>
    </w:p>
    <w:p w14:paraId="40261DD1" w14:textId="77777777" w:rsidR="008213D8" w:rsidRPr="00FC4A27" w:rsidRDefault="008213D8" w:rsidP="008213D8">
      <w:pPr>
        <w:numPr>
          <w:ilvl w:val="0"/>
          <w:numId w:val="8"/>
        </w:numPr>
        <w:spacing w:before="120" w:after="120"/>
        <w:ind w:left="1080"/>
      </w:pPr>
      <w:r w:rsidRPr="00FC4A27">
        <w:t>Submission to or rejection of such conduct by an individual is used as a basis for employment decisions affecting such individuals; or</w:t>
      </w:r>
    </w:p>
    <w:p w14:paraId="1152A0C3" w14:textId="77777777" w:rsidR="008213D8" w:rsidRPr="00FC4A27" w:rsidRDefault="008213D8" w:rsidP="008213D8">
      <w:pPr>
        <w:numPr>
          <w:ilvl w:val="0"/>
          <w:numId w:val="8"/>
        </w:numPr>
        <w:spacing w:before="120" w:after="120"/>
        <w:ind w:left="1080"/>
      </w:pPr>
      <w:r w:rsidRPr="00FC4A27">
        <w:t>Such conduct has the purpose or effect of unreasonably interfering with an individual’s work performance or creating an intimidating, hostile or offensive working environment</w:t>
      </w:r>
      <w:r>
        <w:t>.</w:t>
      </w:r>
    </w:p>
    <w:p w14:paraId="29EE1768" w14:textId="77777777" w:rsidR="00FC4A27" w:rsidRPr="00FC4A27" w:rsidRDefault="004F7B8C" w:rsidP="008213D8">
      <w:pPr>
        <w:spacing w:before="120" w:after="120"/>
        <w:ind w:left="720"/>
      </w:pPr>
      <w:r>
        <w:t>(COMPANY)</w:t>
      </w:r>
      <w:r w:rsidR="00787255">
        <w:t xml:space="preserve"> </w:t>
      </w:r>
      <w:r w:rsidR="00FC4A27" w:rsidRPr="00FC4A27">
        <w:t xml:space="preserve">will not tolerate the harassment of any employee or non-employee by another employee or non-employee, supervisor, manager or director for any reason. </w:t>
      </w:r>
      <w:r w:rsidR="00787255">
        <w:t xml:space="preserve"> </w:t>
      </w:r>
      <w:r w:rsidR="00FC4A27" w:rsidRPr="00FC4A27">
        <w:t>Harassment of a sexual nature is a violation of various state and federal laws which may subject the individual harasser to liability for any such unlawful conduct.</w:t>
      </w:r>
    </w:p>
    <w:p w14:paraId="2E04BDF5" w14:textId="77777777" w:rsidR="00FC4A27" w:rsidRPr="00FC4A27" w:rsidRDefault="00FC4A27" w:rsidP="003F2B96">
      <w:pPr>
        <w:spacing w:before="120" w:after="120"/>
        <w:ind w:firstLine="720"/>
      </w:pPr>
      <w:r w:rsidRPr="00FC4A27">
        <w:t>Procedure for Reporting Harassment</w:t>
      </w:r>
    </w:p>
    <w:p w14:paraId="06F83D4B" w14:textId="77777777" w:rsidR="00FC4A27" w:rsidRPr="00FC4A27" w:rsidRDefault="00FC4A27" w:rsidP="00FC4A27">
      <w:pPr>
        <w:spacing w:before="120" w:after="120"/>
        <w:ind w:left="720"/>
      </w:pPr>
      <w:r w:rsidRPr="00FC4A27">
        <w:t>Any employee who believes that he or she is the victim of any type of harassment, including sexual harassment, should immediately report such actions to their supervisor, or to any manager or corporate officer.  If an employee’s immediate supervisor is involved in the alleged harassment, it is unnecessary to mak</w:t>
      </w:r>
      <w:r w:rsidR="00787255">
        <w:t xml:space="preserve">e a report to that individual.  </w:t>
      </w:r>
      <w:r w:rsidRPr="00FC4A27">
        <w:t xml:space="preserve">Employees are encouraged to promptly report the alleged harassment within three calendar days of the offense.  It is not necessary to file a formal complaint or grievance to complain of sexual harassment.  </w:t>
      </w:r>
      <w:r w:rsidR="004F7B8C">
        <w:t>(COMPANY)</w:t>
      </w:r>
      <w:r w:rsidRPr="00FC4A27">
        <w:t xml:space="preserve"> takes all complaints seriously and handles complaints as promptly, thoroughly and confidentially as possible.  </w:t>
      </w:r>
      <w:r w:rsidR="004F7B8C">
        <w:t>(COMPANY)</w:t>
      </w:r>
      <w:r w:rsidRPr="00FC4A27">
        <w:t xml:space="preserve"> will </w:t>
      </w:r>
      <w:r w:rsidRPr="00FC4A27">
        <w:lastRenderedPageBreak/>
        <w:t>clearly inform the employee of his or her rights to assistance and how to preserve and protect those rights.</w:t>
      </w:r>
    </w:p>
    <w:p w14:paraId="7C541F30" w14:textId="77777777" w:rsidR="00FC4A27" w:rsidRPr="00FC4A27" w:rsidRDefault="00FC4A27" w:rsidP="003F2B96">
      <w:pPr>
        <w:spacing w:before="120" w:after="120"/>
        <w:ind w:firstLine="720"/>
      </w:pPr>
      <w:r w:rsidRPr="00FC4A27">
        <w:t>Investigating Alleged Harassment</w:t>
      </w:r>
    </w:p>
    <w:p w14:paraId="423D7670" w14:textId="77777777" w:rsidR="00FC4A27" w:rsidRPr="00FC4A27" w:rsidRDefault="004F7B8C" w:rsidP="00FC4A27">
      <w:pPr>
        <w:spacing w:before="120" w:after="120"/>
        <w:ind w:left="720"/>
      </w:pPr>
      <w:r>
        <w:t>(</w:t>
      </w:r>
      <w:proofErr w:type="gramStart"/>
      <w:r>
        <w:t>COMPANY)</w:t>
      </w:r>
      <w:r w:rsidR="00787255">
        <w:t xml:space="preserve"> </w:t>
      </w:r>
      <w:r w:rsidR="00FC4A27" w:rsidRPr="00FC4A27">
        <w:t xml:space="preserve"> will</w:t>
      </w:r>
      <w:proofErr w:type="gramEnd"/>
      <w:r w:rsidR="00FC4A27" w:rsidRPr="00FC4A27">
        <w:t xml:space="preserve"> fully and completely investigate any report of alleged harassment and will take appropriate corrective action depending on the severity of the conduct.  This can include disciplining or discharging any individual who is found to have violated this prohibition against harassment.  The complaining </w:t>
      </w:r>
      <w:proofErr w:type="gramStart"/>
      <w:r w:rsidR="00FC4A27" w:rsidRPr="00FC4A27">
        <w:t>employee</w:t>
      </w:r>
      <w:proofErr w:type="gramEnd"/>
      <w:r w:rsidR="00FC4A27" w:rsidRPr="00FC4A27">
        <w:t xml:space="preserve"> will be informed of the action taken.  An employee who engages in acts of harassment contrary to </w:t>
      </w:r>
      <w:r>
        <w:t>(COMPANY)</w:t>
      </w:r>
      <w:r w:rsidR="00787255">
        <w:t>’</w:t>
      </w:r>
      <w:r w:rsidR="00FC4A27" w:rsidRPr="00FC4A27">
        <w:t>s policy may be personally liable in any legal action brought against them.</w:t>
      </w:r>
    </w:p>
    <w:p w14:paraId="4AF58639" w14:textId="77777777" w:rsidR="00FC4A27" w:rsidRPr="00FC4A27" w:rsidRDefault="00FC4A27" w:rsidP="00FC4A27">
      <w:pPr>
        <w:spacing w:before="120" w:after="120"/>
        <w:ind w:left="720"/>
      </w:pPr>
      <w:r w:rsidRPr="00FC4A27">
        <w:t xml:space="preserve">Interviews, allegations, statements and identities will be kept confidential to the extent possible and allowed by law.  However, </w:t>
      </w:r>
      <w:r w:rsidR="004F7B8C">
        <w:t>(COMPANY)</w:t>
      </w:r>
      <w:r w:rsidRPr="00FC4A27">
        <w:t xml:space="preserve"> will not allow the goal of confidentiality to be a deterrent to an effective investigation, and it may be necessary to reveal certain information to various state or federal agencies or courts.</w:t>
      </w:r>
    </w:p>
    <w:p w14:paraId="482B02E3" w14:textId="77777777" w:rsidR="00FC4A27" w:rsidRPr="00FC4A27" w:rsidRDefault="00FC4A27" w:rsidP="00FC4A27">
      <w:pPr>
        <w:spacing w:before="120" w:after="120"/>
        <w:ind w:left="720"/>
      </w:pPr>
      <w:r w:rsidRPr="00FC4A27">
        <w:t xml:space="preserve">No information related to the complaint or any investigation will be filed in the personnel files of the employees involved.  Rather, these reports will be kept separately in the human resources </w:t>
      </w:r>
      <w:proofErr w:type="gramStart"/>
      <w:r w:rsidRPr="00FC4A27">
        <w:t>department, and</w:t>
      </w:r>
      <w:proofErr w:type="gramEnd"/>
      <w:r w:rsidRPr="00FC4A27">
        <w:t xml:space="preserve"> marked “confidential.”  At the end of each inquiry, the investigator will prepare a report that sets forth the dates that various witnesses and parties were interviewed, summarizes witnesses’ statements, describes factual issues on which the parties disagree, offers the investigator’s conclusions, and outlines the ac</w:t>
      </w:r>
      <w:r w:rsidR="00787255">
        <w:t xml:space="preserve">tions taken by </w:t>
      </w:r>
      <w:r w:rsidR="004F7B8C">
        <w:t>(COMPANY)</w:t>
      </w:r>
      <w:r w:rsidRPr="00FC4A27">
        <w:t>.</w:t>
      </w:r>
    </w:p>
    <w:p w14:paraId="351A9190" w14:textId="77777777" w:rsidR="00FC4A27" w:rsidRPr="00FC4A27" w:rsidRDefault="00FC4A27" w:rsidP="00FC4A27">
      <w:pPr>
        <w:spacing w:before="120" w:after="120"/>
        <w:ind w:left="720"/>
      </w:pPr>
      <w:r w:rsidRPr="00FC4A27">
        <w:t xml:space="preserve">If the investigation reveals that the harassment occurred, </w:t>
      </w:r>
      <w:r w:rsidR="004F7B8C">
        <w:t>(COMPANY)</w:t>
      </w:r>
      <w:r w:rsidRPr="00FC4A27">
        <w:t xml:space="preserve"> will inform the parties that immediate and appropriate action, up to and including termination, will be taken.  The discipline will be proportional to the severity of the conduct.  The alleged harasser’s employment history and any similar complaints of prior unlawful harassment will be taken into consideration.  Disciplinary measures may include counseling, sexual harassment or diversity training, suspension, transfer, demotion or discharge.  These remedial measures are intended to place the complaining employee in the position which he or she would have </w:t>
      </w:r>
      <w:proofErr w:type="gramStart"/>
      <w:r w:rsidRPr="00FC4A27">
        <w:t>been had</w:t>
      </w:r>
      <w:proofErr w:type="gramEnd"/>
      <w:r w:rsidRPr="00FC4A27">
        <w:t xml:space="preserve"> the harassment not occurred.</w:t>
      </w:r>
    </w:p>
    <w:p w14:paraId="574F05A5" w14:textId="77777777" w:rsidR="00FC4A27" w:rsidRPr="00FC4A27" w:rsidRDefault="00FC4A27" w:rsidP="00FC4A27">
      <w:pPr>
        <w:spacing w:before="120" w:after="120"/>
        <w:ind w:left="720"/>
      </w:pPr>
      <w:r w:rsidRPr="00FC4A27">
        <w:t>Exercising rights under this policy does not in any way affect an employee’s right to seek relief through the Texas Commission on Human Rights, the Equal Employment Opportunity Commission, or a court of proper jurisdiction for any complaint for which a remedy is provided under federal or state law.</w:t>
      </w:r>
    </w:p>
    <w:p w14:paraId="0D987DF6" w14:textId="77777777" w:rsidR="00FC4A27" w:rsidRPr="00FC4A27" w:rsidRDefault="00FC4A27" w:rsidP="003F2B96">
      <w:pPr>
        <w:spacing w:before="120" w:after="120"/>
        <w:ind w:firstLine="720"/>
      </w:pPr>
      <w:r w:rsidRPr="00FC4A27">
        <w:t>Retaliation</w:t>
      </w:r>
    </w:p>
    <w:p w14:paraId="2E24F2E0" w14:textId="77777777" w:rsidR="00FC4A27" w:rsidRPr="00FC4A27" w:rsidRDefault="004F7B8C" w:rsidP="00FC4A27">
      <w:pPr>
        <w:spacing w:before="120" w:after="120"/>
        <w:ind w:left="720"/>
      </w:pPr>
      <w:r>
        <w:t>(COMPANY)</w:t>
      </w:r>
      <w:r w:rsidR="00FC4A27" w:rsidRPr="00FC4A27">
        <w:t xml:space="preserve"> will not tolerate retaliation against any employee for making an allegation of harassment or for participating in such an investigation.  Retaliation in any form is prohibited.  Any employee who violates this policy is subject to disciplinary action up to and including dismissal.  It is the responsibility of each </w:t>
      </w:r>
      <w:r>
        <w:t>(COMPANY)</w:t>
      </w:r>
      <w:r w:rsidR="00FC4A27" w:rsidRPr="00FC4A27">
        <w:t xml:space="preserve"> employee to be aware of the details of the foregoing policy.</w:t>
      </w:r>
    </w:p>
    <w:p w14:paraId="5A86512B" w14:textId="77777777" w:rsidR="00283FCF" w:rsidRDefault="00283FCF" w:rsidP="00547AF4">
      <w:pPr>
        <w:pStyle w:val="Heading2"/>
      </w:pPr>
      <w:bookmarkStart w:id="76" w:name="_Toc71616726"/>
      <w:bookmarkStart w:id="77" w:name="_Toc72058961"/>
      <w:bookmarkStart w:id="78" w:name="_Toc301853389"/>
      <w:r>
        <w:t>Violence in the Workplace</w:t>
      </w:r>
      <w:bookmarkEnd w:id="76"/>
      <w:bookmarkEnd w:id="77"/>
      <w:bookmarkEnd w:id="78"/>
    </w:p>
    <w:p w14:paraId="6DE4B7A2" w14:textId="77777777" w:rsidR="006E3657" w:rsidRDefault="004F7B8C" w:rsidP="006E3657">
      <w:pPr>
        <w:spacing w:before="120" w:after="120"/>
        <w:ind w:left="720"/>
      </w:pPr>
      <w:r>
        <w:t>(COMPANY)</w:t>
      </w:r>
      <w:r w:rsidR="006E3657" w:rsidRPr="006E3657">
        <w:t xml:space="preserve"> has a </w:t>
      </w:r>
      <w:proofErr w:type="gramStart"/>
      <w:r w:rsidR="006E3657" w:rsidRPr="006E3657">
        <w:t>zero tolerance</w:t>
      </w:r>
      <w:proofErr w:type="gramEnd"/>
      <w:r w:rsidR="006E3657" w:rsidRPr="006E3657">
        <w:t xml:space="preserve"> policy for violence in the workplace. </w:t>
      </w:r>
      <w:r w:rsidR="00787255">
        <w:t xml:space="preserve"> </w:t>
      </w:r>
      <w:r w:rsidR="006E3657" w:rsidRPr="006E3657">
        <w:t xml:space="preserve">“Workplace violence” is defined to include: </w:t>
      </w:r>
    </w:p>
    <w:p w14:paraId="7A65B9F5" w14:textId="77777777" w:rsidR="00787255" w:rsidRPr="00FC4A27" w:rsidRDefault="00787255" w:rsidP="00787255">
      <w:pPr>
        <w:numPr>
          <w:ilvl w:val="0"/>
          <w:numId w:val="8"/>
        </w:numPr>
        <w:spacing w:before="120" w:after="120"/>
        <w:ind w:left="1080"/>
      </w:pPr>
      <w:r w:rsidRPr="006E3657">
        <w:t>Physically aggressive, violent or threatening behavior, such as attempts to instill fear in others or intimidation</w:t>
      </w:r>
    </w:p>
    <w:p w14:paraId="2B9BF2CD" w14:textId="77777777" w:rsidR="00787255" w:rsidRPr="006E3657" w:rsidRDefault="00787255" w:rsidP="00787255">
      <w:pPr>
        <w:numPr>
          <w:ilvl w:val="0"/>
          <w:numId w:val="8"/>
        </w:numPr>
        <w:spacing w:before="120" w:after="120"/>
        <w:ind w:left="1080"/>
      </w:pPr>
      <w:r w:rsidRPr="006E3657">
        <w:t xml:space="preserve">Verbal or physical threats of any </w:t>
      </w:r>
      <w:proofErr w:type="gramStart"/>
      <w:r w:rsidRPr="006E3657">
        <w:t>sort;</w:t>
      </w:r>
      <w:proofErr w:type="gramEnd"/>
      <w:r w:rsidRPr="006E3657">
        <w:t xml:space="preserve"> </w:t>
      </w:r>
    </w:p>
    <w:p w14:paraId="18BE739F" w14:textId="77777777" w:rsidR="00787255" w:rsidRPr="00FC4A27" w:rsidRDefault="00787255" w:rsidP="00787255">
      <w:pPr>
        <w:numPr>
          <w:ilvl w:val="0"/>
          <w:numId w:val="8"/>
        </w:numPr>
        <w:spacing w:before="120" w:after="120"/>
        <w:ind w:left="1080"/>
      </w:pPr>
      <w:r w:rsidRPr="006E3657">
        <w:t xml:space="preserve">Any other conduct that suggests a tendency toward violent behavior.  Such behavior includes, but is not limited to, excessive arguing, profanity, threats of sabotage of </w:t>
      </w:r>
      <w:r w:rsidR="004F7B8C">
        <w:lastRenderedPageBreak/>
        <w:t>(COMPANY)</w:t>
      </w:r>
      <w:r w:rsidRPr="006E3657">
        <w:t xml:space="preserve"> property, belligerent speech or a demonstrated pattern of insubordination and refusal to follow </w:t>
      </w:r>
      <w:r w:rsidR="004F7B8C">
        <w:t>(COMPANY)</w:t>
      </w:r>
      <w:r w:rsidRPr="006E3657">
        <w:t xml:space="preserve">’s policies and </w:t>
      </w:r>
      <w:proofErr w:type="gramStart"/>
      <w:r w:rsidRPr="006E3657">
        <w:t>procedures</w:t>
      </w:r>
      <w:r>
        <w:t>;</w:t>
      </w:r>
      <w:proofErr w:type="gramEnd"/>
    </w:p>
    <w:p w14:paraId="5D6669BC" w14:textId="77777777" w:rsidR="00787255" w:rsidRDefault="00787255" w:rsidP="00787255">
      <w:pPr>
        <w:numPr>
          <w:ilvl w:val="0"/>
          <w:numId w:val="8"/>
        </w:numPr>
        <w:spacing w:before="120" w:after="120"/>
        <w:ind w:left="1080"/>
      </w:pPr>
      <w:r w:rsidRPr="006E3657">
        <w:t xml:space="preserve">Causing physical damage to </w:t>
      </w:r>
      <w:r w:rsidR="004F7B8C">
        <w:t>(COMPANY)</w:t>
      </w:r>
      <w:r w:rsidRPr="006E3657">
        <w:t>’s facilities or defacing company property; or</w:t>
      </w:r>
    </w:p>
    <w:p w14:paraId="3CF33C5F" w14:textId="77777777" w:rsidR="00787255" w:rsidRPr="002E5D4E" w:rsidRDefault="00787255" w:rsidP="00787255">
      <w:pPr>
        <w:numPr>
          <w:ilvl w:val="0"/>
          <w:numId w:val="22"/>
        </w:numPr>
        <w:spacing w:before="120" w:after="120"/>
        <w:rPr>
          <w:highlight w:val="yellow"/>
        </w:rPr>
      </w:pPr>
      <w:r w:rsidRPr="002E5D4E">
        <w:rPr>
          <w:highlight w:val="yellow"/>
        </w:rPr>
        <w:t xml:space="preserve">Carrying firearms or weapons of any type or kind onto </w:t>
      </w:r>
      <w:r w:rsidR="004F7B8C" w:rsidRPr="002E5D4E">
        <w:rPr>
          <w:highlight w:val="yellow"/>
        </w:rPr>
        <w:t>(COMPANY)</w:t>
      </w:r>
      <w:r w:rsidRPr="002E5D4E">
        <w:rPr>
          <w:highlight w:val="yellow"/>
        </w:rPr>
        <w:t xml:space="preserve"> premises, in </w:t>
      </w:r>
      <w:r w:rsidR="004F7B8C" w:rsidRPr="002E5D4E">
        <w:rPr>
          <w:highlight w:val="yellow"/>
        </w:rPr>
        <w:t>(COMPANY)</w:t>
      </w:r>
      <w:r w:rsidRPr="002E5D4E">
        <w:rPr>
          <w:highlight w:val="yellow"/>
        </w:rPr>
        <w:t xml:space="preserve"> parking lots, or while conducting </w:t>
      </w:r>
      <w:r w:rsidR="004F7B8C" w:rsidRPr="002E5D4E">
        <w:rPr>
          <w:highlight w:val="yellow"/>
        </w:rPr>
        <w:t>(COMPANY)</w:t>
      </w:r>
      <w:r w:rsidRPr="002E5D4E">
        <w:rPr>
          <w:highlight w:val="yellow"/>
        </w:rPr>
        <w:t xml:space="preserve"> business.</w:t>
      </w:r>
    </w:p>
    <w:p w14:paraId="5A5FD1A4" w14:textId="77777777" w:rsidR="006E3657" w:rsidRPr="006E3657" w:rsidRDefault="00787255" w:rsidP="006E3657">
      <w:pPr>
        <w:spacing w:before="120" w:after="120"/>
        <w:ind w:left="720"/>
      </w:pPr>
      <w:r>
        <w:t xml:space="preserve">If any </w:t>
      </w:r>
      <w:r w:rsidR="004F7B8C">
        <w:t>(COMPANY)</w:t>
      </w:r>
      <w:r w:rsidR="006E3657" w:rsidRPr="006E3657">
        <w:t xml:space="preserve"> employee becomes aware of or observes any of the above-referenced behavior or actions by a co-worker, consultant, customer, third party vendor, visitor, or any other party, he or she should notify his/her supervisor, any member of management, and/or the human resources department immediately.  Employees should notify the human resources department if they are aware of any restraining orders that are in effect, or of the existence of any other non-work-related situation with the potential to </w:t>
      </w:r>
      <w:proofErr w:type="gramStart"/>
      <w:r w:rsidR="006E3657" w:rsidRPr="006E3657">
        <w:t>erupt into</w:t>
      </w:r>
      <w:proofErr w:type="gramEnd"/>
      <w:r w:rsidR="006E3657" w:rsidRPr="006E3657">
        <w:t xml:space="preserve"> workplace violence. </w:t>
      </w:r>
    </w:p>
    <w:p w14:paraId="28FA6535" w14:textId="77777777" w:rsidR="006E3657" w:rsidRPr="006E3657" w:rsidRDefault="006E3657" w:rsidP="006E3657">
      <w:pPr>
        <w:spacing w:before="120" w:after="120"/>
        <w:ind w:left="720"/>
      </w:pPr>
      <w:r w:rsidRPr="006E3657">
        <w:t xml:space="preserve">All reports of violence in the </w:t>
      </w:r>
      <w:r w:rsidR="004F7B8C">
        <w:t>(COMPANY)</w:t>
      </w:r>
      <w:r w:rsidRPr="006E3657">
        <w:t xml:space="preserve"> workplace will be taken seriously and will be investigated thoroughly and promptly.  To the extent possible, </w:t>
      </w:r>
      <w:r w:rsidR="004F7B8C">
        <w:t>(COMPANY)</w:t>
      </w:r>
      <w:r w:rsidRPr="006E3657">
        <w:t xml:space="preserve"> will keep the identity of the reporting employee confidential.  However, under certain circumstances, </w:t>
      </w:r>
      <w:r w:rsidR="004F7B8C">
        <w:t>(COMPANY)</w:t>
      </w:r>
      <w:r w:rsidRPr="006E3657">
        <w:t xml:space="preserve"> may need to disclose the reporting employee’s identity (for example, to protect that indivi</w:t>
      </w:r>
      <w:r w:rsidR="00243FCF">
        <w:t xml:space="preserve">dual’s safety).  </w:t>
      </w:r>
      <w:r w:rsidR="004F7B8C">
        <w:t>(COMPANY)</w:t>
      </w:r>
      <w:r w:rsidR="00243FCF">
        <w:t xml:space="preserve"> </w:t>
      </w:r>
      <w:r w:rsidRPr="006E3657">
        <w:t xml:space="preserve">will not tolerate retaliation in any form against an employee who makes a report of workplace violence. </w:t>
      </w:r>
    </w:p>
    <w:p w14:paraId="290979EC" w14:textId="77777777" w:rsidR="006E3657" w:rsidRPr="006E3657" w:rsidRDefault="006E3657" w:rsidP="006E3657">
      <w:pPr>
        <w:spacing w:before="120" w:after="120"/>
        <w:ind w:left="720"/>
      </w:pPr>
      <w:r w:rsidRPr="006E3657">
        <w:t xml:space="preserve">If, after a thorough investigation, </w:t>
      </w:r>
      <w:r w:rsidR="004F7B8C">
        <w:t>(COMPANY)</w:t>
      </w:r>
      <w:r w:rsidRPr="006E3657">
        <w:t xml:space="preserve"> determines that workplace violence has occurred, appropriate corrective action will be taken, and discipline will be imposed on the offending employee(s).  The level of appropriate discipline will depend on the facts in each case, and may include oral or written warnings, reassignment of responsibilities, probation, suspension, or termination.  If a non-employee is responsible for the violent activities, </w:t>
      </w:r>
      <w:r w:rsidR="004F7B8C">
        <w:t>(COMPANY)</w:t>
      </w:r>
      <w:r w:rsidRPr="006E3657">
        <w:t xml:space="preserve"> will take corrective action to ensure that such behavior is not repeated.</w:t>
      </w:r>
    </w:p>
    <w:p w14:paraId="6B971A24" w14:textId="77777777" w:rsidR="006E3657" w:rsidRPr="006E3657" w:rsidRDefault="006E3657" w:rsidP="006E3657">
      <w:pPr>
        <w:spacing w:before="120" w:after="120"/>
        <w:ind w:left="720"/>
      </w:pPr>
      <w:r w:rsidRPr="006E3657">
        <w:t>Concealed Weapons</w:t>
      </w:r>
    </w:p>
    <w:p w14:paraId="1ED2B4E4" w14:textId="77777777" w:rsidR="006E3657" w:rsidRPr="006E3657" w:rsidRDefault="004F7B8C" w:rsidP="006E3657">
      <w:pPr>
        <w:spacing w:before="120" w:after="120"/>
        <w:ind w:left="720"/>
      </w:pPr>
      <w:r>
        <w:t>(COMPANY)</w:t>
      </w:r>
      <w:r w:rsidR="006E3657" w:rsidRPr="006E3657">
        <w:t xml:space="preserve"> does not allow any job applicant, employee, contractor, subcontractor, vendor, agent or representative to possess, use, conceal, carry or maintain a concealed weapon or handgun on </w:t>
      </w:r>
      <w:r>
        <w:t>(COMPANY)</w:t>
      </w:r>
      <w:r w:rsidR="006E3657" w:rsidRPr="006E3657">
        <w:t>, Inc.’s premises.  Such premises include any portion of the</w:t>
      </w:r>
      <w:r w:rsidR="003F2B96">
        <w:t xml:space="preserve"> building in which </w:t>
      </w:r>
      <w:r>
        <w:t>(COMPANY)</w:t>
      </w:r>
      <w:r w:rsidR="006E3657" w:rsidRPr="006E3657">
        <w:t xml:space="preserve"> is housed, any private or public driveway, parking lot, sidewalk, street, parking garage or any other parking area used in connection with </w:t>
      </w:r>
      <w:r>
        <w:t>(COMPANY)</w:t>
      </w:r>
      <w:r w:rsidR="006E3657" w:rsidRPr="006E3657">
        <w:t>’s business, and any vehicle used, owne</w:t>
      </w:r>
      <w:r w:rsidR="003F2B96">
        <w:t xml:space="preserve">d or leased by </w:t>
      </w:r>
      <w:r>
        <w:t>(COMPANY)</w:t>
      </w:r>
      <w:r w:rsidR="003F2B96">
        <w:t>.</w:t>
      </w:r>
      <w:r w:rsidR="006E3657" w:rsidRPr="006E3657">
        <w:t xml:space="preserve">  </w:t>
      </w:r>
      <w:r>
        <w:t>(COMPANY)</w:t>
      </w:r>
      <w:r w:rsidR="006E3657" w:rsidRPr="006E3657">
        <w:t xml:space="preserve"> also prohibits the carrying of a weapon or concealed handgun on your person or property while you are rendering any services or attending any event or function relating to your employment with </w:t>
      </w:r>
      <w:r>
        <w:t>(COMPANY)</w:t>
      </w:r>
      <w:r w:rsidR="006E3657" w:rsidRPr="006E3657">
        <w:t xml:space="preserve"> or conducting any business on the company’s behalf.  This prohibition includes carrying or maintaining a concealed weapon or handgun in any vehicle used in connection with your employment or brought onto </w:t>
      </w:r>
      <w:r>
        <w:t>(COMPANY)</w:t>
      </w:r>
      <w:r w:rsidR="006E3657" w:rsidRPr="006E3657">
        <w:t>’s premises.</w:t>
      </w:r>
    </w:p>
    <w:p w14:paraId="14725231" w14:textId="77777777" w:rsidR="006E3657" w:rsidRPr="006E3657" w:rsidRDefault="006E3657" w:rsidP="006E3657">
      <w:pPr>
        <w:spacing w:before="120" w:after="120"/>
        <w:ind w:left="720"/>
      </w:pPr>
      <w:r w:rsidRPr="006E3657">
        <w:t xml:space="preserve">If </w:t>
      </w:r>
      <w:r w:rsidR="004F7B8C">
        <w:t>(COMPANY)</w:t>
      </w:r>
      <w:r w:rsidRPr="006E3657">
        <w:t xml:space="preserve"> has a reasonable suspicion at any time that a concealed handgun or weapon has been maintained, carried or stored in violation o</w:t>
      </w:r>
      <w:r w:rsidR="003F2B96">
        <w:t xml:space="preserve">f this policy, </w:t>
      </w:r>
      <w:r w:rsidR="004F7B8C">
        <w:t>(COMPANY)</w:t>
      </w:r>
      <w:r w:rsidRPr="006E3657">
        <w:t xml:space="preserve"> reserves the right to conduct a reasonable search of the person, work area, personal items or any vehicle in the possession or subject to the control of such person to investigate whether or not a prohibited weapon is present.  Any employee who witnesses the concealment or possession of a weapon or who witnesses a physical or verbal assault involving another person should report it to their supervisor or the human resources department immediately.  Violating this policy or refusing to consent to a reasonable search conducted pursuant to </w:t>
      </w:r>
      <w:r>
        <w:t>t</w:t>
      </w:r>
      <w:r w:rsidRPr="006E3657">
        <w:t xml:space="preserve">his policy may lead to discipline up to and including termination.  Compliance with this policy is also a term and condition of continued employment with </w:t>
      </w:r>
      <w:r w:rsidR="004F7B8C">
        <w:t>(COMPANY)</w:t>
      </w:r>
      <w:r w:rsidRPr="006E3657">
        <w:t>.</w:t>
      </w:r>
    </w:p>
    <w:p w14:paraId="00C7E098" w14:textId="77777777" w:rsidR="00283FCF" w:rsidRDefault="00283FCF" w:rsidP="00547AF4">
      <w:pPr>
        <w:pStyle w:val="Heading2"/>
      </w:pPr>
      <w:bookmarkStart w:id="79" w:name="_Toc71616727"/>
      <w:bookmarkStart w:id="80" w:name="_Toc72058962"/>
      <w:bookmarkStart w:id="81" w:name="_Toc301853390"/>
      <w:r>
        <w:lastRenderedPageBreak/>
        <w:t>Confidential Information</w:t>
      </w:r>
      <w:r w:rsidRPr="007C0C4D">
        <w:t xml:space="preserve"> </w:t>
      </w:r>
      <w:r>
        <w:t>and Non</w:t>
      </w:r>
      <w:r w:rsidR="0063615A">
        <w:t>d</w:t>
      </w:r>
      <w:r>
        <w:t>isclosure</w:t>
      </w:r>
      <w:bookmarkEnd w:id="79"/>
      <w:bookmarkEnd w:id="80"/>
      <w:bookmarkEnd w:id="81"/>
    </w:p>
    <w:p w14:paraId="0EFFE2F1" w14:textId="77777777" w:rsidR="00064057" w:rsidRPr="007C0A79" w:rsidRDefault="00064057" w:rsidP="003C5906">
      <w:pPr>
        <w:spacing w:before="120" w:after="120"/>
        <w:ind w:left="720"/>
      </w:pPr>
      <w:r w:rsidRPr="007C0A79">
        <w:t xml:space="preserve">By continuing employment with </w:t>
      </w:r>
      <w:r w:rsidR="004F7B8C">
        <w:t>(COMPANY)</w:t>
      </w:r>
      <w:r w:rsidR="006F4546">
        <w:t xml:space="preserve">, </w:t>
      </w:r>
      <w:r w:rsidR="00CA3B93">
        <w:t>employees</w:t>
      </w:r>
      <w:r w:rsidRPr="007C0A79">
        <w:t xml:space="preserve"> agree that </w:t>
      </w:r>
      <w:r w:rsidR="00CA3B93">
        <w:t>they</w:t>
      </w:r>
      <w:r w:rsidRPr="007C0A79">
        <w:t xml:space="preserve"> will not disclose or use any of </w:t>
      </w:r>
      <w:r w:rsidR="004F7B8C">
        <w:t>(COMPANY)</w:t>
      </w:r>
      <w:r w:rsidRPr="007C0A79">
        <w:t xml:space="preserve">’s confidential information, either during or after </w:t>
      </w:r>
      <w:r w:rsidR="00CA3B93">
        <w:t>their</w:t>
      </w:r>
      <w:r w:rsidRPr="007C0A79">
        <w:t xml:space="preserve"> employment.</w:t>
      </w:r>
      <w:r w:rsidR="00C85822">
        <w:t xml:space="preserve"> </w:t>
      </w:r>
      <w:r w:rsidR="003F2B96">
        <w:t xml:space="preserve"> </w:t>
      </w:r>
      <w:r w:rsidR="004F7B8C">
        <w:t>(COMPANY)</w:t>
      </w:r>
      <w:r w:rsidR="007275DF">
        <w:t xml:space="preserve"> </w:t>
      </w:r>
      <w:r w:rsidRPr="007C0A79">
        <w:t>sincerely hope</w:t>
      </w:r>
      <w:r w:rsidR="00CA3B93">
        <w:t>s</w:t>
      </w:r>
      <w:r w:rsidRPr="007C0A79">
        <w:t xml:space="preserve"> that </w:t>
      </w:r>
      <w:r w:rsidR="00CA3B93">
        <w:t>its</w:t>
      </w:r>
      <w:r w:rsidRPr="007C0A79">
        <w:t xml:space="preserve"> relationship </w:t>
      </w:r>
      <w:r w:rsidR="00CA3B93">
        <w:t xml:space="preserve">with its employees </w:t>
      </w:r>
      <w:r w:rsidRPr="007C0A79">
        <w:t>will be long-term and mutually rewarding.</w:t>
      </w:r>
      <w:r w:rsidR="00C85822">
        <w:t xml:space="preserve"> </w:t>
      </w:r>
      <w:r w:rsidR="003F2B96">
        <w:t xml:space="preserve"> </w:t>
      </w:r>
      <w:r w:rsidRPr="007C0A79">
        <w:t xml:space="preserve">However, employment with </w:t>
      </w:r>
      <w:r w:rsidR="004F7B8C">
        <w:t>(COMPANY)</w:t>
      </w:r>
      <w:r w:rsidR="007275DF">
        <w:t xml:space="preserve"> </w:t>
      </w:r>
      <w:r w:rsidRPr="007C0A79">
        <w:t xml:space="preserve">assumes an obligation to maintain confidentiality, even after </w:t>
      </w:r>
      <w:r w:rsidR="00A30376">
        <w:t>an employee</w:t>
      </w:r>
      <w:r w:rsidR="006E3657">
        <w:t xml:space="preserve">’s </w:t>
      </w:r>
      <w:proofErr w:type="gramStart"/>
      <w:r w:rsidRPr="007C0A79">
        <w:t>employ</w:t>
      </w:r>
      <w:proofErr w:type="gramEnd"/>
      <w:r w:rsidR="00EC5AF7">
        <w:t>.</w:t>
      </w:r>
    </w:p>
    <w:p w14:paraId="09B1E21D" w14:textId="77777777" w:rsidR="00283FCF" w:rsidRDefault="00283FCF" w:rsidP="00547AF4">
      <w:pPr>
        <w:pStyle w:val="Heading2"/>
      </w:pPr>
      <w:bookmarkStart w:id="82" w:name="_Toc71616729"/>
      <w:bookmarkStart w:id="83" w:name="_Toc72058963"/>
      <w:bookmarkStart w:id="84" w:name="_Toc301853391"/>
      <w:r>
        <w:t>Ethical Standards</w:t>
      </w:r>
      <w:bookmarkEnd w:id="82"/>
      <w:bookmarkEnd w:id="83"/>
      <w:bookmarkEnd w:id="84"/>
    </w:p>
    <w:p w14:paraId="083C381C" w14:textId="77777777" w:rsidR="00064057" w:rsidRDefault="004F7B8C" w:rsidP="003C5906">
      <w:pPr>
        <w:spacing w:before="120" w:after="120"/>
        <w:ind w:left="720"/>
      </w:pPr>
      <w:r>
        <w:t>(COMPANY)</w:t>
      </w:r>
      <w:r w:rsidR="00D301CD">
        <w:t xml:space="preserve"> </w:t>
      </w:r>
      <w:r w:rsidR="00064057">
        <w:t xml:space="preserve">insists on the highest ethical standards in conducting its business. </w:t>
      </w:r>
      <w:r w:rsidR="003F2B96">
        <w:t xml:space="preserve"> </w:t>
      </w:r>
      <w:r w:rsidR="00064057">
        <w:t xml:space="preserve">Doing the right thing and acting with integrity are the two driving forces behind </w:t>
      </w:r>
      <w:r>
        <w:t>(COMPANY)</w:t>
      </w:r>
      <w:r w:rsidR="00064057">
        <w:t xml:space="preserve">’s great success story. </w:t>
      </w:r>
      <w:r w:rsidR="003F2B96">
        <w:t xml:space="preserve"> </w:t>
      </w:r>
      <w:r w:rsidR="00064057">
        <w:t xml:space="preserve">When faced with ethical issues, </w:t>
      </w:r>
      <w:r w:rsidR="00D76F5E">
        <w:t>employees</w:t>
      </w:r>
      <w:r w:rsidR="00064057">
        <w:t xml:space="preserve"> are expected to make the right professional </w:t>
      </w:r>
      <w:proofErr w:type="gramStart"/>
      <w:r w:rsidR="00064057">
        <w:t>decision</w:t>
      </w:r>
      <w:proofErr w:type="gramEnd"/>
      <w:r w:rsidR="00064057">
        <w:t xml:space="preserve"> consistent with </w:t>
      </w:r>
      <w:r>
        <w:t>(COMPANY)</w:t>
      </w:r>
      <w:r w:rsidR="0090204A">
        <w:t>’s principles and standards.</w:t>
      </w:r>
    </w:p>
    <w:p w14:paraId="09414388" w14:textId="77777777" w:rsidR="00283FCF" w:rsidRDefault="00283FCF" w:rsidP="00547AF4">
      <w:pPr>
        <w:pStyle w:val="Heading2"/>
      </w:pPr>
      <w:bookmarkStart w:id="85" w:name="_Toc71616730"/>
      <w:bookmarkStart w:id="86" w:name="_Toc72058964"/>
      <w:bookmarkStart w:id="87" w:name="_Toc301853392"/>
      <w:r>
        <w:t>Dress Code</w:t>
      </w:r>
      <w:bookmarkEnd w:id="85"/>
      <w:bookmarkEnd w:id="86"/>
      <w:bookmarkEnd w:id="87"/>
    </w:p>
    <w:p w14:paraId="27C880D4" w14:textId="77777777" w:rsidR="00C23B1C" w:rsidRPr="00C23B1C" w:rsidRDefault="00C23B1C" w:rsidP="00C23B1C">
      <w:pPr>
        <w:spacing w:before="120" w:after="120"/>
        <w:ind w:left="720"/>
      </w:pPr>
      <w:r w:rsidRPr="00C23B1C">
        <w:t xml:space="preserve">As representatives of </w:t>
      </w:r>
      <w:r w:rsidR="004F7B8C">
        <w:t>(COMPANY)</w:t>
      </w:r>
      <w:r w:rsidRPr="00C23B1C">
        <w:t xml:space="preserve">, employees should remember that their appearance is a direct reflection on the level of professionalism in the company.  For this reason, all employees are expected to present a clean and professional appearance while conducting business, in or outside of the office. </w:t>
      </w:r>
      <w:r w:rsidR="003F2B96">
        <w:t xml:space="preserve"> </w:t>
      </w:r>
      <w:r w:rsidRPr="00C23B1C">
        <w:t>Dressing in a fashion that is clearly unprofessional, that is</w:t>
      </w:r>
      <w:r>
        <w:t xml:space="preserve"> deemed unsafe, or that negatively affects </w:t>
      </w:r>
      <w:r w:rsidR="004F7B8C">
        <w:t>(COMPANY)</w:t>
      </w:r>
      <w:r w:rsidRPr="003C5906">
        <w:t xml:space="preserve">’s </w:t>
      </w:r>
      <w:r>
        <w:t xml:space="preserve">reputation or image is not acceptable.  </w:t>
      </w:r>
      <w:r w:rsidRPr="00C23B1C">
        <w:t>Management may impose additional appropriate standards.</w:t>
      </w:r>
    </w:p>
    <w:p w14:paraId="5202FAA0" w14:textId="77777777" w:rsidR="00C23B1C" w:rsidRPr="00C23B1C" w:rsidRDefault="00C23B1C" w:rsidP="003F2B96">
      <w:pPr>
        <w:numPr>
          <w:ilvl w:val="0"/>
          <w:numId w:val="12"/>
        </w:numPr>
        <w:tabs>
          <w:tab w:val="clear" w:pos="360"/>
          <w:tab w:val="num" w:pos="720"/>
        </w:tabs>
        <w:spacing w:before="120" w:after="120"/>
        <w:ind w:left="720"/>
      </w:pPr>
      <w:r w:rsidRPr="00C23B1C">
        <w:t xml:space="preserve">Employees in positions that do not require direct contact with the public (or clients and customers) should still dress suitably for their environment.  Even though the essential functions of an employee’s job may not involve direct contact with the public, being housed in a building where members of the public (or clients and customers) visit constitutes direct contact, cutoffs, revealing clothing, hot pants, halter tops, visible body piercing (i.e., nose, eyebrow and tongue rings) and </w:t>
      </w:r>
      <w:r w:rsidRPr="002E5D4E">
        <w:rPr>
          <w:highlight w:val="yellow"/>
        </w:rPr>
        <w:t>tattoos</w:t>
      </w:r>
      <w:r w:rsidRPr="00C23B1C">
        <w:t xml:space="preserve"> are not appropriate.</w:t>
      </w:r>
      <w:r w:rsidR="003F2B96">
        <w:t xml:space="preserve"> </w:t>
      </w:r>
    </w:p>
    <w:p w14:paraId="5755B7C2" w14:textId="77777777" w:rsidR="00C23B1C" w:rsidRPr="00C23B1C" w:rsidRDefault="00C23B1C" w:rsidP="003F2B96">
      <w:pPr>
        <w:numPr>
          <w:ilvl w:val="0"/>
          <w:numId w:val="12"/>
        </w:numPr>
        <w:tabs>
          <w:tab w:val="clear" w:pos="360"/>
          <w:tab w:val="num" w:pos="720"/>
        </w:tabs>
        <w:spacing w:before="120" w:after="120"/>
        <w:ind w:left="720"/>
      </w:pPr>
      <w:r w:rsidRPr="00C23B1C">
        <w:t>Footwear should also be appropriate for the office or shop environment.  Employees in the shop must have work boots that are sufficient for the shop’s environment (</w:t>
      </w:r>
      <w:r w:rsidR="002E5D4E" w:rsidRPr="00C23B1C">
        <w:t>flip</w:t>
      </w:r>
      <w:r w:rsidRPr="00C23B1C">
        <w:t>-flops, tennis shoes and open-toed shoes are not acceptable).</w:t>
      </w:r>
    </w:p>
    <w:p w14:paraId="0E7777BA" w14:textId="77777777" w:rsidR="00C23B1C" w:rsidRPr="00C23B1C" w:rsidRDefault="00C23B1C" w:rsidP="003F2B96">
      <w:pPr>
        <w:numPr>
          <w:ilvl w:val="0"/>
          <w:numId w:val="12"/>
        </w:numPr>
        <w:tabs>
          <w:tab w:val="clear" w:pos="360"/>
          <w:tab w:val="num" w:pos="720"/>
        </w:tabs>
        <w:spacing w:before="120" w:after="120"/>
        <w:ind w:left="720"/>
      </w:pPr>
      <w:r w:rsidRPr="00C23B1C">
        <w:t xml:space="preserve">If an employee requires </w:t>
      </w:r>
      <w:proofErr w:type="gramStart"/>
      <w:r w:rsidRPr="00C23B1C">
        <w:t>a reasonable</w:t>
      </w:r>
      <w:proofErr w:type="gramEnd"/>
      <w:r w:rsidRPr="00C23B1C">
        <w:t xml:space="preserve"> accommodation regarding their dress for bona fide religious reasons, they should contact their supervisor or the human resources department.  Unless an undue </w:t>
      </w:r>
      <w:proofErr w:type="gramStart"/>
      <w:r w:rsidRPr="00C23B1C">
        <w:t>hardship would</w:t>
      </w:r>
      <w:proofErr w:type="gramEnd"/>
      <w:r w:rsidRPr="00C23B1C">
        <w:t xml:space="preserve"> result, such </w:t>
      </w:r>
      <w:proofErr w:type="gramStart"/>
      <w:r w:rsidRPr="00C23B1C">
        <w:t>an accommodation</w:t>
      </w:r>
      <w:proofErr w:type="gramEnd"/>
      <w:r w:rsidRPr="00C23B1C">
        <w:t xml:space="preserve"> will be made.</w:t>
      </w:r>
    </w:p>
    <w:p w14:paraId="1838E3C7" w14:textId="77777777" w:rsidR="00C23B1C" w:rsidRPr="00C23B1C" w:rsidRDefault="00C23B1C" w:rsidP="003F2B96">
      <w:pPr>
        <w:numPr>
          <w:ilvl w:val="0"/>
          <w:numId w:val="12"/>
        </w:numPr>
        <w:tabs>
          <w:tab w:val="clear" w:pos="360"/>
          <w:tab w:val="num" w:pos="720"/>
        </w:tabs>
        <w:spacing w:before="120" w:after="120"/>
        <w:ind w:left="720"/>
      </w:pPr>
      <w:r w:rsidRPr="00C23B1C">
        <w:t>Employees who ref</w:t>
      </w:r>
      <w:r w:rsidR="003F2B96">
        <w:t xml:space="preserve">use to comply with </w:t>
      </w:r>
      <w:r w:rsidR="004F7B8C">
        <w:t>(COMPANY)</w:t>
      </w:r>
      <w:r w:rsidRPr="00C23B1C">
        <w:t>’s reasonable standards of dress can be sent home to change into appropriate attire.  Repeated violation of this policy can lead to disciplinary action up to and including termination.</w:t>
      </w:r>
    </w:p>
    <w:p w14:paraId="59870E87" w14:textId="77777777" w:rsidR="00C23B1C" w:rsidRPr="00C23B1C" w:rsidRDefault="00C23B1C" w:rsidP="00C23B1C">
      <w:pPr>
        <w:spacing w:before="120" w:after="120"/>
        <w:ind w:left="720"/>
      </w:pPr>
      <w:r w:rsidRPr="00C23B1C">
        <w:t xml:space="preserve">An employee who is in doubt about the appropriateness of a particular mode of dress should consult their supervisor or manager in advance. </w:t>
      </w:r>
    </w:p>
    <w:p w14:paraId="2D452497" w14:textId="77777777" w:rsidR="00283FCF" w:rsidRDefault="00283FCF" w:rsidP="00547AF4">
      <w:pPr>
        <w:pStyle w:val="Heading2"/>
      </w:pPr>
      <w:bookmarkStart w:id="88" w:name="_Toc71616731"/>
      <w:bookmarkStart w:id="89" w:name="_Toc72058965"/>
      <w:bookmarkStart w:id="90" w:name="_Toc301853393"/>
      <w:r>
        <w:t>Use of Equipment</w:t>
      </w:r>
      <w:bookmarkEnd w:id="88"/>
      <w:bookmarkEnd w:id="89"/>
      <w:bookmarkEnd w:id="90"/>
    </w:p>
    <w:p w14:paraId="50997CA3" w14:textId="77777777" w:rsidR="00ED0D4B" w:rsidRDefault="004F7B8C" w:rsidP="003C5906">
      <w:pPr>
        <w:spacing w:before="120" w:after="120"/>
        <w:ind w:left="720"/>
      </w:pPr>
      <w:r>
        <w:t>(COMPANY)</w:t>
      </w:r>
      <w:r w:rsidR="00ED0D4B">
        <w:t xml:space="preserve"> </w:t>
      </w:r>
      <w:r w:rsidR="00ED0D4B" w:rsidRPr="003C5906">
        <w:t xml:space="preserve">will provide </w:t>
      </w:r>
      <w:r w:rsidR="00C97876" w:rsidRPr="003C5906">
        <w:t>employees</w:t>
      </w:r>
      <w:r w:rsidR="00ED0D4B" w:rsidRPr="003C5906">
        <w:t xml:space="preserve"> with the equipment</w:t>
      </w:r>
      <w:r w:rsidR="005D020A" w:rsidRPr="003C5906">
        <w:t xml:space="preserve"> need</w:t>
      </w:r>
      <w:r w:rsidR="00C97876" w:rsidRPr="003C5906">
        <w:t>ed</w:t>
      </w:r>
      <w:r w:rsidR="00ED0D4B" w:rsidRPr="003C5906">
        <w:t xml:space="preserve"> to do </w:t>
      </w:r>
      <w:r w:rsidR="00C97876" w:rsidRPr="003C5906">
        <w:t>their</w:t>
      </w:r>
      <w:r w:rsidR="00ED0D4B" w:rsidRPr="003C5906">
        <w:t xml:space="preserve"> job. </w:t>
      </w:r>
      <w:r w:rsidR="003F2B96">
        <w:t xml:space="preserve"> </w:t>
      </w:r>
      <w:r w:rsidR="00ED0D4B" w:rsidRPr="003C5906">
        <w:t xml:space="preserve">None of this equipment should be used for personal use, nor removed from the physical confines of </w:t>
      </w:r>
      <w:r>
        <w:t>(</w:t>
      </w:r>
      <w:proofErr w:type="gramStart"/>
      <w:r>
        <w:t>COMPANY)</w:t>
      </w:r>
      <w:r w:rsidR="004E44B4" w:rsidRPr="003C5906">
        <w:t>—</w:t>
      </w:r>
      <w:proofErr w:type="gramEnd"/>
      <w:r w:rsidR="00ED0D4B" w:rsidRPr="003C5906">
        <w:t xml:space="preserve">unless it is approved </w:t>
      </w:r>
      <w:r w:rsidR="00C97876" w:rsidRPr="003C5906">
        <w:t>for a</w:t>
      </w:r>
      <w:r w:rsidR="00ED0D4B" w:rsidRPr="003C5906">
        <w:t xml:space="preserve"> job </w:t>
      </w:r>
      <w:r w:rsidR="00C97876" w:rsidRPr="003C5906">
        <w:t xml:space="preserve">that </w:t>
      </w:r>
      <w:r w:rsidR="00ED0D4B" w:rsidRPr="003C5906">
        <w:t xml:space="preserve">specifically requires use of company </w:t>
      </w:r>
      <w:r w:rsidR="00ED0D4B" w:rsidRPr="002E5D4E">
        <w:rPr>
          <w:highlight w:val="yellow"/>
        </w:rPr>
        <w:lastRenderedPageBreak/>
        <w:t>equipment outside the physical facility</w:t>
      </w:r>
      <w:r w:rsidR="004E44B4" w:rsidRPr="002E5D4E">
        <w:rPr>
          <w:highlight w:val="yellow"/>
        </w:rPr>
        <w:t>.</w:t>
      </w:r>
      <w:r w:rsidR="00662F45" w:rsidRPr="002E5D4E">
        <w:rPr>
          <w:highlight w:val="yellow"/>
        </w:rPr>
        <w:t xml:space="preserve">  If any items are used or removed for personal use, without prior approval, it will be considered employee theft and will be grounds for immediate termination</w:t>
      </w:r>
      <w:r w:rsidR="00662F45">
        <w:t>.</w:t>
      </w:r>
    </w:p>
    <w:p w14:paraId="2B4F5381" w14:textId="77777777" w:rsidR="00283FCF" w:rsidRPr="00FB5A97" w:rsidRDefault="00283FCF" w:rsidP="00547AF4">
      <w:pPr>
        <w:pStyle w:val="Heading2"/>
      </w:pPr>
      <w:bookmarkStart w:id="91" w:name="_Toc71616732"/>
      <w:bookmarkStart w:id="92" w:name="_Toc72058966"/>
      <w:bookmarkStart w:id="93" w:name="_Toc301853394"/>
      <w:r>
        <w:t>Use of Computer, Phone</w:t>
      </w:r>
      <w:r w:rsidR="00546C69">
        <w:t>,</w:t>
      </w:r>
      <w:r>
        <w:t xml:space="preserve"> Mail</w:t>
      </w:r>
      <w:bookmarkEnd w:id="91"/>
      <w:bookmarkEnd w:id="92"/>
      <w:r w:rsidR="00A112EC">
        <w:t>, and Internet/Intranet</w:t>
      </w:r>
      <w:bookmarkEnd w:id="93"/>
    </w:p>
    <w:p w14:paraId="1D4350FC" w14:textId="77777777" w:rsidR="007D4370" w:rsidRPr="007D4370" w:rsidRDefault="007D4370" w:rsidP="007D4370">
      <w:pPr>
        <w:spacing w:before="120" w:after="120"/>
        <w:ind w:left="720"/>
      </w:pPr>
      <w:r w:rsidRPr="007D4370">
        <w:t xml:space="preserve">The use of </w:t>
      </w:r>
      <w:r w:rsidR="004F7B8C">
        <w:t>(COMPANY)</w:t>
      </w:r>
      <w:r w:rsidRPr="007D4370">
        <w:t xml:space="preserve">’s automation systems, including computers, fax machines and all forms of Internet/Intranet access, is for company business and is to be used for authorized purposes only.  Brief and occasional personal use of the electronic mail (hereafter, e-mail) system or the Internet is acceptable </w:t>
      </w:r>
      <w:proofErr w:type="gramStart"/>
      <w:r w:rsidRPr="007D4370">
        <w:t>as long as</w:t>
      </w:r>
      <w:proofErr w:type="gramEnd"/>
      <w:r w:rsidRPr="007D4370">
        <w:t xml:space="preserve"> it is not excessive or inappropriate, occurs during personal time (lunch or other breaks, or before or after regular work hours), and does not result in expense to </w:t>
      </w:r>
      <w:r w:rsidR="004F7B8C">
        <w:t>(COMPANY)</w:t>
      </w:r>
      <w:r w:rsidRPr="007D4370">
        <w:t>.</w:t>
      </w:r>
    </w:p>
    <w:p w14:paraId="3A869436" w14:textId="77777777" w:rsidR="007D4370" w:rsidRPr="007D4370" w:rsidRDefault="007D4370" w:rsidP="007D4370">
      <w:pPr>
        <w:spacing w:before="120" w:after="120"/>
        <w:ind w:left="720"/>
      </w:pPr>
      <w:r w:rsidRPr="007D4370">
        <w:t xml:space="preserve">Use is defined as “excessive’ if it interferes with normal job duties, responsiveness, or the ability to perform daily job activities.  </w:t>
      </w:r>
      <w:r w:rsidR="004F7B8C">
        <w:t>(COMPANY)</w:t>
      </w:r>
      <w:r w:rsidRPr="007D4370">
        <w:t xml:space="preserve"> automation systems are company resources and are provided as business communications tools.  Electronic communication should not be used to solicit or sell products, distract co-workers, or disrupt the workplace.</w:t>
      </w:r>
    </w:p>
    <w:p w14:paraId="57F0AC17" w14:textId="77777777" w:rsidR="007D4370" w:rsidRPr="007D4370" w:rsidRDefault="007D4370" w:rsidP="007D4370">
      <w:pPr>
        <w:spacing w:before="120" w:after="120"/>
        <w:ind w:left="720"/>
      </w:pPr>
      <w:r w:rsidRPr="007D4370">
        <w:t xml:space="preserve">Use of </w:t>
      </w:r>
      <w:r w:rsidR="004F7B8C">
        <w:t>(COMPANY)</w:t>
      </w:r>
      <w:r w:rsidRPr="007D4370">
        <w:t xml:space="preserve"> computers, networks and Internet access is a privilege granted by management and may be revoked at any time for inappropriate conduct including, but not limited to:  </w:t>
      </w:r>
    </w:p>
    <w:p w14:paraId="4706CB57" w14:textId="77777777" w:rsidR="007D4370" w:rsidRPr="007D4370" w:rsidRDefault="007D4370" w:rsidP="003F2B96">
      <w:pPr>
        <w:numPr>
          <w:ilvl w:val="0"/>
          <w:numId w:val="12"/>
        </w:numPr>
        <w:tabs>
          <w:tab w:val="clear" w:pos="360"/>
          <w:tab w:val="num" w:pos="720"/>
        </w:tabs>
        <w:spacing w:before="120" w:after="120"/>
        <w:ind w:left="720"/>
      </w:pPr>
      <w:r w:rsidRPr="007D4370">
        <w:t xml:space="preserve">Sending chain </w:t>
      </w:r>
      <w:proofErr w:type="gramStart"/>
      <w:r w:rsidRPr="007D4370">
        <w:t>letters;</w:t>
      </w:r>
      <w:proofErr w:type="gramEnd"/>
    </w:p>
    <w:p w14:paraId="6AB3B267" w14:textId="77777777" w:rsidR="007D4370" w:rsidRPr="007D4370" w:rsidRDefault="007D4370" w:rsidP="003F2B96">
      <w:pPr>
        <w:numPr>
          <w:ilvl w:val="0"/>
          <w:numId w:val="12"/>
        </w:numPr>
        <w:tabs>
          <w:tab w:val="clear" w:pos="360"/>
          <w:tab w:val="num" w:pos="720"/>
        </w:tabs>
        <w:spacing w:before="120" w:after="120"/>
        <w:ind w:left="720"/>
      </w:pPr>
      <w:r w:rsidRPr="007D4370">
        <w:t xml:space="preserve">Engaging in private or personal business </w:t>
      </w:r>
      <w:proofErr w:type="gramStart"/>
      <w:r w:rsidRPr="007D4370">
        <w:t>activities;</w:t>
      </w:r>
      <w:proofErr w:type="gramEnd"/>
    </w:p>
    <w:p w14:paraId="0AD0058B" w14:textId="77777777" w:rsidR="007D4370" w:rsidRPr="007D4370" w:rsidRDefault="007D4370" w:rsidP="003F2B96">
      <w:pPr>
        <w:numPr>
          <w:ilvl w:val="0"/>
          <w:numId w:val="12"/>
        </w:numPr>
        <w:tabs>
          <w:tab w:val="clear" w:pos="360"/>
          <w:tab w:val="num" w:pos="720"/>
        </w:tabs>
        <w:spacing w:before="120" w:after="120"/>
        <w:ind w:left="720"/>
      </w:pPr>
      <w:r w:rsidRPr="007D4370">
        <w:t>Misrepres</w:t>
      </w:r>
      <w:r w:rsidR="003F2B96">
        <w:t xml:space="preserve">enting oneself or </w:t>
      </w:r>
      <w:r w:rsidR="004F7B8C">
        <w:t>(COMPANY</w:t>
      </w:r>
      <w:proofErr w:type="gramStart"/>
      <w:r w:rsidR="004F7B8C">
        <w:t>)</w:t>
      </w:r>
      <w:r w:rsidRPr="007D4370">
        <w:t>;</w:t>
      </w:r>
      <w:proofErr w:type="gramEnd"/>
    </w:p>
    <w:p w14:paraId="69715D17" w14:textId="77777777" w:rsidR="007D4370" w:rsidRPr="007D4370" w:rsidRDefault="007D4370" w:rsidP="003F2B96">
      <w:pPr>
        <w:numPr>
          <w:ilvl w:val="0"/>
          <w:numId w:val="12"/>
        </w:numPr>
        <w:tabs>
          <w:tab w:val="clear" w:pos="360"/>
          <w:tab w:val="num" w:pos="720"/>
        </w:tabs>
        <w:spacing w:before="120" w:after="120"/>
        <w:ind w:left="720"/>
      </w:pPr>
      <w:r w:rsidRPr="007D4370">
        <w:t xml:space="preserve">Engaging in unlawful or malicious </w:t>
      </w:r>
      <w:proofErr w:type="gramStart"/>
      <w:r w:rsidRPr="007D4370">
        <w:t>activities;</w:t>
      </w:r>
      <w:proofErr w:type="gramEnd"/>
    </w:p>
    <w:p w14:paraId="3D0D3304" w14:textId="77777777" w:rsidR="007D4370" w:rsidRPr="007D4370" w:rsidRDefault="007D4370" w:rsidP="003F2B96">
      <w:pPr>
        <w:numPr>
          <w:ilvl w:val="0"/>
          <w:numId w:val="12"/>
        </w:numPr>
        <w:tabs>
          <w:tab w:val="clear" w:pos="360"/>
          <w:tab w:val="num" w:pos="720"/>
        </w:tabs>
        <w:spacing w:before="120" w:after="120"/>
        <w:ind w:left="720"/>
      </w:pPr>
      <w:r w:rsidRPr="007D4370">
        <w:t xml:space="preserve">Using abusive, profane, threatening, racist, sexist or otherwise objectionable language in either public or private </w:t>
      </w:r>
      <w:proofErr w:type="gramStart"/>
      <w:r w:rsidRPr="007D4370">
        <w:t>messages;</w:t>
      </w:r>
      <w:proofErr w:type="gramEnd"/>
    </w:p>
    <w:p w14:paraId="3E6AFD5D" w14:textId="77777777" w:rsidR="007D4370" w:rsidRPr="007D4370" w:rsidRDefault="007D4370" w:rsidP="003F2B96">
      <w:pPr>
        <w:numPr>
          <w:ilvl w:val="0"/>
          <w:numId w:val="12"/>
        </w:numPr>
        <w:tabs>
          <w:tab w:val="clear" w:pos="360"/>
          <w:tab w:val="num" w:pos="720"/>
        </w:tabs>
        <w:spacing w:before="120" w:after="120"/>
        <w:ind w:left="720"/>
      </w:pPr>
      <w:r w:rsidRPr="007D4370">
        <w:t xml:space="preserve">Sending, receiving or accessing pornographic </w:t>
      </w:r>
      <w:proofErr w:type="gramStart"/>
      <w:r w:rsidRPr="007D4370">
        <w:t>materials;</w:t>
      </w:r>
      <w:proofErr w:type="gramEnd"/>
    </w:p>
    <w:p w14:paraId="2986BB9E" w14:textId="77777777" w:rsidR="007D4370" w:rsidRPr="007D4370" w:rsidRDefault="007D4370" w:rsidP="003F2B96">
      <w:pPr>
        <w:numPr>
          <w:ilvl w:val="0"/>
          <w:numId w:val="12"/>
        </w:numPr>
        <w:tabs>
          <w:tab w:val="clear" w:pos="360"/>
          <w:tab w:val="num" w:pos="720"/>
        </w:tabs>
        <w:spacing w:before="120" w:after="120"/>
        <w:ind w:left="720"/>
      </w:pPr>
      <w:r w:rsidRPr="007D4370">
        <w:t xml:space="preserve">Becoming involved in partisan </w:t>
      </w:r>
      <w:proofErr w:type="gramStart"/>
      <w:r w:rsidRPr="007D4370">
        <w:t>politics;</w:t>
      </w:r>
      <w:proofErr w:type="gramEnd"/>
    </w:p>
    <w:p w14:paraId="30D86647" w14:textId="77777777" w:rsidR="007D4370" w:rsidRPr="007D4370" w:rsidRDefault="007D4370" w:rsidP="003F2B96">
      <w:pPr>
        <w:numPr>
          <w:ilvl w:val="0"/>
          <w:numId w:val="12"/>
        </w:numPr>
        <w:tabs>
          <w:tab w:val="clear" w:pos="360"/>
          <w:tab w:val="num" w:pos="720"/>
        </w:tabs>
        <w:spacing w:before="120" w:after="120"/>
        <w:ind w:left="720"/>
      </w:pPr>
      <w:r w:rsidRPr="007D4370">
        <w:t xml:space="preserve">Causing congestion, disruption, disablement, alteration or </w:t>
      </w:r>
      <w:r w:rsidR="003F2B96">
        <w:t xml:space="preserve">impairment of </w:t>
      </w:r>
      <w:r w:rsidR="004F7B8C">
        <w:t>(COMPANY)</w:t>
      </w:r>
      <w:r w:rsidR="003F2B96">
        <w:t xml:space="preserve"> </w:t>
      </w:r>
      <w:r w:rsidRPr="007D4370">
        <w:t xml:space="preserve">networks or </w:t>
      </w:r>
      <w:proofErr w:type="gramStart"/>
      <w:r w:rsidRPr="007D4370">
        <w:t>systems;</w:t>
      </w:r>
      <w:proofErr w:type="gramEnd"/>
    </w:p>
    <w:p w14:paraId="78D88F60" w14:textId="77777777" w:rsidR="007D4370" w:rsidRPr="007D4370" w:rsidRDefault="007D4370" w:rsidP="003F2B96">
      <w:pPr>
        <w:numPr>
          <w:ilvl w:val="0"/>
          <w:numId w:val="12"/>
        </w:numPr>
        <w:tabs>
          <w:tab w:val="clear" w:pos="360"/>
          <w:tab w:val="num" w:pos="720"/>
        </w:tabs>
        <w:spacing w:before="120" w:after="120"/>
        <w:ind w:left="720"/>
      </w:pPr>
      <w:r w:rsidRPr="007D4370">
        <w:t>Using recreational games; and/or</w:t>
      </w:r>
    </w:p>
    <w:p w14:paraId="2701510F" w14:textId="77777777" w:rsidR="007D4370" w:rsidRPr="007D4370" w:rsidRDefault="007D4370" w:rsidP="003F2B96">
      <w:pPr>
        <w:numPr>
          <w:ilvl w:val="0"/>
          <w:numId w:val="12"/>
        </w:numPr>
        <w:tabs>
          <w:tab w:val="clear" w:pos="360"/>
          <w:tab w:val="num" w:pos="720"/>
        </w:tabs>
        <w:spacing w:before="120" w:after="120"/>
        <w:ind w:left="720"/>
      </w:pPr>
      <w:r w:rsidRPr="007D4370">
        <w:t>Defeating or attempting to defeat security restrictions on company systems and applications.</w:t>
      </w:r>
    </w:p>
    <w:p w14:paraId="788F7799" w14:textId="77777777" w:rsidR="007D4370" w:rsidRPr="007D4370" w:rsidRDefault="007D4370" w:rsidP="007D4370">
      <w:pPr>
        <w:spacing w:before="120" w:after="120"/>
        <w:ind w:left="720"/>
      </w:pPr>
      <w:r w:rsidRPr="007D4370">
        <w:t>Using company automation systems to create, view, transmit or receive racist, sexist, threatening or otherwise objectionable or illegal material is strictly prohibited.  “Material” is defined as any visual, textual or auditory entry.  Such mat</w:t>
      </w:r>
      <w:r w:rsidR="003F2B96">
        <w:t xml:space="preserve">erial violates </w:t>
      </w:r>
      <w:r w:rsidR="004F7B8C">
        <w:t>(COMPANY)</w:t>
      </w:r>
      <w:r w:rsidRPr="007D4370">
        <w:t xml:space="preserve">’s anti-harassment policies and is subject to disciplinary action.  </w:t>
      </w:r>
      <w:r w:rsidR="004F7B8C">
        <w:t>(COMPANY)</w:t>
      </w:r>
      <w:r w:rsidRPr="007D4370">
        <w:t>’s e</w:t>
      </w:r>
      <w:r w:rsidR="007B1330">
        <w:t>-</w:t>
      </w:r>
      <w:r w:rsidRPr="007D4370">
        <w:t xml:space="preserve">mail system must not be used to violate the laws and regulations of the United States or any other nation or state, city, province or other local jurisdiction in any way.  Use of company resources for illegal activity can lead to disciplinary action up to and including termination and criminal prosecution.  Unless specifically granted in this policy, any non-business use of </w:t>
      </w:r>
      <w:r w:rsidR="004F7B8C">
        <w:t>(COMPANY)</w:t>
      </w:r>
      <w:r w:rsidRPr="007D4370">
        <w:t xml:space="preserve">’s automation systems </w:t>
      </w:r>
      <w:proofErr w:type="gramStart"/>
      <w:r w:rsidRPr="007D4370">
        <w:t>is</w:t>
      </w:r>
      <w:proofErr w:type="gramEnd"/>
      <w:r w:rsidRPr="007D4370">
        <w:t xml:space="preserve"> expressly forbidden.  Violations of these policies could subject an employee to disciplinary action up to and including termination.</w:t>
      </w:r>
    </w:p>
    <w:p w14:paraId="32EC2FE7" w14:textId="77777777" w:rsidR="007D4370" w:rsidRPr="00A112EC" w:rsidRDefault="007D4370" w:rsidP="007D4370">
      <w:pPr>
        <w:spacing w:before="120" w:after="120"/>
        <w:ind w:left="720"/>
      </w:pPr>
      <w:r w:rsidRPr="00A112EC">
        <w:t>Ownership and Access of E-Mail and Computer Files</w:t>
      </w:r>
    </w:p>
    <w:p w14:paraId="29F68C8F" w14:textId="77777777" w:rsidR="007D4370" w:rsidRPr="00A112EC" w:rsidRDefault="004F7B8C" w:rsidP="007D4370">
      <w:pPr>
        <w:spacing w:before="120" w:after="120"/>
        <w:ind w:left="720"/>
      </w:pPr>
      <w:r>
        <w:t>(COMPANY)</w:t>
      </w:r>
      <w:r w:rsidR="007D4370" w:rsidRPr="00A112EC">
        <w:t xml:space="preserve"> owns the rights to all data and files in any computer, network or other information system used in the company.  </w:t>
      </w:r>
      <w:r>
        <w:t>(COMPANY)</w:t>
      </w:r>
      <w:r w:rsidR="007D4370" w:rsidRPr="00A112EC">
        <w:t xml:space="preserve"> also reserves the right to monitor </w:t>
      </w:r>
      <w:r w:rsidR="007D4370" w:rsidRPr="00A112EC">
        <w:lastRenderedPageBreak/>
        <w:t xml:space="preserve">e-mail messages and their content.  Employees must be aware that the e-mail messages that they send and receive using </w:t>
      </w:r>
      <w:r>
        <w:t>(COMPANY)</w:t>
      </w:r>
      <w:r w:rsidR="007D4370" w:rsidRPr="00A112EC">
        <w:t xml:space="preserve"> equipment are not private and are subject to viewing, downloading, inspection, release and </w:t>
      </w:r>
      <w:proofErr w:type="gramStart"/>
      <w:r w:rsidR="007D4370" w:rsidRPr="00A112EC">
        <w:t xml:space="preserve">archiving by </w:t>
      </w:r>
      <w:r>
        <w:t>(COMPANY)</w:t>
      </w:r>
      <w:r w:rsidR="007D4370" w:rsidRPr="00A112EC">
        <w:t xml:space="preserve"> officials at all times</w:t>
      </w:r>
      <w:proofErr w:type="gramEnd"/>
      <w:r w:rsidR="007D4370" w:rsidRPr="00A112EC">
        <w:t xml:space="preserve">.  No employee may access another employee’s computer, computer files or electronic mail messages without prior authorization from either the employee or an appropriate </w:t>
      </w:r>
      <w:r>
        <w:t>(COMPANY)</w:t>
      </w:r>
      <w:r w:rsidR="007D4370" w:rsidRPr="00A112EC">
        <w:t xml:space="preserve"> official.</w:t>
      </w:r>
    </w:p>
    <w:p w14:paraId="727B030B" w14:textId="77777777" w:rsidR="007D4370" w:rsidRPr="00A112EC" w:rsidRDefault="004F7B8C" w:rsidP="007D4370">
      <w:pPr>
        <w:spacing w:before="120" w:after="120"/>
        <w:ind w:left="720"/>
      </w:pPr>
      <w:r>
        <w:t>(COMPANY)</w:t>
      </w:r>
      <w:r w:rsidR="007D4370" w:rsidRPr="00A112EC">
        <w:t xml:space="preserve"> has licensed the use of certain commercial software application programs for business purposes.  Third parties retain the ownership and distribution rights to such software.  No employee may create, use or distribute copies of such software that are not in compliance with the license agreements for the software.  Violations of this policy can lead to disciplinary action up to and including termination.</w:t>
      </w:r>
    </w:p>
    <w:p w14:paraId="7430A691" w14:textId="77777777" w:rsidR="007D4370" w:rsidRPr="00A112EC" w:rsidRDefault="007D4370" w:rsidP="007D4370">
      <w:pPr>
        <w:spacing w:before="120" w:after="120"/>
        <w:ind w:left="720"/>
      </w:pPr>
      <w:r w:rsidRPr="00A112EC">
        <w:t>Confidentiality of</w:t>
      </w:r>
      <w:r w:rsidR="007B1330">
        <w:t xml:space="preserve"> </w:t>
      </w:r>
      <w:r w:rsidRPr="00A112EC">
        <w:t>E-Mail</w:t>
      </w:r>
    </w:p>
    <w:p w14:paraId="09730656" w14:textId="77777777" w:rsidR="007D4370" w:rsidRPr="00A112EC" w:rsidRDefault="007D4370" w:rsidP="007D4370">
      <w:pPr>
        <w:spacing w:before="120" w:after="120"/>
        <w:ind w:left="720"/>
      </w:pPr>
      <w:r w:rsidRPr="00A112EC">
        <w:t xml:space="preserve">As noted above, e-mail </w:t>
      </w:r>
      <w:proofErr w:type="gramStart"/>
      <w:r w:rsidRPr="00A112EC">
        <w:t>is subject at all times</w:t>
      </w:r>
      <w:proofErr w:type="gramEnd"/>
      <w:r w:rsidRPr="00A112EC">
        <w:t xml:space="preserve"> to monitoring and the release of specific information is subject to applicable state and federal laws and company rules, policies and procedures on confidentiality.  Existing rules, policies and procedures governing the sharing of confidential information also apply to the sharing of information via commercial software.  Since there is the possibility that any message could be shared with or without your permission or knowledge, the best rule to follow in the use of e</w:t>
      </w:r>
      <w:r w:rsidR="007B1330">
        <w:t>-</w:t>
      </w:r>
      <w:r w:rsidRPr="00A112EC">
        <w:t>mail for non-worker related information is to decide if you would post the information on the office bullet board with your signature.</w:t>
      </w:r>
    </w:p>
    <w:p w14:paraId="1CC6B5E2" w14:textId="77777777" w:rsidR="007D4370" w:rsidRPr="00A112EC" w:rsidRDefault="007D4370" w:rsidP="007D4370">
      <w:pPr>
        <w:spacing w:before="120" w:after="120"/>
        <w:ind w:left="720"/>
      </w:pPr>
      <w:r w:rsidRPr="00A112EC">
        <w:t>It</w:t>
      </w:r>
      <w:r w:rsidR="007B1330">
        <w:t xml:space="preserve"> is a violation of </w:t>
      </w:r>
      <w:r w:rsidR="004F7B8C">
        <w:t>(COMPANY)</w:t>
      </w:r>
      <w:r w:rsidRPr="00A112EC">
        <w:t xml:space="preserve"> policy for any employee, including system administrators and supervisors, to access e-mail and computer systems files to satisfy curiosity about the affairs of others.  Employees found to have engaged in such activities will be subject to disciplinary action.</w:t>
      </w:r>
    </w:p>
    <w:p w14:paraId="0E3C7220" w14:textId="77777777" w:rsidR="007D4370" w:rsidRPr="00A112EC" w:rsidRDefault="007D4370" w:rsidP="007D4370">
      <w:pPr>
        <w:spacing w:before="120" w:after="120"/>
        <w:ind w:left="720"/>
      </w:pPr>
      <w:r w:rsidRPr="00A112EC">
        <w:t>Message Tone for E-Mail</w:t>
      </w:r>
    </w:p>
    <w:p w14:paraId="3FF2F2FE" w14:textId="77777777" w:rsidR="007D4370" w:rsidRPr="00A112EC" w:rsidRDefault="007D4370" w:rsidP="007D4370">
      <w:pPr>
        <w:spacing w:before="120" w:after="120"/>
        <w:ind w:left="720"/>
      </w:pPr>
      <w:r w:rsidRPr="00A112EC">
        <w:t xml:space="preserve">Company employees are expected to communicate with courtesy and restraint with both internal and external recipients.  E-mail should reflect the professionalism of the company and should not include language that could be construed as profane, discriminatory, obscene, sexually harassing, threatening or retaliatory.  Typographical or grammatical errors and misspelled words are also unacceptable; employees should remember that e-mail is a form of business communication and the language they use should </w:t>
      </w:r>
      <w:proofErr w:type="gramStart"/>
      <w:r w:rsidRPr="00A112EC">
        <w:t>reflect that fact at all times</w:t>
      </w:r>
      <w:proofErr w:type="gramEnd"/>
      <w:r w:rsidRPr="00A112EC">
        <w:t>.  It is recommended that using all capital letters, shorthand, idioms, unfamiliar acronyms and slang be avoided when using electronic mail.  These types of messages are difficult to read.</w:t>
      </w:r>
    </w:p>
    <w:p w14:paraId="6660CB0B" w14:textId="77777777" w:rsidR="007D4370" w:rsidRPr="00A112EC" w:rsidRDefault="007D4370" w:rsidP="007D4370">
      <w:pPr>
        <w:spacing w:before="120" w:after="120"/>
        <w:ind w:left="720"/>
      </w:pPr>
      <w:r w:rsidRPr="00A112EC">
        <w:t>E-Mail Tampering</w:t>
      </w:r>
    </w:p>
    <w:p w14:paraId="2A5A5DDB" w14:textId="77777777" w:rsidR="007D4370" w:rsidRPr="00A112EC" w:rsidRDefault="007D4370" w:rsidP="007D4370">
      <w:pPr>
        <w:spacing w:before="120" w:after="120"/>
        <w:ind w:left="720"/>
      </w:pPr>
      <w:r w:rsidRPr="00A112EC">
        <w:t>E-mail messages received should not be altered without the sender’s permission nor should electronic mail be altered and forwarded to another user and/or unauthorized attachments b</w:t>
      </w:r>
      <w:r w:rsidR="001579E2" w:rsidRPr="00A112EC">
        <w:t>e placed on another’s e-</w:t>
      </w:r>
      <w:r w:rsidRPr="00A112EC">
        <w:t>mail message.</w:t>
      </w:r>
    </w:p>
    <w:p w14:paraId="67CF73DF" w14:textId="77777777" w:rsidR="007D4370" w:rsidRPr="00A112EC" w:rsidRDefault="007D4370" w:rsidP="007D4370">
      <w:pPr>
        <w:spacing w:before="120" w:after="120"/>
        <w:ind w:left="720"/>
      </w:pPr>
      <w:r w:rsidRPr="00A112EC">
        <w:t>Policy Statement for Internet/Intranet Browser(s)</w:t>
      </w:r>
    </w:p>
    <w:p w14:paraId="1C9D1FA2" w14:textId="77777777" w:rsidR="007D4370" w:rsidRPr="00A112EC" w:rsidRDefault="007D4370" w:rsidP="007D4370">
      <w:pPr>
        <w:spacing w:before="120" w:after="120"/>
        <w:ind w:left="720"/>
      </w:pPr>
      <w:r w:rsidRPr="00A112EC">
        <w:t xml:space="preserve">This policy applies to all uses of the </w:t>
      </w:r>
      <w:proofErr w:type="gramStart"/>
      <w:r w:rsidRPr="00A112EC">
        <w:t>Internet, but</w:t>
      </w:r>
      <w:proofErr w:type="gramEnd"/>
      <w:r w:rsidRPr="00A112EC">
        <w:t xml:space="preserve"> does not </w:t>
      </w:r>
      <w:r w:rsidR="007B1330" w:rsidRPr="00A112EC">
        <w:t>supersede</w:t>
      </w:r>
      <w:r w:rsidRPr="00A112EC">
        <w:t xml:space="preserve"> any state or federal laws or company policies regarding confidentiality, information dissemination or standards of conduct.  The use of </w:t>
      </w:r>
      <w:r w:rsidR="004F7B8C">
        <w:t>(COMPANY)</w:t>
      </w:r>
      <w:r w:rsidRPr="00A112EC">
        <w:t xml:space="preserve"> automation systems is for business purposes only.  Brief and occasional personal use is acceptable </w:t>
      </w:r>
      <w:proofErr w:type="gramStart"/>
      <w:r w:rsidRPr="00A112EC">
        <w:t>as long as</w:t>
      </w:r>
      <w:proofErr w:type="gramEnd"/>
      <w:r w:rsidRPr="00A112EC">
        <w:t xml:space="preserve"> it is not excessive or inappropriate, occurs during personal time (lunch or other breaks) and does not result in expense to </w:t>
      </w:r>
      <w:r w:rsidR="004F7B8C">
        <w:t>(COMPANY)</w:t>
      </w:r>
      <w:r w:rsidRPr="00A112EC">
        <w:t xml:space="preserve">.  Use is defined as “excessive’ if it interferes with normal job functions, responsiveness or the ability to perform daily job activities. Examples of inappropriate use are defined in “Inappropriate Use of the Internet/Intranet” found below.  </w:t>
      </w:r>
      <w:r w:rsidR="004F7B8C">
        <w:t>(COMPANY)</w:t>
      </w:r>
      <w:r w:rsidRPr="00A112EC">
        <w:t>’s managers will determine the appropriateness of the use and whether such use is excessive.</w:t>
      </w:r>
    </w:p>
    <w:p w14:paraId="52D359B9" w14:textId="77777777" w:rsidR="007D4370" w:rsidRPr="00A112EC" w:rsidRDefault="007D4370" w:rsidP="007D4370">
      <w:pPr>
        <w:spacing w:before="120" w:after="120"/>
        <w:ind w:left="720"/>
      </w:pPr>
      <w:r w:rsidRPr="00A112EC">
        <w:lastRenderedPageBreak/>
        <w:t xml:space="preserve">The Internet is to be used to further </w:t>
      </w:r>
      <w:r w:rsidR="004F7B8C">
        <w:t>(COMPANY)</w:t>
      </w:r>
      <w:r w:rsidRPr="00A112EC">
        <w:t xml:space="preserve">’s mission, to provide effective service of the highest quality to </w:t>
      </w:r>
      <w:r w:rsidR="004F7B8C">
        <w:t>(COMPANY)</w:t>
      </w:r>
      <w:r w:rsidRPr="00A112EC">
        <w:t xml:space="preserve">’s customers and staff and to support other direct job-related purposes.  Supervisors should work with employees to determine the appropriateness of using the Internet for professional activities and career development.  The various modes of Internet/Intranet access are </w:t>
      </w:r>
      <w:r w:rsidR="004F7B8C">
        <w:t>(COMPANY)</w:t>
      </w:r>
      <w:r w:rsidRPr="00A112EC">
        <w:t xml:space="preserve"> resources and are provided as business tools to employees who may use them for research, professional development and work-related communications.  Limited personal use of Internet resources is a special exception to the general prohibition against the personal use of </w:t>
      </w:r>
      <w:r w:rsidR="004F7B8C">
        <w:t>(COMPANY)</w:t>
      </w:r>
      <w:r w:rsidRPr="00A112EC">
        <w:t xml:space="preserve"> computer equipment and software.</w:t>
      </w:r>
    </w:p>
    <w:p w14:paraId="1126002D" w14:textId="77777777" w:rsidR="007D4370" w:rsidRPr="00A112EC" w:rsidRDefault="007D4370" w:rsidP="007D4370">
      <w:pPr>
        <w:spacing w:before="120" w:after="120"/>
        <w:ind w:left="720"/>
      </w:pPr>
      <w:r w:rsidRPr="00A112EC">
        <w:t xml:space="preserve">Employees are individually liable for </w:t>
      </w:r>
      <w:proofErr w:type="gramStart"/>
      <w:r w:rsidRPr="00A112EC">
        <w:t>any and all</w:t>
      </w:r>
      <w:proofErr w:type="gramEnd"/>
      <w:r w:rsidRPr="00A112EC">
        <w:t xml:space="preserve"> damages incurred </w:t>
      </w:r>
      <w:proofErr w:type="gramStart"/>
      <w:r w:rsidRPr="00A112EC">
        <w:t>as a result of</w:t>
      </w:r>
      <w:proofErr w:type="gramEnd"/>
      <w:r w:rsidRPr="00A112EC">
        <w:t xml:space="preserve"> violating company security policy, copyright and licensing agreements.  All </w:t>
      </w:r>
      <w:r w:rsidR="004F7B8C">
        <w:t>(COMPANY)</w:t>
      </w:r>
      <w:r w:rsidRPr="00A112EC">
        <w:t xml:space="preserve"> policies and procedures apply to employees’ conduct on the Internet, especially but not exclusively, relating </w:t>
      </w:r>
      <w:proofErr w:type="gramStart"/>
      <w:r w:rsidRPr="00A112EC">
        <w:t>to:</w:t>
      </w:r>
      <w:proofErr w:type="gramEnd"/>
      <w:r w:rsidRPr="00A112EC">
        <w:t xml:space="preserve"> intellectual property, confidentiality, company information dissemination, standards of conduct, misuse of company resources, anti-harassment and information and data security.  Violation of these policies and/or state and federal laws can lead to disciplinary action up to and including dismissal and possible criminal prosecution.</w:t>
      </w:r>
    </w:p>
    <w:p w14:paraId="79E17C63" w14:textId="77777777" w:rsidR="007D4370" w:rsidRPr="00A112EC" w:rsidRDefault="007D4370" w:rsidP="007D4370">
      <w:pPr>
        <w:spacing w:before="120" w:after="120"/>
        <w:ind w:left="720"/>
      </w:pPr>
      <w:r w:rsidRPr="00A112EC">
        <w:t>Internet/Intranet Security</w:t>
      </w:r>
    </w:p>
    <w:p w14:paraId="5A6DCB17" w14:textId="77777777" w:rsidR="007D4370" w:rsidRPr="007D4370" w:rsidRDefault="004F7B8C" w:rsidP="007D4370">
      <w:pPr>
        <w:spacing w:before="120" w:after="120"/>
        <w:ind w:left="720"/>
      </w:pPr>
      <w:r>
        <w:t>(COMPANY)</w:t>
      </w:r>
      <w:r w:rsidR="007D4370" w:rsidRPr="00A112EC">
        <w:t xml:space="preserve"> owns the rights to all data and files in any information system used in the company. Internet use is not confidential and no rights to privacy exist.  </w:t>
      </w:r>
      <w:r>
        <w:t>(COMPANY)</w:t>
      </w:r>
      <w:r w:rsidR="007B1330">
        <w:t xml:space="preserve"> </w:t>
      </w:r>
      <w:r w:rsidR="007D4370" w:rsidRPr="00A112EC">
        <w:t xml:space="preserve">reserves the right to monitor Internet/Intranet usage, both as it occurs and in the form of account histories and their content.  </w:t>
      </w:r>
      <w:r>
        <w:t>(COMPANY)</w:t>
      </w:r>
      <w:r w:rsidR="007D4370" w:rsidRPr="00A112EC">
        <w:t xml:space="preserve"> has the right to inspect </w:t>
      </w:r>
      <w:proofErr w:type="gramStart"/>
      <w:r w:rsidR="007D4370" w:rsidRPr="00A112EC">
        <w:t>any and all</w:t>
      </w:r>
      <w:proofErr w:type="gramEnd"/>
      <w:r w:rsidR="007D4370" w:rsidRPr="00A112EC">
        <w:t xml:space="preserve"> </w:t>
      </w:r>
      <w:proofErr w:type="gramStart"/>
      <w:r w:rsidR="007D4370" w:rsidRPr="00A112EC">
        <w:t>files</w:t>
      </w:r>
      <w:proofErr w:type="gramEnd"/>
      <w:r w:rsidR="007D4370" w:rsidRPr="00A112EC">
        <w:t xml:space="preserve"> stores in private areas of the network </w:t>
      </w:r>
      <w:proofErr w:type="gramStart"/>
      <w:r w:rsidR="007D4370" w:rsidRPr="00A112EC">
        <w:t>in order to</w:t>
      </w:r>
      <w:proofErr w:type="gramEnd"/>
      <w:r w:rsidR="007D4370" w:rsidRPr="00A112EC">
        <w:t xml:space="preserve"> </w:t>
      </w:r>
      <w:proofErr w:type="gramStart"/>
      <w:r w:rsidR="007D4370" w:rsidRPr="00A112EC">
        <w:t>assure</w:t>
      </w:r>
      <w:proofErr w:type="gramEnd"/>
      <w:r w:rsidR="007D4370" w:rsidRPr="00A112EC">
        <w:t xml:space="preserve"> compliance with policy and state and federal laws.  </w:t>
      </w:r>
      <w:r>
        <w:t>(COMPANY)</w:t>
      </w:r>
      <w:r w:rsidR="007D4370" w:rsidRPr="00A112EC">
        <w:t xml:space="preserve"> will comply with reasonable requests from law enforcement and regulatory agencies for logs, diaries, archives or files on individual Internet activities.  Existing rules, policies and procedures governing the sharing of work-related or other confidential information also apply to the sharing of information via the Internet/Intranet.  </w:t>
      </w:r>
      <w:r>
        <w:t>(COMPANY)</w:t>
      </w:r>
      <w:r w:rsidR="007D4370" w:rsidRPr="00A112EC">
        <w:t xml:space="preserve"> has taken necessary actions to assure the safety and security of our network.  Any employee who attempts to disable, defeat or </w:t>
      </w:r>
      <w:proofErr w:type="gramStart"/>
      <w:r w:rsidR="007D4370" w:rsidRPr="00A112EC">
        <w:t xml:space="preserve">circumvent </w:t>
      </w:r>
      <w:r>
        <w:t>(COMPANY)</w:t>
      </w:r>
      <w:proofErr w:type="gramEnd"/>
      <w:r w:rsidR="007D4370" w:rsidRPr="00A112EC">
        <w:t xml:space="preserve"> security measures is subject to disciplinary action up to and including dismissal.</w:t>
      </w:r>
    </w:p>
    <w:p w14:paraId="41150533" w14:textId="77777777" w:rsidR="00283FCF" w:rsidRPr="00FB5A97" w:rsidRDefault="00283FCF" w:rsidP="00547AF4">
      <w:pPr>
        <w:pStyle w:val="Heading2"/>
      </w:pPr>
      <w:bookmarkStart w:id="94" w:name="_Toc71616735"/>
      <w:bookmarkStart w:id="95" w:name="_Toc72058969"/>
      <w:bookmarkStart w:id="96" w:name="_Toc301853395"/>
      <w:r>
        <w:t>Smoking Policy</w:t>
      </w:r>
      <w:bookmarkEnd w:id="94"/>
      <w:bookmarkEnd w:id="95"/>
      <w:bookmarkEnd w:id="96"/>
    </w:p>
    <w:p w14:paraId="5E75592E" w14:textId="77777777" w:rsidR="00F639A8" w:rsidRDefault="00F639A8" w:rsidP="003C5906">
      <w:pPr>
        <w:spacing w:before="120" w:after="120"/>
        <w:ind w:left="720"/>
      </w:pPr>
      <w:r w:rsidRPr="00754A2C">
        <w:t xml:space="preserve">No smoking of any kind is permitted inside any </w:t>
      </w:r>
      <w:r w:rsidR="004F7B8C">
        <w:t>(COMPANY)</w:t>
      </w:r>
      <w:r w:rsidRPr="003D3FB1">
        <w:t xml:space="preserve"> </w:t>
      </w:r>
      <w:r w:rsidRPr="00754A2C">
        <w:t>office</w:t>
      </w:r>
      <w:r w:rsidR="00A112EC">
        <w:t xml:space="preserve"> </w:t>
      </w:r>
      <w:r w:rsidR="00AF55BC">
        <w:t>n</w:t>
      </w:r>
      <w:r w:rsidR="00A112EC">
        <w:t>or vehicles</w:t>
      </w:r>
      <w:r w:rsidRPr="00754A2C">
        <w:t>.</w:t>
      </w:r>
      <w:r w:rsidR="00C85822">
        <w:t xml:space="preserve"> </w:t>
      </w:r>
      <w:r w:rsidRPr="00754A2C">
        <w:t xml:space="preserve">Smoking may take place only in </w:t>
      </w:r>
      <w:r w:rsidRPr="00A112EC">
        <w:rPr>
          <w:u w:val="single"/>
        </w:rPr>
        <w:t xml:space="preserve">designated </w:t>
      </w:r>
      <w:r w:rsidRPr="00754A2C">
        <w:t xml:space="preserve">smoking areas outside </w:t>
      </w:r>
      <w:r w:rsidR="004F7B8C">
        <w:t>(COMPANY)</w:t>
      </w:r>
      <w:r w:rsidRPr="003D3FB1">
        <w:t xml:space="preserve"> </w:t>
      </w:r>
      <w:r w:rsidRPr="00754A2C">
        <w:t>facilities</w:t>
      </w:r>
      <w:r w:rsidR="00E42249">
        <w:t>.</w:t>
      </w:r>
      <w:r w:rsidR="00AF55BC">
        <w:t xml:space="preserve">  The designated areas are at least 15 feet from the </w:t>
      </w:r>
      <w:r w:rsidR="00AF55BC" w:rsidRPr="009A4CFA">
        <w:rPr>
          <w:highlight w:val="yellow"/>
        </w:rPr>
        <w:t>marble shop</w:t>
      </w:r>
      <w:r w:rsidR="00AF55BC">
        <w:t xml:space="preserve"> facilities, under the bridge, as well as west of the granite shop.  Please be mindful of customers when they are around.</w:t>
      </w:r>
    </w:p>
    <w:p w14:paraId="56EB29E1" w14:textId="77777777" w:rsidR="00283FCF" w:rsidRDefault="00283FCF" w:rsidP="00547AF4">
      <w:pPr>
        <w:pStyle w:val="Heading2"/>
      </w:pPr>
      <w:bookmarkStart w:id="97" w:name="_Toc71616736"/>
      <w:bookmarkStart w:id="98" w:name="_Toc72058970"/>
      <w:bookmarkStart w:id="99" w:name="_Toc301853396"/>
      <w:r>
        <w:t xml:space="preserve">Alcohol </w:t>
      </w:r>
      <w:r w:rsidR="00E42249">
        <w:t>and</w:t>
      </w:r>
      <w:r>
        <w:t xml:space="preserve"> </w:t>
      </w:r>
      <w:r w:rsidRPr="00FB5A97">
        <w:t>Substance Abuse</w:t>
      </w:r>
      <w:bookmarkEnd w:id="97"/>
      <w:bookmarkEnd w:id="98"/>
      <w:bookmarkEnd w:id="99"/>
    </w:p>
    <w:p w14:paraId="16B2735C" w14:textId="77777777" w:rsidR="00A112EC" w:rsidRPr="00A112EC" w:rsidRDefault="00A112EC" w:rsidP="00A112EC">
      <w:pPr>
        <w:spacing w:before="120" w:after="120"/>
        <w:ind w:left="720"/>
      </w:pPr>
      <w:r w:rsidRPr="00A112EC">
        <w:t xml:space="preserve">It is the goal of </w:t>
      </w:r>
      <w:r w:rsidR="004F7B8C">
        <w:t>(COMPANY)</w:t>
      </w:r>
      <w:r w:rsidRPr="00A112EC">
        <w:t xml:space="preserve"> to provide a safe and drug-free work environment for our employees and our clients (customers, builders, etc.).  With this goal in mind and because of the serious safety and performance consequences of drug abuse in the workplace, we are establishing the following policy for current and future employees of </w:t>
      </w:r>
      <w:r w:rsidR="004F7B8C">
        <w:t>(COMPANY)</w:t>
      </w:r>
      <w:r w:rsidRPr="00A112EC">
        <w:t xml:space="preserve">.  </w:t>
      </w:r>
      <w:r w:rsidR="004F7B8C">
        <w:t>(COMPANY)</w:t>
      </w:r>
      <w:r w:rsidRPr="00A112EC">
        <w:t xml:space="preserve"> explicitly prohibits:      </w:t>
      </w:r>
    </w:p>
    <w:p w14:paraId="570042FF" w14:textId="77777777" w:rsidR="00A112EC" w:rsidRPr="00A112EC" w:rsidRDefault="00A112EC" w:rsidP="007B1330">
      <w:pPr>
        <w:numPr>
          <w:ilvl w:val="0"/>
          <w:numId w:val="23"/>
        </w:numPr>
        <w:spacing w:before="120" w:after="120"/>
      </w:pPr>
      <w:r w:rsidRPr="00A112EC">
        <w:t>The use, possession, solicitation for, or sale of narcotics or other illegal drugs, alcohol, or prescription medication without a prescription on company or customer premises or while performing an assignment.</w:t>
      </w:r>
    </w:p>
    <w:p w14:paraId="401721C7" w14:textId="77777777" w:rsidR="00A112EC" w:rsidRPr="00A112EC" w:rsidRDefault="00A112EC" w:rsidP="007B1330">
      <w:pPr>
        <w:numPr>
          <w:ilvl w:val="0"/>
          <w:numId w:val="23"/>
        </w:numPr>
        <w:spacing w:before="120" w:after="120"/>
      </w:pPr>
      <w:r w:rsidRPr="00A112EC">
        <w:lastRenderedPageBreak/>
        <w:t xml:space="preserve">Being impaired or under the influence of legal or illegal drugs or alcohol away from </w:t>
      </w:r>
      <w:r w:rsidR="004F7B8C">
        <w:t>(COMPANY)</w:t>
      </w:r>
      <w:r w:rsidRPr="00A112EC">
        <w:t xml:space="preserve"> or customer premises, if such impairment or influence adversely affects the employee’s work performance, the safety of the employee or of others, or puts at risk </w:t>
      </w:r>
      <w:r w:rsidR="004F7B8C">
        <w:t>(COMPANY)</w:t>
      </w:r>
      <w:r w:rsidRPr="00A112EC">
        <w:t>’s reputation.</w:t>
      </w:r>
    </w:p>
    <w:p w14:paraId="5277B3C5" w14:textId="77777777" w:rsidR="00A112EC" w:rsidRPr="00A112EC" w:rsidRDefault="00A112EC" w:rsidP="007B1330">
      <w:pPr>
        <w:numPr>
          <w:ilvl w:val="0"/>
          <w:numId w:val="23"/>
        </w:numPr>
        <w:spacing w:before="120" w:after="120"/>
      </w:pPr>
      <w:r w:rsidRPr="00A112EC">
        <w:t xml:space="preserve">Possession, use, solicitation for, or sale of legal or illegal drugs or alcohol away from </w:t>
      </w:r>
      <w:r w:rsidR="004F7B8C">
        <w:t>(COMPANY)</w:t>
      </w:r>
      <w:r w:rsidRPr="00A112EC">
        <w:t xml:space="preserve"> or customer premises, if such activity or involvement adversely affects the employee’s work performance, the safety of the employee or of others, or puts at risk </w:t>
      </w:r>
      <w:r w:rsidR="004F7B8C">
        <w:t>(COMPANY)</w:t>
      </w:r>
      <w:r w:rsidRPr="00A112EC">
        <w:t>’s reputation.</w:t>
      </w:r>
    </w:p>
    <w:p w14:paraId="55387CA8" w14:textId="77777777" w:rsidR="00A112EC" w:rsidRPr="00A112EC" w:rsidRDefault="00A112EC" w:rsidP="007B1330">
      <w:pPr>
        <w:numPr>
          <w:ilvl w:val="0"/>
          <w:numId w:val="23"/>
        </w:numPr>
        <w:spacing w:before="120" w:after="120"/>
      </w:pPr>
      <w:r w:rsidRPr="00A112EC">
        <w:t xml:space="preserve">The presence of any detectable </w:t>
      </w:r>
      <w:proofErr w:type="gramStart"/>
      <w:r w:rsidRPr="00A112EC">
        <w:t>amount</w:t>
      </w:r>
      <w:proofErr w:type="gramEnd"/>
      <w:r w:rsidRPr="00A112EC">
        <w:t xml:space="preserve"> of prohibited substances in the employee’s system while at work, while on the premises of the company or its customers, or while on company business.  “Prohibited substances” include illegal drugs, alcohol, or prescription drugs not taken in accordance with a prescription given to the employee.</w:t>
      </w:r>
    </w:p>
    <w:p w14:paraId="73132F0A" w14:textId="77777777" w:rsidR="00A112EC" w:rsidRPr="00A112EC" w:rsidRDefault="004F7B8C" w:rsidP="00A112EC">
      <w:pPr>
        <w:spacing w:before="120" w:after="120"/>
        <w:ind w:left="720"/>
      </w:pPr>
      <w:r w:rsidRPr="009A4CFA">
        <w:rPr>
          <w:highlight w:val="yellow"/>
        </w:rPr>
        <w:t>(COMPANY)</w:t>
      </w:r>
      <w:r w:rsidR="00A112EC" w:rsidRPr="009A4CFA">
        <w:rPr>
          <w:highlight w:val="yellow"/>
        </w:rPr>
        <w:t xml:space="preserve"> will conduct drug testing under the following circumstances:</w:t>
      </w:r>
    </w:p>
    <w:p w14:paraId="4200960F" w14:textId="77777777" w:rsidR="00A112EC" w:rsidRPr="00A112EC" w:rsidRDefault="00A112EC" w:rsidP="007B1330">
      <w:pPr>
        <w:numPr>
          <w:ilvl w:val="0"/>
          <w:numId w:val="24"/>
        </w:numPr>
        <w:spacing w:before="120" w:after="120"/>
      </w:pPr>
      <w:r w:rsidRPr="00A112EC">
        <w:t xml:space="preserve">RANDOM TESTING: Employees may be selected at random for drug testing at any interval determined by </w:t>
      </w:r>
      <w:r w:rsidR="004F7B8C">
        <w:t>(COMPANY)</w:t>
      </w:r>
      <w:r w:rsidRPr="00A112EC">
        <w:t>.</w:t>
      </w:r>
    </w:p>
    <w:p w14:paraId="2B898801" w14:textId="77777777" w:rsidR="00A112EC" w:rsidRPr="00A112EC" w:rsidRDefault="00A112EC" w:rsidP="007B1330">
      <w:pPr>
        <w:numPr>
          <w:ilvl w:val="0"/>
          <w:numId w:val="24"/>
        </w:numPr>
        <w:spacing w:before="120" w:after="120"/>
      </w:pPr>
      <w:r w:rsidRPr="00A112EC">
        <w:t xml:space="preserve">FOR CAUSE TESTING: </w:t>
      </w:r>
      <w:r w:rsidR="004F7B8C">
        <w:t>(COMPANY)</w:t>
      </w:r>
      <w:r w:rsidRPr="00A112EC">
        <w:t xml:space="preserve"> may ask an employee to submit to a drug test at any time it appears that the employee may be under the influence of drugs or alcohol, including but not limited to the following circumstances: evidence of drugs or alcohol on or about the employee’s person or in the employee’s vicinity; unusual conduct on the employee’s part that suggests impairment or influence of drugs or alcohol; negative performance or excessive and unexplained absenteeism or tardiness.</w:t>
      </w:r>
    </w:p>
    <w:p w14:paraId="56335DF0" w14:textId="77777777" w:rsidR="00A112EC" w:rsidRPr="00A112EC" w:rsidRDefault="00A112EC" w:rsidP="007B1330">
      <w:pPr>
        <w:numPr>
          <w:ilvl w:val="0"/>
          <w:numId w:val="24"/>
        </w:numPr>
        <w:spacing w:before="120" w:after="120"/>
      </w:pPr>
      <w:r w:rsidRPr="00A112EC">
        <w:t xml:space="preserve">POST ACCIDENT TESTING: Any employee involved in an on-the-job accident or injury may be asked to </w:t>
      </w:r>
      <w:proofErr w:type="gramStart"/>
      <w:r w:rsidRPr="00A112EC">
        <w:t>submit to</w:t>
      </w:r>
      <w:proofErr w:type="gramEnd"/>
      <w:r w:rsidRPr="00A112EC">
        <w:t xml:space="preserve"> a drug and/or alcohol test. “Involved in an on-the-job accident or injury” means not only the individual who was injured, but also any employee who potentially contributed to the accident or injury in any way.</w:t>
      </w:r>
    </w:p>
    <w:p w14:paraId="0BA79649" w14:textId="77777777" w:rsidR="00FA4B9B" w:rsidRDefault="00A112EC" w:rsidP="003C5906">
      <w:pPr>
        <w:spacing w:before="120" w:after="120"/>
        <w:ind w:left="720"/>
      </w:pPr>
      <w:r w:rsidRPr="00A112EC">
        <w:t xml:space="preserve">If an employee is tested for drugs or alcohol outside of the employment context and the results indicate a violation of this policy, the employee may be subject to appropriate disciplinary action, up to and including discharge from employment with </w:t>
      </w:r>
      <w:r w:rsidR="004F7B8C">
        <w:t>(COMPANY)</w:t>
      </w:r>
      <w:r w:rsidR="007B1330">
        <w:t>.</w:t>
      </w:r>
      <w:r w:rsidRPr="00A112EC">
        <w:t xml:space="preserve">  In such a case, the employee will be given the opportunity to explain the circumstances prior to any final employment action becoming effective.</w:t>
      </w:r>
    </w:p>
    <w:p w14:paraId="373D16AF" w14:textId="77777777" w:rsidR="001650BE" w:rsidRDefault="001650BE" w:rsidP="00547AF4">
      <w:pPr>
        <w:pStyle w:val="Heading2"/>
      </w:pPr>
      <w:bookmarkStart w:id="100" w:name="_Toc301853397"/>
      <w:bookmarkStart w:id="101" w:name="_Toc71616739"/>
      <w:bookmarkStart w:id="102" w:name="_Toc72058973"/>
      <w:r>
        <w:t>Searches at Work</w:t>
      </w:r>
      <w:bookmarkEnd w:id="100"/>
    </w:p>
    <w:p w14:paraId="3D9BF8D6" w14:textId="77777777" w:rsidR="001F1A6B" w:rsidRPr="001F1A6B" w:rsidRDefault="004F7B8C" w:rsidP="001F1A6B">
      <w:pPr>
        <w:ind w:left="720"/>
      </w:pPr>
      <w:r>
        <w:t>(COMPANY)</w:t>
      </w:r>
      <w:r w:rsidR="001F1A6B">
        <w:t xml:space="preserve"> will</w:t>
      </w:r>
      <w:r w:rsidR="001F1A6B" w:rsidRPr="001F1A6B">
        <w:t xml:space="preserve"> conduct</w:t>
      </w:r>
      <w:r w:rsidR="001F1A6B">
        <w:t xml:space="preserve"> reasonable searches,</w:t>
      </w:r>
      <w:r w:rsidR="001F1A6B" w:rsidRPr="001F1A6B">
        <w:t xml:space="preserve"> including, but not limited to: searches of my person; any locker, desk or storage area provided for me to use by </w:t>
      </w:r>
      <w:r>
        <w:t>(COMPANY)</w:t>
      </w:r>
      <w:r w:rsidR="001F1A6B" w:rsidRPr="001F1A6B">
        <w:t xml:space="preserve">; any personal belongings in my possession while on </w:t>
      </w:r>
      <w:r>
        <w:t>(COMPANY)</w:t>
      </w:r>
      <w:r w:rsidR="001F1A6B" w:rsidRPr="001F1A6B">
        <w:t xml:space="preserve"> premises or while conducting business on behalf of </w:t>
      </w:r>
      <w:r>
        <w:t>(COMPANY)</w:t>
      </w:r>
      <w:r w:rsidR="001F1A6B" w:rsidRPr="001F1A6B">
        <w:t xml:space="preserve">, regardless of whether I am on </w:t>
      </w:r>
      <w:r>
        <w:t>(COMPANY)</w:t>
      </w:r>
      <w:r w:rsidR="001F1A6B" w:rsidRPr="001F1A6B">
        <w:t xml:space="preserve">’s premises, including, but not limited to, purses, </w:t>
      </w:r>
      <w:r w:rsidR="00981828">
        <w:t xml:space="preserve">lunch boxes, packages, </w:t>
      </w:r>
      <w:r w:rsidR="001F1A6B" w:rsidRPr="001F1A6B">
        <w:t>handbags, briefcases and/or back packs; and/or any vehicle I have possession of</w:t>
      </w:r>
      <w:r w:rsidR="00981828">
        <w:t xml:space="preserve"> </w:t>
      </w:r>
      <w:r w:rsidR="001F1A6B" w:rsidRPr="001F1A6B">
        <w:t xml:space="preserve">while on </w:t>
      </w:r>
      <w:r>
        <w:t>(COMPANY)</w:t>
      </w:r>
      <w:r w:rsidR="001F1A6B" w:rsidRPr="001F1A6B">
        <w:t xml:space="preserve">’s premises, including but not limited to, any vehicle I own or use and/or any vehicle owned, leased or financed by </w:t>
      </w:r>
      <w:r>
        <w:t>(COMPANY)</w:t>
      </w:r>
      <w:r w:rsidR="001F1A6B" w:rsidRPr="001F1A6B">
        <w:t xml:space="preserve"> or used by </w:t>
      </w:r>
      <w:r>
        <w:t>(COMPANY)</w:t>
      </w:r>
      <w:r w:rsidR="001F1A6B" w:rsidRPr="001F1A6B">
        <w:t xml:space="preserve"> to transport its goods or products.</w:t>
      </w:r>
    </w:p>
    <w:p w14:paraId="23A60B9A" w14:textId="77777777" w:rsidR="001F1A6B" w:rsidRPr="001F1A6B" w:rsidRDefault="001F1A6B" w:rsidP="001F1A6B">
      <w:pPr>
        <w:ind w:left="720"/>
      </w:pPr>
    </w:p>
    <w:p w14:paraId="3417CEF7" w14:textId="77777777" w:rsidR="001F1A6B" w:rsidRDefault="00981828" w:rsidP="001F1A6B">
      <w:pPr>
        <w:ind w:left="720"/>
      </w:pPr>
      <w:r>
        <w:t>A</w:t>
      </w:r>
      <w:r w:rsidR="001F1A6B" w:rsidRPr="001F1A6B">
        <w:t xml:space="preserve">ll lockers, storage areas, desks and vehicles owned, financed or leased by </w:t>
      </w:r>
      <w:r w:rsidR="004F7B8C">
        <w:t>(COMPANY)</w:t>
      </w:r>
      <w:r w:rsidR="001F1A6B" w:rsidRPr="001F1A6B">
        <w:t>, Inc.</w:t>
      </w:r>
      <w:proofErr w:type="gramStart"/>
      <w:r w:rsidR="001F1A6B" w:rsidRPr="001F1A6B">
        <w:t xml:space="preserve"> or</w:t>
      </w:r>
      <w:proofErr w:type="gramEnd"/>
      <w:r w:rsidR="001F1A6B" w:rsidRPr="001F1A6B">
        <w:t xml:space="preserve"> used by </w:t>
      </w:r>
      <w:r w:rsidR="004F7B8C">
        <w:t>(COMPANY)</w:t>
      </w:r>
      <w:r w:rsidR="001F1A6B" w:rsidRPr="001F1A6B">
        <w:t xml:space="preserve"> to transport its products and </w:t>
      </w:r>
      <w:proofErr w:type="gramStart"/>
      <w:r w:rsidR="001F1A6B" w:rsidRPr="001F1A6B">
        <w:t>goods</w:t>
      </w:r>
      <w:proofErr w:type="gramEnd"/>
      <w:r w:rsidR="001F1A6B" w:rsidRPr="001F1A6B">
        <w:t xml:space="preserve"> are subject to being searched at any time without my permission</w:t>
      </w:r>
      <w:r>
        <w:t>.  Employees are</w:t>
      </w:r>
      <w:r w:rsidR="001F1A6B" w:rsidRPr="001F1A6B">
        <w:t xml:space="preserve"> prohibited from locking or otherwise securing any such locker, storage area, desk or vehicle with any</w:t>
      </w:r>
      <w:r>
        <w:t xml:space="preserve"> password,</w:t>
      </w:r>
      <w:r w:rsidR="001F1A6B" w:rsidRPr="001F1A6B">
        <w:t xml:space="preserve"> lock or locking device that is not supplied by </w:t>
      </w:r>
      <w:r w:rsidR="004F7B8C">
        <w:t>(COMPANY)</w:t>
      </w:r>
      <w:r w:rsidR="001F1A6B" w:rsidRPr="001F1A6B">
        <w:t>.</w:t>
      </w:r>
    </w:p>
    <w:p w14:paraId="106BA02B" w14:textId="77777777" w:rsidR="00C907E2" w:rsidRDefault="00C907E2" w:rsidP="001F1A6B">
      <w:pPr>
        <w:ind w:left="720"/>
      </w:pPr>
    </w:p>
    <w:p w14:paraId="0BEC3B36" w14:textId="77777777" w:rsidR="00C907E2" w:rsidRDefault="00C907E2" w:rsidP="001F1A6B">
      <w:pPr>
        <w:ind w:left="720"/>
      </w:pPr>
      <w:r>
        <w:lastRenderedPageBreak/>
        <w:t>T</w:t>
      </w:r>
      <w:r w:rsidRPr="00C907E2">
        <w:t xml:space="preserve">he purpose of this policy is to allow </w:t>
      </w:r>
      <w:r w:rsidR="004F7B8C">
        <w:t>(COMPANY)</w:t>
      </w:r>
      <w:r w:rsidRPr="00C907E2">
        <w:t xml:space="preserve"> to monitor compliance with reasonable work and safety rules and all employees are subject to th</w:t>
      </w:r>
      <w:r>
        <w:t>is</w:t>
      </w:r>
      <w:r w:rsidRPr="00C907E2">
        <w:t xml:space="preserve"> policy.  If a search is requested, it is not an accusation of theft or other wrongdoing; it is merely part of a company investigation.</w:t>
      </w:r>
    </w:p>
    <w:p w14:paraId="00A832D4" w14:textId="77777777" w:rsidR="00283FCF" w:rsidRDefault="00283FCF" w:rsidP="00547AF4">
      <w:pPr>
        <w:pStyle w:val="Heading2"/>
      </w:pPr>
      <w:bookmarkStart w:id="103" w:name="_Toc301853398"/>
      <w:r>
        <w:t>Complaint Procedure</w:t>
      </w:r>
      <w:bookmarkEnd w:id="101"/>
      <w:bookmarkEnd w:id="102"/>
      <w:bookmarkEnd w:id="103"/>
    </w:p>
    <w:p w14:paraId="4FB2A8EF" w14:textId="77777777" w:rsidR="00831C5B" w:rsidRPr="000B2CFA" w:rsidRDefault="00116D34" w:rsidP="00EB4514">
      <w:pPr>
        <w:spacing w:before="120"/>
        <w:ind w:left="720"/>
      </w:pPr>
      <w:r w:rsidRPr="002F0823">
        <w:t xml:space="preserve">Employees who have </w:t>
      </w:r>
      <w:proofErr w:type="gramStart"/>
      <w:r w:rsidRPr="002F0823">
        <w:t>a job</w:t>
      </w:r>
      <w:proofErr w:type="gramEnd"/>
      <w:r w:rsidRPr="002F0823">
        <w:t xml:space="preserve">-related </w:t>
      </w:r>
      <w:proofErr w:type="gramStart"/>
      <w:r w:rsidRPr="002F0823">
        <w:t>issue</w:t>
      </w:r>
      <w:proofErr w:type="gramEnd"/>
      <w:r w:rsidRPr="002F0823">
        <w:t xml:space="preserve">, </w:t>
      </w:r>
      <w:proofErr w:type="gramStart"/>
      <w:r w:rsidRPr="002F0823">
        <w:t>question</w:t>
      </w:r>
      <w:proofErr w:type="gramEnd"/>
      <w:r w:rsidR="00831C5B">
        <w:t>,</w:t>
      </w:r>
      <w:r w:rsidRPr="002F0823">
        <w:t xml:space="preserve"> or </w:t>
      </w:r>
      <w:proofErr w:type="gramStart"/>
      <w:r w:rsidRPr="002F0823">
        <w:t>complaint</w:t>
      </w:r>
      <w:proofErr w:type="gramEnd"/>
      <w:r w:rsidRPr="002F0823">
        <w:t xml:space="preserve"> should first discuss it w</w:t>
      </w:r>
      <w:r>
        <w:t xml:space="preserve">ith their immediate supervisor. </w:t>
      </w:r>
      <w:r w:rsidRPr="002F0823">
        <w:t xml:space="preserve">If the issue cannot be </w:t>
      </w:r>
      <w:r w:rsidR="00AF14EF">
        <w:t>re</w:t>
      </w:r>
      <w:r w:rsidRPr="002F0823">
        <w:t xml:space="preserve">solved at this level, </w:t>
      </w:r>
      <w:r w:rsidR="004F7B8C">
        <w:t>(COMPANY)</w:t>
      </w:r>
      <w:r w:rsidRPr="003C5906">
        <w:t xml:space="preserve"> </w:t>
      </w:r>
      <w:r w:rsidRPr="002F0823">
        <w:t>encourages employees to contact the Human Resources</w:t>
      </w:r>
      <w:r w:rsidR="00831C5B">
        <w:t xml:space="preserve"> Department</w:t>
      </w:r>
      <w:r>
        <w:t>.</w:t>
      </w:r>
      <w:r w:rsidR="00111AC2">
        <w:t xml:space="preserve"> </w:t>
      </w:r>
      <w:r>
        <w:t xml:space="preserve"> </w:t>
      </w:r>
      <w:r w:rsidRPr="002F0823">
        <w:t xml:space="preserve">Employees who observe, learn of, or, in good faith, suspect a violation of the </w:t>
      </w:r>
      <w:r>
        <w:t>Standards</w:t>
      </w:r>
      <w:r w:rsidRPr="002F0823">
        <w:t xml:space="preserve"> of Conduct of </w:t>
      </w:r>
      <w:r w:rsidR="004F7B8C">
        <w:t>(COMPANY)</w:t>
      </w:r>
      <w:r w:rsidR="00AF14EF" w:rsidRPr="003C5906">
        <w:t xml:space="preserve"> </w:t>
      </w:r>
      <w:r w:rsidRPr="002F0823">
        <w:t>should immediately report the violation</w:t>
      </w:r>
      <w:r w:rsidR="00EB4514">
        <w:t>.</w:t>
      </w:r>
    </w:p>
    <w:p w14:paraId="1407C254" w14:textId="77777777" w:rsidR="00283FCF" w:rsidRDefault="00283FCF" w:rsidP="00547AF4">
      <w:pPr>
        <w:pStyle w:val="Heading2"/>
      </w:pPr>
      <w:bookmarkStart w:id="104" w:name="_Toc71616740"/>
      <w:bookmarkStart w:id="105" w:name="_Toc72058974"/>
      <w:bookmarkStart w:id="106" w:name="_Toc301853399"/>
      <w:r>
        <w:t>Corrective Procedure</w:t>
      </w:r>
      <w:bookmarkEnd w:id="104"/>
      <w:bookmarkEnd w:id="105"/>
      <w:bookmarkEnd w:id="106"/>
    </w:p>
    <w:p w14:paraId="08B6C5DE" w14:textId="77777777" w:rsidR="00BE3F3C" w:rsidRPr="00BE3F3C" w:rsidRDefault="00BE3F3C" w:rsidP="00BE3F3C">
      <w:pPr>
        <w:spacing w:before="120" w:after="120"/>
        <w:ind w:left="720"/>
      </w:pPr>
      <w:r w:rsidRPr="00BE3F3C">
        <w:t xml:space="preserve">Straightforward, fair and reasonable disciplinary rules for the workplace are essential for the efficient operation of any business.  </w:t>
      </w:r>
      <w:r w:rsidR="004F7B8C">
        <w:t>(COMPANY)</w:t>
      </w:r>
      <w:r w:rsidRPr="00BE3F3C">
        <w:t xml:space="preserve"> expects our employees to follow all rules set forth and if they are not followed, these disciplinary steps will be taken.</w:t>
      </w:r>
    </w:p>
    <w:p w14:paraId="66D195B6" w14:textId="77777777" w:rsidR="00BE3F3C" w:rsidRPr="00BE3F3C" w:rsidRDefault="00BE3F3C" w:rsidP="007B1330">
      <w:pPr>
        <w:numPr>
          <w:ilvl w:val="0"/>
          <w:numId w:val="25"/>
        </w:numPr>
        <w:spacing w:before="120" w:after="120"/>
      </w:pPr>
      <w:r w:rsidRPr="00BE3F3C">
        <w:t>Employee counseling or verbal reprimand (Documented &amp; Signed by Employee &amp; Supervisor</w:t>
      </w:r>
      <w:proofErr w:type="gramStart"/>
      <w:r w:rsidRPr="00BE3F3C">
        <w:t>);</w:t>
      </w:r>
      <w:proofErr w:type="gramEnd"/>
    </w:p>
    <w:p w14:paraId="11694C93" w14:textId="77777777" w:rsidR="00BE3F3C" w:rsidRPr="00BE3F3C" w:rsidRDefault="00BE3F3C" w:rsidP="007B1330">
      <w:pPr>
        <w:numPr>
          <w:ilvl w:val="0"/>
          <w:numId w:val="25"/>
        </w:numPr>
        <w:spacing w:before="120" w:after="120"/>
      </w:pPr>
      <w:r w:rsidRPr="00BE3F3C">
        <w:t>Written job in jeopardy warning (Documented &amp; Signed by Employee, Supervisor, other member of management team)</w:t>
      </w:r>
    </w:p>
    <w:p w14:paraId="0FAB54A2" w14:textId="77777777" w:rsidR="00BE3F3C" w:rsidRPr="00BE3F3C" w:rsidRDefault="00BE3F3C" w:rsidP="007B1330">
      <w:pPr>
        <w:numPr>
          <w:ilvl w:val="0"/>
          <w:numId w:val="25"/>
        </w:numPr>
        <w:spacing w:before="120" w:after="120"/>
      </w:pPr>
      <w:r w:rsidRPr="00BE3F3C">
        <w:t>Final write-up (</w:t>
      </w:r>
      <w:proofErr w:type="gramStart"/>
      <w:r w:rsidRPr="00BE3F3C">
        <w:t>Termination)  (</w:t>
      </w:r>
      <w:proofErr w:type="gramEnd"/>
      <w:r w:rsidRPr="00BE3F3C">
        <w:t>Documented &amp; Signed by Employee, Supervisor, &amp; Owner</w:t>
      </w:r>
      <w:proofErr w:type="gramStart"/>
      <w:r w:rsidRPr="00BE3F3C">
        <w:t>);</w:t>
      </w:r>
      <w:proofErr w:type="gramEnd"/>
    </w:p>
    <w:p w14:paraId="3ADA8B4A" w14:textId="77777777" w:rsidR="00283FCF" w:rsidRDefault="00283FCF" w:rsidP="00547AF4">
      <w:pPr>
        <w:pStyle w:val="Heading2"/>
      </w:pPr>
      <w:bookmarkStart w:id="107" w:name="_Toc71616741"/>
      <w:bookmarkStart w:id="108" w:name="_Toc72058975"/>
      <w:bookmarkStart w:id="109" w:name="_Toc301853400"/>
      <w:r>
        <w:t>Crisis Suspension</w:t>
      </w:r>
      <w:bookmarkEnd w:id="107"/>
      <w:bookmarkEnd w:id="108"/>
      <w:bookmarkEnd w:id="109"/>
    </w:p>
    <w:p w14:paraId="6D1E77D0" w14:textId="77777777" w:rsidR="00303941" w:rsidRDefault="00943668" w:rsidP="003C5906">
      <w:pPr>
        <w:spacing w:before="120" w:after="120"/>
        <w:ind w:left="720"/>
      </w:pPr>
      <w:r>
        <w:t>An employee who</w:t>
      </w:r>
      <w:r w:rsidR="00303941">
        <w:t xml:space="preserve"> commit</w:t>
      </w:r>
      <w:r>
        <w:t>s</w:t>
      </w:r>
      <w:r w:rsidR="00303941">
        <w:t xml:space="preserve"> any serious violation of </w:t>
      </w:r>
      <w:r w:rsidR="004F7B8C">
        <w:t>(COMPANY)</w:t>
      </w:r>
      <w:r w:rsidR="00303941" w:rsidRPr="005A2CB0">
        <w:t xml:space="preserve"> </w:t>
      </w:r>
      <w:r w:rsidR="00303941">
        <w:t>policies</w:t>
      </w:r>
      <w:r w:rsidR="00BE3F3C">
        <w:t>,</w:t>
      </w:r>
      <w:r w:rsidR="00303941">
        <w:t xml:space="preserve"> at minimum will be suspended without pay pending an investigation of the situation.</w:t>
      </w:r>
      <w:r w:rsidR="00C02063">
        <w:t xml:space="preserve"> </w:t>
      </w:r>
      <w:r w:rsidR="00C85822">
        <w:t xml:space="preserve"> </w:t>
      </w:r>
      <w:r w:rsidR="00303941">
        <w:t>Following the investigation</w:t>
      </w:r>
      <w:r w:rsidR="005C071F">
        <w:t>,</w:t>
      </w:r>
      <w:r w:rsidR="00303941">
        <w:t xml:space="preserve"> </w:t>
      </w:r>
      <w:r>
        <w:t>the employee</w:t>
      </w:r>
      <w:r w:rsidR="00303941">
        <w:t xml:space="preserve"> may be terminated without any previous discip</w:t>
      </w:r>
      <w:r>
        <w:t>linary action having been taken.</w:t>
      </w:r>
    </w:p>
    <w:p w14:paraId="44E74FE9" w14:textId="77777777" w:rsidR="00283FCF" w:rsidRDefault="00283FCF" w:rsidP="00547AF4">
      <w:pPr>
        <w:pStyle w:val="Heading2"/>
      </w:pPr>
      <w:bookmarkStart w:id="110" w:name="_Toc71616743"/>
      <w:bookmarkStart w:id="111" w:name="_Toc72058977"/>
      <w:bookmarkStart w:id="112" w:name="_Toc301853401"/>
      <w:r w:rsidRPr="000A3020">
        <w:t>Outside Employment</w:t>
      </w:r>
      <w:bookmarkEnd w:id="110"/>
      <w:bookmarkEnd w:id="111"/>
      <w:bookmarkEnd w:id="112"/>
    </w:p>
    <w:p w14:paraId="78F18677" w14:textId="77777777" w:rsidR="00303941" w:rsidRDefault="00303941" w:rsidP="003C5906">
      <w:pPr>
        <w:spacing w:before="120" w:after="120"/>
        <w:ind w:left="720"/>
      </w:pPr>
      <w:r>
        <w:t>E</w:t>
      </w:r>
      <w:r w:rsidRPr="004038F8">
        <w:t xml:space="preserve">mployees may not take an outside job, either for pay or as a donation of </w:t>
      </w:r>
      <w:r w:rsidR="00A16E18">
        <w:t>their</w:t>
      </w:r>
      <w:r w:rsidRPr="004038F8">
        <w:t xml:space="preserve"> personal time, with a customer or competitor of </w:t>
      </w:r>
      <w:r w:rsidR="004F7B8C">
        <w:t>(COMPANY)</w:t>
      </w:r>
      <w:r w:rsidRPr="004038F8">
        <w:t xml:space="preserve">; nor may </w:t>
      </w:r>
      <w:r w:rsidR="00A16E18">
        <w:t>employees</w:t>
      </w:r>
      <w:r w:rsidRPr="004038F8">
        <w:t xml:space="preserve"> do work on their own if it competes or interferes in any way with the sales of products or services </w:t>
      </w:r>
      <w:r w:rsidR="00A16E18">
        <w:t xml:space="preserve">that </w:t>
      </w:r>
      <w:r w:rsidR="004F7B8C">
        <w:t>(COMPANY)</w:t>
      </w:r>
      <w:r w:rsidRPr="004038F8">
        <w:t xml:space="preserve"> provide</w:t>
      </w:r>
      <w:r w:rsidR="00A16E18">
        <w:t>s</w:t>
      </w:r>
      <w:r w:rsidRPr="004038F8">
        <w:t xml:space="preserve"> </w:t>
      </w:r>
      <w:r w:rsidR="00A16E18">
        <w:t>to its</w:t>
      </w:r>
      <w:r w:rsidRPr="004038F8">
        <w:t xml:space="preserve"> clients</w:t>
      </w:r>
      <w:r w:rsidR="00A16E18">
        <w:t>.</w:t>
      </w:r>
    </w:p>
    <w:p w14:paraId="64C087DA" w14:textId="77777777" w:rsidR="00283FCF" w:rsidRDefault="00283FCF" w:rsidP="00547AF4">
      <w:pPr>
        <w:pStyle w:val="Heading2"/>
      </w:pPr>
      <w:bookmarkStart w:id="113" w:name="_Toc71616744"/>
      <w:bookmarkStart w:id="114" w:name="_Toc72058978"/>
      <w:bookmarkStart w:id="115" w:name="_Toc301853402"/>
      <w:r>
        <w:t>Employment Resignation</w:t>
      </w:r>
      <w:bookmarkEnd w:id="113"/>
      <w:bookmarkEnd w:id="114"/>
      <w:bookmarkEnd w:id="115"/>
    </w:p>
    <w:p w14:paraId="4928A384" w14:textId="77777777" w:rsidR="000511B5" w:rsidRDefault="00294F93" w:rsidP="00294F93">
      <w:pPr>
        <w:ind w:left="720"/>
      </w:pPr>
      <w:r>
        <w:t>As a professional courtesy, e</w:t>
      </w:r>
      <w:r w:rsidR="00F0076C" w:rsidRPr="00294F93">
        <w:t xml:space="preserve">mployees who voluntarily resign from </w:t>
      </w:r>
      <w:r w:rsidR="004F7B8C">
        <w:t>(COMPANY)</w:t>
      </w:r>
      <w:r w:rsidR="00F0076C" w:rsidRPr="00294F93">
        <w:t xml:space="preserve"> are asked to provide at least a </w:t>
      </w:r>
      <w:proofErr w:type="gramStart"/>
      <w:r w:rsidR="00F0076C" w:rsidRPr="00294F93">
        <w:t>two week</w:t>
      </w:r>
      <w:proofErr w:type="gramEnd"/>
      <w:r w:rsidR="00F0076C" w:rsidRPr="00294F93">
        <w:t xml:space="preserve"> advance notice of their resignation.  This notice should be in writing and should briefly state the reason for leaving and the anticipated last day of work.</w:t>
      </w:r>
    </w:p>
    <w:p w14:paraId="3715D951" w14:textId="77777777" w:rsidR="00294F93" w:rsidRDefault="00294F93" w:rsidP="00294F93">
      <w:pPr>
        <w:spacing w:before="120" w:after="120"/>
        <w:ind w:left="720"/>
      </w:pPr>
      <w:r>
        <w:lastRenderedPageBreak/>
        <w:t xml:space="preserve">Also, </w:t>
      </w:r>
      <w:r w:rsidR="004F7B8C">
        <w:t>(COMPANY)</w:t>
      </w:r>
      <w:r w:rsidRPr="004038F8">
        <w:t xml:space="preserve"> </w:t>
      </w:r>
      <w:r w:rsidRPr="004C6290">
        <w:t xml:space="preserve">management would like to conduct an exit interview to discuss </w:t>
      </w:r>
      <w:r>
        <w:t xml:space="preserve">the </w:t>
      </w:r>
      <w:proofErr w:type="gramStart"/>
      <w:r>
        <w:t>employee’s</w:t>
      </w:r>
      <w:proofErr w:type="gramEnd"/>
      <w:r w:rsidRPr="004C6290">
        <w:t xml:space="preserve"> reasons for leaving and any other impressions that </w:t>
      </w:r>
      <w:r>
        <w:t>the employee</w:t>
      </w:r>
      <w:r w:rsidRPr="004C6290">
        <w:t xml:space="preserve"> may have about </w:t>
      </w:r>
      <w:r w:rsidR="004F7B8C">
        <w:t>(COMPANY)</w:t>
      </w:r>
      <w:r>
        <w:t>.</w:t>
      </w:r>
    </w:p>
    <w:p w14:paraId="5C3ED483" w14:textId="77777777" w:rsidR="00283FCF" w:rsidRPr="00C25214" w:rsidRDefault="00283FCF" w:rsidP="00547AF4">
      <w:pPr>
        <w:pStyle w:val="Heading2"/>
      </w:pPr>
      <w:bookmarkStart w:id="116" w:name="_Toc71616746"/>
      <w:bookmarkStart w:id="117" w:name="_Toc72058980"/>
      <w:bookmarkStart w:id="118" w:name="_Toc301853403"/>
      <w:r>
        <w:t>Return of Company Property</w:t>
      </w:r>
      <w:bookmarkEnd w:id="116"/>
      <w:bookmarkEnd w:id="117"/>
      <w:bookmarkEnd w:id="118"/>
    </w:p>
    <w:p w14:paraId="716B887E" w14:textId="77777777" w:rsidR="000511B5" w:rsidRDefault="000511B5" w:rsidP="003C5906">
      <w:pPr>
        <w:spacing w:before="120" w:after="120"/>
        <w:ind w:left="720"/>
      </w:pPr>
      <w:r w:rsidRPr="00EC5049">
        <w:t xml:space="preserve">Any </w:t>
      </w:r>
      <w:r w:rsidR="004F7B8C">
        <w:t>(COMPANY)</w:t>
      </w:r>
      <w:r w:rsidRPr="004038F8">
        <w:t xml:space="preserve"> </w:t>
      </w:r>
      <w:r w:rsidRPr="00EC5049">
        <w:t xml:space="preserve">property issued to </w:t>
      </w:r>
      <w:r w:rsidR="00BC29B7">
        <w:t xml:space="preserve">employees, </w:t>
      </w:r>
      <w:r w:rsidR="00294F93">
        <w:t>including, but not limited to,</w:t>
      </w:r>
      <w:r w:rsidRPr="00EC5049">
        <w:t xml:space="preserve"> computer equipment, </w:t>
      </w:r>
      <w:r w:rsidR="00294F93">
        <w:t xml:space="preserve">cell phone, </w:t>
      </w:r>
      <w:r w:rsidRPr="00EC5049">
        <w:t>keys,</w:t>
      </w:r>
      <w:r w:rsidR="00313CEB">
        <w:t xml:space="preserve"> tools,</w:t>
      </w:r>
      <w:r w:rsidR="00294F93">
        <w:t xml:space="preserve"> or </w:t>
      </w:r>
      <w:r w:rsidRPr="00EC5049">
        <w:t>company credit card</w:t>
      </w:r>
      <w:r w:rsidR="00313CEB">
        <w:t>s</w:t>
      </w:r>
      <w:r w:rsidR="00BC29B7">
        <w:t>,</w:t>
      </w:r>
      <w:r w:rsidRPr="00EC5049">
        <w:t xml:space="preserve"> must be returned to </w:t>
      </w:r>
      <w:r w:rsidR="004F7B8C">
        <w:t>(COMPANY)</w:t>
      </w:r>
      <w:r w:rsidRPr="004038F8">
        <w:t xml:space="preserve"> </w:t>
      </w:r>
      <w:r w:rsidRPr="00EC5049">
        <w:t xml:space="preserve">at the time of termination. </w:t>
      </w:r>
      <w:r w:rsidR="00C02063">
        <w:t xml:space="preserve"> </w:t>
      </w:r>
      <w:r w:rsidR="00BC29B7">
        <w:t>Employees</w:t>
      </w:r>
      <w:r w:rsidRPr="00EC5049">
        <w:t xml:space="preserve"> will be responsible for any lost or damaged items</w:t>
      </w:r>
      <w:r w:rsidR="00BC29B7">
        <w:t>.</w:t>
      </w:r>
      <w:r w:rsidR="00111AC2">
        <w:t xml:space="preserve">  The value of replacing/repairing any items not returned, lost, or damaged</w:t>
      </w:r>
      <w:r w:rsidR="00B92478">
        <w:t xml:space="preserve"> will be deducted from the employee’s paycheck</w:t>
      </w:r>
      <w:r w:rsidR="000A6CF6">
        <w:t>.</w:t>
      </w:r>
    </w:p>
    <w:p w14:paraId="456040FC" w14:textId="77777777" w:rsidR="00EF1D7D" w:rsidRDefault="00AA11CC" w:rsidP="00EF1D7D">
      <w:pPr>
        <w:spacing w:before="240" w:after="120"/>
        <w:jc w:val="center"/>
      </w:pPr>
      <w:bookmarkStart w:id="119" w:name="_Toc71616747"/>
      <w:bookmarkStart w:id="120" w:name="_Toc72058981"/>
      <w:r>
        <w:pict w14:anchorId="0DD4C042">
          <v:shape id="_x0000_i1031" type="#_x0000_t75" style="width:6in;height:7.2pt" o:hrpct="0" o:hralign="center" o:hr="t">
            <v:imagedata r:id="rId8" o:title="BD10290_"/>
          </v:shape>
        </w:pict>
      </w:r>
    </w:p>
    <w:p w14:paraId="18A9DD17" w14:textId="77777777" w:rsidR="00283FCF" w:rsidRPr="00885106" w:rsidRDefault="00332FB1" w:rsidP="00885106">
      <w:pPr>
        <w:pStyle w:val="Heading1"/>
        <w:tabs>
          <w:tab w:val="clear" w:pos="432"/>
        </w:tabs>
        <w:spacing w:before="240" w:after="240"/>
        <w:ind w:left="720" w:hanging="720"/>
        <w:rPr>
          <w:sz w:val="26"/>
          <w:szCs w:val="26"/>
        </w:rPr>
      </w:pPr>
      <w:r>
        <w:rPr>
          <w:sz w:val="26"/>
          <w:szCs w:val="26"/>
        </w:rPr>
        <w:br w:type="page"/>
      </w:r>
      <w:bookmarkStart w:id="121" w:name="_Toc301853404"/>
      <w:r w:rsidR="00283FCF" w:rsidRPr="00885106">
        <w:rPr>
          <w:sz w:val="26"/>
          <w:szCs w:val="26"/>
        </w:rPr>
        <w:lastRenderedPageBreak/>
        <w:t>COMPENSATION POLICIES</w:t>
      </w:r>
      <w:bookmarkEnd w:id="119"/>
      <w:bookmarkEnd w:id="120"/>
      <w:bookmarkEnd w:id="121"/>
    </w:p>
    <w:p w14:paraId="47937127" w14:textId="77777777" w:rsidR="00283FCF" w:rsidRPr="00FB5A97" w:rsidRDefault="00283FCF" w:rsidP="00547AF4">
      <w:pPr>
        <w:pStyle w:val="Heading2"/>
      </w:pPr>
      <w:bookmarkStart w:id="122" w:name="_Toc71616751"/>
      <w:bookmarkStart w:id="123" w:name="_Toc72058985"/>
      <w:bookmarkStart w:id="124" w:name="_Toc301853405"/>
      <w:r w:rsidRPr="00FB5A97">
        <w:t>Timekeeping</w:t>
      </w:r>
      <w:r>
        <w:t xml:space="preserve"> Procedures</w:t>
      </w:r>
      <w:bookmarkEnd w:id="122"/>
      <w:bookmarkEnd w:id="123"/>
      <w:bookmarkEnd w:id="124"/>
    </w:p>
    <w:p w14:paraId="7E68CF0A" w14:textId="77777777" w:rsidR="006C5B4C" w:rsidRDefault="004F7B8C" w:rsidP="003C5906">
      <w:pPr>
        <w:spacing w:before="120" w:after="120"/>
        <w:ind w:left="720"/>
      </w:pPr>
      <w:r>
        <w:t>(COMPANY)</w:t>
      </w:r>
      <w:r w:rsidR="00B52D97">
        <w:t xml:space="preserve"> </w:t>
      </w:r>
      <w:r w:rsidR="000511B5" w:rsidRPr="00733B5E">
        <w:t>employee</w:t>
      </w:r>
      <w:r w:rsidR="00B92478">
        <w:t>s</w:t>
      </w:r>
      <w:r w:rsidR="000511B5" w:rsidRPr="00733B5E">
        <w:t xml:space="preserve"> must </w:t>
      </w:r>
      <w:r w:rsidR="00294F93">
        <w:t xml:space="preserve">clock-in/out </w:t>
      </w:r>
      <w:r w:rsidR="009A11BD">
        <w:t xml:space="preserve">honestly &amp; </w:t>
      </w:r>
      <w:r w:rsidR="000511B5" w:rsidRPr="00733B5E">
        <w:t>appropriate</w:t>
      </w:r>
      <w:r w:rsidR="00294F93">
        <w:t>ly</w:t>
      </w:r>
      <w:r w:rsidR="0074446E">
        <w:t xml:space="preserve"> </w:t>
      </w:r>
      <w:r w:rsidR="00B92478">
        <w:t>every day</w:t>
      </w:r>
      <w:r w:rsidR="00820BCA">
        <w:t xml:space="preserve">, this is very important for both the employee and </w:t>
      </w:r>
      <w:r>
        <w:t>(COMPANY)</w:t>
      </w:r>
      <w:r w:rsidR="009A11BD">
        <w:t xml:space="preserve">.  Each employee will </w:t>
      </w:r>
      <w:proofErr w:type="gramStart"/>
      <w:r w:rsidR="009A11BD">
        <w:t>clock only</w:t>
      </w:r>
      <w:proofErr w:type="gramEnd"/>
      <w:r w:rsidR="009A11BD">
        <w:t xml:space="preserve"> themselves in and out</w:t>
      </w:r>
      <w:r w:rsidR="00C02063">
        <w:t xml:space="preserve"> at the designated time clock locations.  Any employee who </w:t>
      </w:r>
      <w:r w:rsidR="006C5B4C">
        <w:t>documents</w:t>
      </w:r>
      <w:r w:rsidR="00672B50">
        <w:t xml:space="preserve"> </w:t>
      </w:r>
      <w:r w:rsidR="00C02063">
        <w:t>time inaccurately is</w:t>
      </w:r>
      <w:r w:rsidR="009A11BD">
        <w:t xml:space="preserve"> stealing from the company</w:t>
      </w:r>
      <w:r w:rsidR="00B92478">
        <w:t>, and</w:t>
      </w:r>
      <w:r w:rsidR="009A11BD">
        <w:t xml:space="preserve"> </w:t>
      </w:r>
      <w:r w:rsidR="006C5B4C">
        <w:t xml:space="preserve">will be reprimanded </w:t>
      </w:r>
      <w:r w:rsidR="00C02063">
        <w:t>for employee theft, which is grounds</w:t>
      </w:r>
      <w:r w:rsidR="009A11BD">
        <w:t xml:space="preserve"> for immediate termination.</w:t>
      </w:r>
      <w:r w:rsidR="006C5B4C">
        <w:t xml:space="preserve">  </w:t>
      </w:r>
    </w:p>
    <w:p w14:paraId="15DBA5BA" w14:textId="77777777" w:rsidR="000511B5" w:rsidRDefault="006C5B4C" w:rsidP="003C5906">
      <w:pPr>
        <w:spacing w:before="120" w:after="120"/>
        <w:ind w:left="720"/>
      </w:pPr>
      <w:r>
        <w:t xml:space="preserve">Travel time may </w:t>
      </w:r>
      <w:r w:rsidR="00131363">
        <w:t>be subject to separate wages and records than regular duties.</w:t>
      </w:r>
    </w:p>
    <w:p w14:paraId="2671840C" w14:textId="77777777" w:rsidR="006C5B4C" w:rsidRPr="00733B5E" w:rsidRDefault="004F7B8C" w:rsidP="003C5906">
      <w:pPr>
        <w:spacing w:before="120" w:after="120"/>
        <w:ind w:left="720"/>
      </w:pPr>
      <w:r>
        <w:t>(COMPANY)</w:t>
      </w:r>
      <w:r w:rsidR="00AE715A">
        <w:t xml:space="preserve"> appreciates and is committed to compensating their e</w:t>
      </w:r>
      <w:r w:rsidR="006C5B4C">
        <w:t>mployees</w:t>
      </w:r>
      <w:r w:rsidR="00AE715A">
        <w:t xml:space="preserve"> for all hours worked.  When an employee </w:t>
      </w:r>
      <w:r w:rsidR="006C5B4C">
        <w:t>do</w:t>
      </w:r>
      <w:r w:rsidR="00AE715A">
        <w:t>es</w:t>
      </w:r>
      <w:r w:rsidR="006C5B4C">
        <w:t xml:space="preserve"> not clock-in/out using the</w:t>
      </w:r>
      <w:r w:rsidR="00AE715A">
        <w:t xml:space="preserve"> printed timestamp on the approved</w:t>
      </w:r>
      <w:r w:rsidR="006C5B4C">
        <w:t xml:space="preserve"> </w:t>
      </w:r>
      <w:r w:rsidR="00AE715A">
        <w:t xml:space="preserve">time clock, </w:t>
      </w:r>
      <w:r w:rsidR="00AE715A" w:rsidRPr="00B92478">
        <w:rPr>
          <w:u w:val="single"/>
        </w:rPr>
        <w:t xml:space="preserve">a supervisor must </w:t>
      </w:r>
      <w:r w:rsidR="00B92478" w:rsidRPr="00B92478">
        <w:rPr>
          <w:u w:val="single"/>
        </w:rPr>
        <w:t>write in the approved</w:t>
      </w:r>
      <w:r w:rsidR="00AE715A" w:rsidRPr="00B92478">
        <w:rPr>
          <w:u w:val="single"/>
        </w:rPr>
        <w:t xml:space="preserve"> time</w:t>
      </w:r>
      <w:r w:rsidR="00B92478">
        <w:t>.  I</w:t>
      </w:r>
      <w:r w:rsidR="00AE715A">
        <w:t>f a discrepancy</w:t>
      </w:r>
      <w:r w:rsidR="00B92478">
        <w:t xml:space="preserve"> occurs</w:t>
      </w:r>
      <w:r w:rsidR="00AE715A">
        <w:t>,</w:t>
      </w:r>
      <w:r w:rsidR="00B92478">
        <w:t xml:space="preserve"> the</w:t>
      </w:r>
      <w:r w:rsidR="00AE715A">
        <w:t xml:space="preserve"> employee</w:t>
      </w:r>
      <w:r w:rsidR="006C5B4C">
        <w:t xml:space="preserve"> will be subject to </w:t>
      </w:r>
      <w:r>
        <w:t>(COMPANY)</w:t>
      </w:r>
      <w:r w:rsidR="00AE715A">
        <w:t>’s decision on a reasonable timeframe for the discrepancy.  If there is an excess of discrepancies</w:t>
      </w:r>
      <w:r w:rsidR="00746AF9">
        <w:t xml:space="preserve"> (2 or more per week)</w:t>
      </w:r>
      <w:r w:rsidR="00AE715A">
        <w:t xml:space="preserve">, </w:t>
      </w:r>
      <w:proofErr w:type="gramStart"/>
      <w:r w:rsidR="00AE715A">
        <w:t>employee</w:t>
      </w:r>
      <w:proofErr w:type="gramEnd"/>
      <w:r w:rsidR="00AE715A">
        <w:t xml:space="preserve"> will be subject to </w:t>
      </w:r>
      <w:r w:rsidR="00B92478">
        <w:t>disciplinary action</w:t>
      </w:r>
      <w:r w:rsidR="00AE715A">
        <w:t xml:space="preserve">, up to and including termination. </w:t>
      </w:r>
    </w:p>
    <w:p w14:paraId="6BE39207" w14:textId="77777777" w:rsidR="00283FCF" w:rsidRPr="00FB5A97" w:rsidRDefault="00283FCF" w:rsidP="00547AF4">
      <w:pPr>
        <w:pStyle w:val="Heading2"/>
      </w:pPr>
      <w:bookmarkStart w:id="125" w:name="_Toc71616752"/>
      <w:bookmarkStart w:id="126" w:name="_Toc72058986"/>
      <w:bookmarkStart w:id="127" w:name="_Toc301853406"/>
      <w:r w:rsidRPr="00FB5A97">
        <w:t>Overtime</w:t>
      </w:r>
      <w:r>
        <w:t xml:space="preserve"> Pay</w:t>
      </w:r>
      <w:bookmarkEnd w:id="125"/>
      <w:bookmarkEnd w:id="126"/>
      <w:bookmarkEnd w:id="127"/>
    </w:p>
    <w:p w14:paraId="1466164C" w14:textId="77777777" w:rsidR="000511B5" w:rsidRDefault="000511B5" w:rsidP="003C5906">
      <w:pPr>
        <w:spacing w:before="120" w:after="120"/>
        <w:ind w:left="720"/>
      </w:pPr>
      <w:r w:rsidRPr="00611E12">
        <w:t xml:space="preserve">Overtime compensation is paid to non-exempt employees in accordance with federal and state </w:t>
      </w:r>
      <w:proofErr w:type="gramStart"/>
      <w:r w:rsidRPr="00611E12">
        <w:t>wage</w:t>
      </w:r>
      <w:proofErr w:type="gramEnd"/>
      <w:r w:rsidRPr="00611E12">
        <w:t xml:space="preserve"> and hour restrictions. </w:t>
      </w:r>
      <w:r w:rsidR="00C02063">
        <w:t xml:space="preserve"> </w:t>
      </w:r>
      <w:r w:rsidRPr="00611E12">
        <w:t xml:space="preserve">All overtime work performed must receive </w:t>
      </w:r>
      <w:r w:rsidRPr="00131363">
        <w:rPr>
          <w:u w:val="single"/>
        </w:rPr>
        <w:t>prior authorization</w:t>
      </w:r>
      <w:r w:rsidR="00294F93">
        <w:t xml:space="preserve"> </w:t>
      </w:r>
      <w:r w:rsidR="00131363">
        <w:t>from a supervisor.  The rate of pay will be 1.5 times the employee’s regular hourly rate.  If travel time is incurred, the overtime rate will be</w:t>
      </w:r>
      <w:r w:rsidR="00131363" w:rsidRPr="00131363">
        <w:t xml:space="preserve"> calculated using the weighted-average method</w:t>
      </w:r>
      <w:r w:rsidR="00131363">
        <w:t>.</w:t>
      </w:r>
    </w:p>
    <w:p w14:paraId="2B722FE9" w14:textId="77777777" w:rsidR="00283FCF" w:rsidRPr="00FB5A97" w:rsidRDefault="00283FCF" w:rsidP="00547AF4">
      <w:pPr>
        <w:pStyle w:val="Heading2"/>
      </w:pPr>
      <w:bookmarkStart w:id="128" w:name="_Toc71616753"/>
      <w:bookmarkStart w:id="129" w:name="_Toc72058987"/>
      <w:bookmarkStart w:id="130" w:name="_Toc301853407"/>
      <w:r>
        <w:t xml:space="preserve">Payroll and </w:t>
      </w:r>
      <w:r w:rsidRPr="00FB5A97">
        <w:t>Paydays</w:t>
      </w:r>
      <w:bookmarkEnd w:id="128"/>
      <w:bookmarkEnd w:id="129"/>
      <w:bookmarkEnd w:id="130"/>
    </w:p>
    <w:p w14:paraId="56A4D05D" w14:textId="77777777" w:rsidR="000511B5" w:rsidRDefault="000511B5" w:rsidP="003C5906">
      <w:pPr>
        <w:spacing w:before="120" w:after="120"/>
        <w:ind w:left="720"/>
      </w:pPr>
      <w:r w:rsidRPr="009A4CFA">
        <w:rPr>
          <w:highlight w:val="yellow"/>
        </w:rPr>
        <w:t xml:space="preserve">Regular </w:t>
      </w:r>
      <w:r w:rsidR="00F16C7B" w:rsidRPr="009A4CFA">
        <w:rPr>
          <w:highlight w:val="yellow"/>
        </w:rPr>
        <w:t>h</w:t>
      </w:r>
      <w:r w:rsidRPr="009A4CFA">
        <w:rPr>
          <w:highlight w:val="yellow"/>
        </w:rPr>
        <w:t xml:space="preserve">ourly </w:t>
      </w:r>
      <w:r w:rsidR="00F16C7B" w:rsidRPr="009A4CFA">
        <w:rPr>
          <w:highlight w:val="yellow"/>
        </w:rPr>
        <w:t>n</w:t>
      </w:r>
      <w:r w:rsidRPr="009A4CFA">
        <w:rPr>
          <w:highlight w:val="yellow"/>
        </w:rPr>
        <w:t>on-exempt employees</w:t>
      </w:r>
      <w:r w:rsidR="00F42B75" w:rsidRPr="009A4CFA">
        <w:rPr>
          <w:highlight w:val="yellow"/>
        </w:rPr>
        <w:t>,</w:t>
      </w:r>
      <w:r w:rsidRPr="009A4CFA">
        <w:rPr>
          <w:highlight w:val="yellow"/>
        </w:rPr>
        <w:t xml:space="preserve"> </w:t>
      </w:r>
      <w:r w:rsidR="00294F93" w:rsidRPr="009A4CFA">
        <w:rPr>
          <w:highlight w:val="yellow"/>
        </w:rPr>
        <w:t>as well as exempt salaried employees</w:t>
      </w:r>
      <w:r w:rsidR="00F42B75" w:rsidRPr="009A4CFA">
        <w:rPr>
          <w:highlight w:val="yellow"/>
        </w:rPr>
        <w:t>,</w:t>
      </w:r>
      <w:r w:rsidR="00294F93" w:rsidRPr="009A4CFA">
        <w:rPr>
          <w:highlight w:val="yellow"/>
        </w:rPr>
        <w:t xml:space="preserve"> </w:t>
      </w:r>
      <w:r w:rsidRPr="009A4CFA">
        <w:rPr>
          <w:highlight w:val="yellow"/>
        </w:rPr>
        <w:t xml:space="preserve">are paid weekly </w:t>
      </w:r>
      <w:r w:rsidR="00FF665C" w:rsidRPr="009A4CFA">
        <w:rPr>
          <w:highlight w:val="yellow"/>
        </w:rPr>
        <w:t>at 3:00pm</w:t>
      </w:r>
      <w:r w:rsidRPr="009A4CFA">
        <w:rPr>
          <w:highlight w:val="yellow"/>
        </w:rPr>
        <w:t xml:space="preserve"> the Friday following the end of the pay week</w:t>
      </w:r>
      <w:r w:rsidR="00F16C7B" w:rsidRPr="009A4CFA">
        <w:rPr>
          <w:highlight w:val="yellow"/>
        </w:rPr>
        <w:t>.</w:t>
      </w:r>
      <w:r w:rsidR="009C10F7" w:rsidRPr="009A4CFA">
        <w:rPr>
          <w:highlight w:val="yellow"/>
        </w:rPr>
        <w:t xml:space="preserve">  </w:t>
      </w:r>
      <w:r w:rsidR="004F7B8C" w:rsidRPr="009A4CFA">
        <w:rPr>
          <w:highlight w:val="yellow"/>
        </w:rPr>
        <w:t>(COMPANY)</w:t>
      </w:r>
      <w:r w:rsidR="00FF665C" w:rsidRPr="009A4CFA">
        <w:rPr>
          <w:highlight w:val="yellow"/>
        </w:rPr>
        <w:t xml:space="preserve"> will only release paychecks </w:t>
      </w:r>
      <w:r w:rsidR="00FF665C" w:rsidRPr="009A4CFA">
        <w:rPr>
          <w:highlight w:val="yellow"/>
          <w:u w:val="single"/>
        </w:rPr>
        <w:t>in person</w:t>
      </w:r>
      <w:r w:rsidR="00FF665C" w:rsidRPr="009A4CFA">
        <w:rPr>
          <w:highlight w:val="yellow"/>
        </w:rPr>
        <w:t xml:space="preserve"> to the individual employee.  If you are absent on </w:t>
      </w:r>
      <w:proofErr w:type="gramStart"/>
      <w:r w:rsidR="00FF665C" w:rsidRPr="009A4CFA">
        <w:rPr>
          <w:highlight w:val="yellow"/>
        </w:rPr>
        <w:t>a payday</w:t>
      </w:r>
      <w:proofErr w:type="gramEnd"/>
      <w:r w:rsidR="00FF665C" w:rsidRPr="009A4CFA">
        <w:rPr>
          <w:highlight w:val="yellow"/>
        </w:rPr>
        <w:t xml:space="preserve">, your check will not be mailed, it may be picked up by the employee on the following business day.  </w:t>
      </w:r>
      <w:r w:rsidR="009C10F7" w:rsidRPr="009A4CFA">
        <w:rPr>
          <w:highlight w:val="yellow"/>
        </w:rPr>
        <w:t>Pay Periods begin on Friday and end the following Thursday.</w:t>
      </w:r>
      <w:r w:rsidR="00131363" w:rsidRPr="009A4CFA">
        <w:rPr>
          <w:highlight w:val="yellow"/>
        </w:rPr>
        <w:t xml:space="preserve">  If a payroll error is suspected</w:t>
      </w:r>
      <w:r w:rsidR="00F42B75" w:rsidRPr="009A4CFA">
        <w:rPr>
          <w:highlight w:val="yellow"/>
        </w:rPr>
        <w:t xml:space="preserve"> on an employee’s check</w:t>
      </w:r>
      <w:r w:rsidR="00131363" w:rsidRPr="009A4CFA">
        <w:rPr>
          <w:highlight w:val="yellow"/>
        </w:rPr>
        <w:t>, please contact the payroll department immediately, and the issue will be researched and resolved within 5 business days</w:t>
      </w:r>
      <w:r w:rsidR="00FF665C">
        <w:t>.</w:t>
      </w:r>
    </w:p>
    <w:p w14:paraId="0BDA6E02" w14:textId="77777777" w:rsidR="00283FCF" w:rsidRPr="009A4CFA" w:rsidRDefault="00283FCF" w:rsidP="00547AF4">
      <w:pPr>
        <w:pStyle w:val="Heading2"/>
        <w:rPr>
          <w:highlight w:val="yellow"/>
        </w:rPr>
      </w:pPr>
      <w:bookmarkStart w:id="131" w:name="_Toc71616754"/>
      <w:bookmarkStart w:id="132" w:name="_Toc72058988"/>
      <w:bookmarkStart w:id="133" w:name="_Toc301853408"/>
      <w:r w:rsidRPr="009A4CFA">
        <w:rPr>
          <w:highlight w:val="yellow"/>
        </w:rPr>
        <w:t xml:space="preserve">Performance </w:t>
      </w:r>
      <w:r w:rsidR="00C87FEA" w:rsidRPr="009A4CFA">
        <w:rPr>
          <w:highlight w:val="yellow"/>
        </w:rPr>
        <w:t>and</w:t>
      </w:r>
      <w:r w:rsidRPr="009A4CFA">
        <w:rPr>
          <w:highlight w:val="yellow"/>
        </w:rPr>
        <w:t xml:space="preserve"> Salary Reviews</w:t>
      </w:r>
      <w:bookmarkEnd w:id="131"/>
      <w:bookmarkEnd w:id="132"/>
      <w:bookmarkEnd w:id="133"/>
    </w:p>
    <w:p w14:paraId="55BAFD9F" w14:textId="77777777" w:rsidR="00724A58" w:rsidRPr="009A4CFA" w:rsidRDefault="00724A58" w:rsidP="003C5906">
      <w:pPr>
        <w:spacing w:before="120" w:after="120"/>
        <w:ind w:left="720"/>
        <w:rPr>
          <w:highlight w:val="yellow"/>
        </w:rPr>
      </w:pPr>
      <w:proofErr w:type="gramStart"/>
      <w:r w:rsidRPr="009A4CFA">
        <w:rPr>
          <w:highlight w:val="yellow"/>
        </w:rPr>
        <w:t>In an effort to</w:t>
      </w:r>
      <w:proofErr w:type="gramEnd"/>
      <w:r w:rsidRPr="009A4CFA">
        <w:rPr>
          <w:highlight w:val="yellow"/>
        </w:rPr>
        <w:t xml:space="preserve"> support </w:t>
      </w:r>
      <w:proofErr w:type="gramStart"/>
      <w:r w:rsidR="00F42B75" w:rsidRPr="009A4CFA">
        <w:rPr>
          <w:highlight w:val="yellow"/>
        </w:rPr>
        <w:t>employee’s</w:t>
      </w:r>
      <w:proofErr w:type="gramEnd"/>
      <w:r w:rsidR="00F42B75" w:rsidRPr="009A4CFA">
        <w:rPr>
          <w:highlight w:val="yellow"/>
        </w:rPr>
        <w:t xml:space="preserve"> successful </w:t>
      </w:r>
      <w:r w:rsidRPr="009A4CFA">
        <w:rPr>
          <w:highlight w:val="yellow"/>
        </w:rPr>
        <w:t>growth</w:t>
      </w:r>
      <w:r w:rsidR="00F42B75" w:rsidRPr="009A4CFA">
        <w:rPr>
          <w:highlight w:val="yellow"/>
        </w:rPr>
        <w:t>,</w:t>
      </w:r>
      <w:r w:rsidRPr="009A4CFA">
        <w:rPr>
          <w:highlight w:val="yellow"/>
        </w:rPr>
        <w:t xml:space="preserve"> </w:t>
      </w:r>
      <w:r w:rsidR="004F7B8C" w:rsidRPr="009A4CFA">
        <w:rPr>
          <w:highlight w:val="yellow"/>
        </w:rPr>
        <w:t>(COMPANY)</w:t>
      </w:r>
      <w:r w:rsidR="00294F93" w:rsidRPr="009A4CFA">
        <w:rPr>
          <w:highlight w:val="yellow"/>
        </w:rPr>
        <w:t xml:space="preserve"> </w:t>
      </w:r>
      <w:r w:rsidRPr="009A4CFA">
        <w:rPr>
          <w:highlight w:val="yellow"/>
        </w:rPr>
        <w:t>has an annual review process for providing formal performance feedback</w:t>
      </w:r>
      <w:r w:rsidR="009C10F7" w:rsidRPr="009A4CFA">
        <w:rPr>
          <w:highlight w:val="yellow"/>
        </w:rPr>
        <w:t xml:space="preserve">.  </w:t>
      </w:r>
      <w:r w:rsidRPr="009A4CFA">
        <w:rPr>
          <w:highlight w:val="yellow"/>
        </w:rPr>
        <w:t>Salary/wage reviews typically occur in conjunction with the annual performance review process.</w:t>
      </w:r>
      <w:r w:rsidR="00C85822" w:rsidRPr="009A4CFA">
        <w:rPr>
          <w:highlight w:val="yellow"/>
        </w:rPr>
        <w:t xml:space="preserve"> </w:t>
      </w:r>
      <w:r w:rsidR="009C10F7" w:rsidRPr="009A4CFA">
        <w:rPr>
          <w:highlight w:val="yellow"/>
        </w:rPr>
        <w:t xml:space="preserve"> </w:t>
      </w:r>
      <w:r w:rsidRPr="009A4CFA">
        <w:rPr>
          <w:highlight w:val="yellow"/>
        </w:rPr>
        <w:t>The calculation and implementation of changes in base salary/wage depend on both c</w:t>
      </w:r>
      <w:r w:rsidR="00294F93" w:rsidRPr="009A4CFA">
        <w:rPr>
          <w:highlight w:val="yellow"/>
        </w:rPr>
        <w:t>ompany and personal performance.</w:t>
      </w:r>
      <w:r w:rsidR="009C10F7" w:rsidRPr="009A4CFA">
        <w:rPr>
          <w:highlight w:val="yellow"/>
        </w:rPr>
        <w:t xml:space="preserve">  Performance/Wage reviews do not denote a wage increase. </w:t>
      </w:r>
    </w:p>
    <w:p w14:paraId="01A08DC3" w14:textId="77777777" w:rsidR="00EF1D7D" w:rsidRDefault="00AA11CC" w:rsidP="00EF1D7D">
      <w:pPr>
        <w:spacing w:before="240" w:after="120"/>
        <w:jc w:val="center"/>
      </w:pPr>
      <w:bookmarkStart w:id="134" w:name="_Toc71616756"/>
      <w:bookmarkStart w:id="135" w:name="_Toc72058990"/>
      <w:r>
        <w:rPr>
          <w:highlight w:val="yellow"/>
        </w:rPr>
        <w:pict w14:anchorId="35E06564">
          <v:shape id="_x0000_i1032" type="#_x0000_t75" style="width:6in;height:7.2pt" o:hrpct="0" o:hralign="center" o:hr="t">
            <v:imagedata r:id="rId8" o:title="BD10290_"/>
          </v:shape>
        </w:pict>
      </w:r>
    </w:p>
    <w:p w14:paraId="076B32E2" w14:textId="77777777" w:rsidR="00283FCF" w:rsidRPr="00885106" w:rsidRDefault="00332FB1" w:rsidP="00885106">
      <w:pPr>
        <w:pStyle w:val="Heading1"/>
        <w:tabs>
          <w:tab w:val="clear" w:pos="432"/>
        </w:tabs>
        <w:spacing w:before="240" w:after="240"/>
        <w:ind w:left="720" w:hanging="720"/>
        <w:rPr>
          <w:sz w:val="26"/>
          <w:szCs w:val="26"/>
        </w:rPr>
      </w:pPr>
      <w:r>
        <w:rPr>
          <w:sz w:val="26"/>
          <w:szCs w:val="26"/>
        </w:rPr>
        <w:br w:type="page"/>
      </w:r>
      <w:bookmarkStart w:id="136" w:name="_Toc301853409"/>
      <w:r w:rsidR="00283FCF" w:rsidRPr="00885106">
        <w:rPr>
          <w:sz w:val="26"/>
          <w:szCs w:val="26"/>
        </w:rPr>
        <w:lastRenderedPageBreak/>
        <w:t>GROUP HEALTH AND RELATED BENEFITS</w:t>
      </w:r>
      <w:bookmarkEnd w:id="134"/>
      <w:bookmarkEnd w:id="135"/>
      <w:bookmarkEnd w:id="136"/>
    </w:p>
    <w:p w14:paraId="368BAEB1" w14:textId="77777777" w:rsidR="00283FCF" w:rsidRDefault="007F2F03" w:rsidP="00547AF4">
      <w:pPr>
        <w:pStyle w:val="Heading2"/>
      </w:pPr>
      <w:bookmarkStart w:id="137" w:name="_Toc71616757"/>
      <w:bookmarkStart w:id="138" w:name="_Toc72058991"/>
      <w:bookmarkStart w:id="139" w:name="_Toc301853410"/>
      <w:r>
        <w:t>Benefit</w:t>
      </w:r>
      <w:r w:rsidR="00283FCF">
        <w:t xml:space="preserve"> Summaries and Eligibility</w:t>
      </w:r>
      <w:bookmarkEnd w:id="137"/>
      <w:bookmarkEnd w:id="138"/>
      <w:bookmarkEnd w:id="139"/>
    </w:p>
    <w:p w14:paraId="27B9902F" w14:textId="77777777" w:rsidR="00363888" w:rsidRPr="00363888" w:rsidRDefault="004F7B8C" w:rsidP="007F2F03">
      <w:pPr>
        <w:spacing w:before="120" w:after="120"/>
        <w:ind w:left="720"/>
      </w:pPr>
      <w:r>
        <w:t>(COMPANY)</w:t>
      </w:r>
      <w:r w:rsidR="00363888" w:rsidRPr="00363888">
        <w:t xml:space="preserve"> offers Medical </w:t>
      </w:r>
      <w:r w:rsidR="00363888" w:rsidRPr="007F2F03">
        <w:t xml:space="preserve">Benefits to </w:t>
      </w:r>
      <w:r w:rsidR="00533A6E" w:rsidRPr="007F2F03">
        <w:t>e</w:t>
      </w:r>
      <w:r w:rsidR="00363888" w:rsidRPr="007F2F03">
        <w:t xml:space="preserve">ligible employees.  </w:t>
      </w:r>
      <w:r w:rsidR="00F42B75">
        <w:t>For employees who choose to participate, t</w:t>
      </w:r>
      <w:r w:rsidR="00F42B75" w:rsidRPr="007F2F03">
        <w:t>he effective date of coverage will be the 1</w:t>
      </w:r>
      <w:r w:rsidR="00F42B75" w:rsidRPr="007F2F03">
        <w:rPr>
          <w:vertAlign w:val="superscript"/>
        </w:rPr>
        <w:t>st</w:t>
      </w:r>
      <w:r w:rsidR="00F42B75" w:rsidRPr="007F2F03">
        <w:t xml:space="preserve"> day of the month following 90 days of employment</w:t>
      </w:r>
      <w:r w:rsidR="00363888" w:rsidRPr="007F2F03">
        <w:t xml:space="preserve">.  </w:t>
      </w:r>
      <w:r>
        <w:t>(COMPANY)</w:t>
      </w:r>
      <w:r w:rsidR="00363888" w:rsidRPr="007F2F03">
        <w:t xml:space="preserve"> </w:t>
      </w:r>
      <w:r w:rsidR="00533A6E" w:rsidRPr="007F2F03">
        <w:t xml:space="preserve">will </w:t>
      </w:r>
      <w:r w:rsidR="00363888" w:rsidRPr="007F2F03">
        <w:t>pay 50% of the Employee Approved Medical Insurance Plan</w:t>
      </w:r>
      <w:r w:rsidR="009C10F7">
        <w:t xml:space="preserve">, </w:t>
      </w:r>
      <w:r w:rsidR="00F42B75">
        <w:t xml:space="preserve">and </w:t>
      </w:r>
      <w:r w:rsidR="009C10F7">
        <w:t>the employee will be responsible for the remaining 50% via weekly payroll deductions.  The e</w:t>
      </w:r>
      <w:r w:rsidR="00533A6E" w:rsidRPr="007F2F03">
        <w:t>mployee may</w:t>
      </w:r>
      <w:r w:rsidR="00363888" w:rsidRPr="007F2F03">
        <w:t xml:space="preserve"> </w:t>
      </w:r>
      <w:proofErr w:type="gramStart"/>
      <w:r w:rsidR="00363888" w:rsidRPr="007F2F03">
        <w:t>elect</w:t>
      </w:r>
      <w:proofErr w:type="gramEnd"/>
      <w:r w:rsidR="00533A6E" w:rsidRPr="007F2F03">
        <w:t>, at his/her own expense,</w:t>
      </w:r>
      <w:r w:rsidR="00363888" w:rsidRPr="007F2F03">
        <w:t xml:space="preserve"> other options </w:t>
      </w:r>
      <w:r w:rsidR="009C10F7">
        <w:t>that may be</w:t>
      </w:r>
      <w:r w:rsidR="00363888" w:rsidRPr="007F2F03">
        <w:t xml:space="preserve"> available</w:t>
      </w:r>
      <w:r w:rsidR="00533A6E" w:rsidRPr="007F2F03">
        <w:t>.</w:t>
      </w:r>
      <w:r w:rsidR="00363888" w:rsidRPr="007F2F03">
        <w:t xml:space="preserve">  i.e. Vision, Dental, and Family Additions to Medical Plans.</w:t>
      </w:r>
    </w:p>
    <w:p w14:paraId="14DD2EFF" w14:textId="77777777" w:rsidR="00EF1D7D" w:rsidRDefault="00AA11CC" w:rsidP="00EF1D7D">
      <w:pPr>
        <w:spacing w:before="240" w:after="120"/>
        <w:jc w:val="center"/>
      </w:pPr>
      <w:bookmarkStart w:id="140" w:name="_Toc71616771"/>
      <w:bookmarkStart w:id="141" w:name="_Toc72059005"/>
      <w:r>
        <w:pict w14:anchorId="7C9E76C1">
          <v:shape id="_x0000_i1033" type="#_x0000_t75" style="width:6in;height:7.2pt" o:hrpct="0" o:hralign="center" o:hr="t">
            <v:imagedata r:id="rId8" o:title="BD10290_"/>
          </v:shape>
        </w:pict>
      </w:r>
    </w:p>
    <w:p w14:paraId="0460B0E6" w14:textId="77777777" w:rsidR="00283FCF" w:rsidRPr="00885106" w:rsidRDefault="00332FB1" w:rsidP="00885106">
      <w:pPr>
        <w:pStyle w:val="Heading1"/>
        <w:tabs>
          <w:tab w:val="clear" w:pos="432"/>
        </w:tabs>
        <w:spacing w:before="240" w:after="240"/>
        <w:ind w:left="720" w:hanging="720"/>
        <w:rPr>
          <w:sz w:val="26"/>
          <w:szCs w:val="26"/>
        </w:rPr>
      </w:pPr>
      <w:r>
        <w:rPr>
          <w:sz w:val="26"/>
          <w:szCs w:val="26"/>
        </w:rPr>
        <w:br w:type="page"/>
      </w:r>
      <w:bookmarkStart w:id="142" w:name="_Toc301853411"/>
      <w:r w:rsidR="00283FCF" w:rsidRPr="00885106">
        <w:rPr>
          <w:sz w:val="26"/>
          <w:szCs w:val="26"/>
        </w:rPr>
        <w:lastRenderedPageBreak/>
        <w:t>TIME-OFF</w:t>
      </w:r>
      <w:bookmarkEnd w:id="140"/>
      <w:bookmarkEnd w:id="141"/>
      <w:bookmarkEnd w:id="142"/>
    </w:p>
    <w:p w14:paraId="0C6F2D3E" w14:textId="77777777" w:rsidR="00283FCF" w:rsidRDefault="00533A6E" w:rsidP="00547AF4">
      <w:pPr>
        <w:pStyle w:val="Heading2"/>
      </w:pPr>
      <w:bookmarkStart w:id="143" w:name="_Toc71616772"/>
      <w:bookmarkStart w:id="144" w:name="_Toc72059006"/>
      <w:bookmarkStart w:id="145" w:name="_Toc301853412"/>
      <w:r>
        <w:t>Sick/Personal/Vacation/Holiday</w:t>
      </w:r>
      <w:r w:rsidR="00B32D2D">
        <w:t xml:space="preserve"> </w:t>
      </w:r>
      <w:r w:rsidR="00283FCF">
        <w:t>Policy</w:t>
      </w:r>
      <w:bookmarkEnd w:id="143"/>
      <w:bookmarkEnd w:id="144"/>
      <w:bookmarkEnd w:id="145"/>
    </w:p>
    <w:p w14:paraId="20275427" w14:textId="77777777" w:rsidR="00A050D3" w:rsidRDefault="00533A6E" w:rsidP="003C5906">
      <w:pPr>
        <w:spacing w:before="120" w:after="120"/>
        <w:ind w:left="720"/>
      </w:pPr>
      <w:r w:rsidRPr="004E7E36">
        <w:rPr>
          <w:highlight w:val="yellow"/>
        </w:rPr>
        <w:t>Sick Days, Personal Days, Vacation Days, and Select</w:t>
      </w:r>
      <w:r w:rsidR="009C10F7" w:rsidRPr="004E7E36">
        <w:rPr>
          <w:highlight w:val="yellow"/>
        </w:rPr>
        <w:t xml:space="preserve"> Holidays are unpaid days off.  </w:t>
      </w:r>
      <w:r w:rsidRPr="004E7E36">
        <w:rPr>
          <w:highlight w:val="yellow"/>
        </w:rPr>
        <w:t>Employees may request time off, in writing, by obtaining a written leave request</w:t>
      </w:r>
      <w:r w:rsidR="009C10F7" w:rsidRPr="004E7E36">
        <w:rPr>
          <w:highlight w:val="yellow"/>
        </w:rPr>
        <w:t xml:space="preserve"> form</w:t>
      </w:r>
      <w:r w:rsidRPr="004E7E36">
        <w:rPr>
          <w:highlight w:val="yellow"/>
        </w:rPr>
        <w:t xml:space="preserve"> from </w:t>
      </w:r>
      <w:r w:rsidR="009C10F7" w:rsidRPr="004E7E36">
        <w:rPr>
          <w:highlight w:val="yellow"/>
        </w:rPr>
        <w:t>Human Resources</w:t>
      </w:r>
      <w:r w:rsidRPr="004E7E36">
        <w:rPr>
          <w:highlight w:val="yellow"/>
        </w:rPr>
        <w:t>, filling out the form, and submitting it to their supervisor for approval.  Requests must be submitted no later than 1 week in advance to be considered for approval</w:t>
      </w:r>
      <w:r w:rsidR="00E41E0F" w:rsidRPr="004E7E36">
        <w:rPr>
          <w:highlight w:val="yellow"/>
        </w:rPr>
        <w:t>.  Approval</w:t>
      </w:r>
      <w:r w:rsidRPr="004E7E36">
        <w:rPr>
          <w:highlight w:val="yellow"/>
        </w:rPr>
        <w:t xml:space="preserve"> is subject </w:t>
      </w:r>
      <w:r w:rsidR="00E41E0F" w:rsidRPr="004E7E36">
        <w:rPr>
          <w:highlight w:val="yellow"/>
        </w:rPr>
        <w:t>to the discretion of management, and r</w:t>
      </w:r>
      <w:r w:rsidR="009C10F7" w:rsidRPr="004E7E36">
        <w:rPr>
          <w:highlight w:val="yellow"/>
        </w:rPr>
        <w:t xml:space="preserve">equests will be reviewed on </w:t>
      </w:r>
      <w:r w:rsidR="00E41E0F" w:rsidRPr="004E7E36">
        <w:rPr>
          <w:highlight w:val="yellow"/>
        </w:rPr>
        <w:t xml:space="preserve">a </w:t>
      </w:r>
      <w:proofErr w:type="gramStart"/>
      <w:r w:rsidR="009C10F7" w:rsidRPr="004E7E36">
        <w:rPr>
          <w:highlight w:val="yellow"/>
        </w:rPr>
        <w:t>first come</w:t>
      </w:r>
      <w:proofErr w:type="gramEnd"/>
      <w:r w:rsidR="009C10F7" w:rsidRPr="004E7E36">
        <w:rPr>
          <w:highlight w:val="yellow"/>
        </w:rPr>
        <w:t xml:space="preserve">, </w:t>
      </w:r>
      <w:proofErr w:type="gramStart"/>
      <w:r w:rsidR="009C10F7" w:rsidRPr="004E7E36">
        <w:rPr>
          <w:highlight w:val="yellow"/>
        </w:rPr>
        <w:t>first serve</w:t>
      </w:r>
      <w:proofErr w:type="gramEnd"/>
      <w:r w:rsidR="009C10F7" w:rsidRPr="004E7E36">
        <w:rPr>
          <w:highlight w:val="yellow"/>
        </w:rPr>
        <w:t xml:space="preserve"> basis.</w:t>
      </w:r>
    </w:p>
    <w:p w14:paraId="1FD43197" w14:textId="77777777" w:rsidR="00283FCF" w:rsidRDefault="00283FCF" w:rsidP="00547AF4">
      <w:pPr>
        <w:pStyle w:val="Heading2"/>
      </w:pPr>
      <w:bookmarkStart w:id="146" w:name="_Toc71616776"/>
      <w:bookmarkStart w:id="147" w:name="_Toc72059010"/>
      <w:bookmarkStart w:id="148" w:name="_Toc80175831"/>
      <w:bookmarkStart w:id="149" w:name="_Toc301853413"/>
      <w:r>
        <w:t>Jury Duty</w:t>
      </w:r>
      <w:bookmarkEnd w:id="146"/>
      <w:bookmarkEnd w:id="147"/>
      <w:bookmarkEnd w:id="148"/>
      <w:bookmarkEnd w:id="149"/>
    </w:p>
    <w:p w14:paraId="2A7F2408" w14:textId="77777777" w:rsidR="00F2266D" w:rsidRDefault="004F7B8C" w:rsidP="003C5906">
      <w:pPr>
        <w:spacing w:before="120" w:after="120"/>
        <w:ind w:left="720"/>
      </w:pPr>
      <w:r>
        <w:t>(COMPANY)</w:t>
      </w:r>
      <w:r w:rsidR="00F2266D" w:rsidRPr="003C5906">
        <w:t xml:space="preserve"> </w:t>
      </w:r>
      <w:r w:rsidR="00F2266D" w:rsidRPr="002B0C56">
        <w:t xml:space="preserve">is committed to supporting the communities in which </w:t>
      </w:r>
      <w:r w:rsidR="000770FC">
        <w:t>we</w:t>
      </w:r>
      <w:r w:rsidR="00F2266D" w:rsidRPr="002B0C56">
        <w:t xml:space="preserve"> operate, including supporting </w:t>
      </w:r>
      <w:r>
        <w:t>(COMPANY)</w:t>
      </w:r>
      <w:r w:rsidR="003267B2" w:rsidRPr="003C5906">
        <w:t xml:space="preserve"> </w:t>
      </w:r>
      <w:r w:rsidR="00F2266D" w:rsidRPr="002B0C56">
        <w:t>employees in fulfilling their responsibilities to serve as jur</w:t>
      </w:r>
      <w:r w:rsidR="00F2266D">
        <w:t>ors</w:t>
      </w:r>
      <w:r w:rsidR="000770FC">
        <w:t xml:space="preserve"> whenever it is possible</w:t>
      </w:r>
      <w:r w:rsidR="00F2266D">
        <w:t xml:space="preserve">. </w:t>
      </w:r>
      <w:r w:rsidR="000770FC">
        <w:t xml:space="preserve"> </w:t>
      </w:r>
      <w:r w:rsidR="00F2266D" w:rsidRPr="002B0C56">
        <w:t>When an employee receives notification regarding upcoming jury duty</w:t>
      </w:r>
      <w:r w:rsidR="002907BC">
        <w:t>,</w:t>
      </w:r>
      <w:r w:rsidR="00F2266D" w:rsidRPr="002B0C56">
        <w:t xml:space="preserve"> it is their responsibility to notify their direct </w:t>
      </w:r>
      <w:r w:rsidR="00F2266D">
        <w:t>supervisor</w:t>
      </w:r>
      <w:r w:rsidR="00F2266D" w:rsidRPr="002B0C56">
        <w:t xml:space="preserve"> and Human Resources within one business day of receiving the notice</w:t>
      </w:r>
      <w:r w:rsidR="009D549D">
        <w:t>.</w:t>
      </w:r>
      <w:r w:rsidR="000770FC">
        <w:t xml:space="preserve">  If an absence occurs due to jury duty responsibilities, employee must provide proof of absence </w:t>
      </w:r>
      <w:proofErr w:type="gramStart"/>
      <w:r w:rsidR="000770FC">
        <w:t>in order for</w:t>
      </w:r>
      <w:proofErr w:type="gramEnd"/>
      <w:r w:rsidR="000770FC">
        <w:t xml:space="preserve"> said absence to be excused.</w:t>
      </w:r>
    </w:p>
    <w:p w14:paraId="6A9606E5" w14:textId="77777777" w:rsidR="00D159E8" w:rsidRDefault="00D159E8" w:rsidP="00547AF4">
      <w:pPr>
        <w:pStyle w:val="Heading2"/>
      </w:pPr>
      <w:bookmarkStart w:id="150" w:name="_Toc301853414"/>
      <w:bookmarkStart w:id="151" w:name="_Toc71616777"/>
      <w:bookmarkStart w:id="152" w:name="_Toc72059011"/>
      <w:r>
        <w:t>No Fault Leave of Absence Policy</w:t>
      </w:r>
      <w:bookmarkEnd w:id="150"/>
      <w:r>
        <w:t xml:space="preserve"> </w:t>
      </w:r>
    </w:p>
    <w:p w14:paraId="18935DAE" w14:textId="77777777" w:rsidR="00D159E8" w:rsidRPr="004E7E36" w:rsidRDefault="00D159E8" w:rsidP="00D159E8">
      <w:pPr>
        <w:ind w:left="720"/>
        <w:rPr>
          <w:highlight w:val="yellow"/>
        </w:rPr>
      </w:pPr>
      <w:r w:rsidRPr="004E7E36">
        <w:rPr>
          <w:highlight w:val="yellow"/>
        </w:rPr>
        <w:t xml:space="preserve">Any employee of </w:t>
      </w:r>
      <w:r w:rsidR="004F7B8C" w:rsidRPr="004E7E36">
        <w:rPr>
          <w:highlight w:val="yellow"/>
        </w:rPr>
        <w:t>(COMPANY)</w:t>
      </w:r>
      <w:r w:rsidRPr="004E7E36">
        <w:rPr>
          <w:highlight w:val="yellow"/>
        </w:rPr>
        <w:t xml:space="preserve"> who is absent from the workplace for six consecutive months will be terminated.  No leave of absence may exceed six calendar months for any reason.  The </w:t>
      </w:r>
      <w:proofErr w:type="gramStart"/>
      <w:r w:rsidRPr="004E7E36">
        <w:rPr>
          <w:highlight w:val="yellow"/>
        </w:rPr>
        <w:t>six month</w:t>
      </w:r>
      <w:proofErr w:type="gramEnd"/>
      <w:r w:rsidRPr="004E7E36">
        <w:rPr>
          <w:highlight w:val="yellow"/>
        </w:rPr>
        <w:t xml:space="preserve"> period does not include approved leave taken under the Family and Medical Leave Act (FMLA).  This policy applies to all </w:t>
      </w:r>
      <w:r w:rsidR="004F7B8C" w:rsidRPr="004E7E36">
        <w:rPr>
          <w:highlight w:val="yellow"/>
        </w:rPr>
        <w:t>(COMPANY)</w:t>
      </w:r>
      <w:r w:rsidRPr="004E7E36">
        <w:rPr>
          <w:highlight w:val="yellow"/>
        </w:rPr>
        <w:t xml:space="preserve"> employees, regardless of the reason(s) for their absence from work.  If a </w:t>
      </w:r>
      <w:r w:rsidR="004F7B8C" w:rsidRPr="004E7E36">
        <w:rPr>
          <w:highlight w:val="yellow"/>
        </w:rPr>
        <w:t>(COMPANY)</w:t>
      </w:r>
      <w:r w:rsidRPr="004E7E36">
        <w:rPr>
          <w:highlight w:val="yellow"/>
        </w:rPr>
        <w:t xml:space="preserve"> employee remains on leave of absence </w:t>
      </w:r>
      <w:proofErr w:type="gramStart"/>
      <w:r w:rsidRPr="004E7E36">
        <w:rPr>
          <w:highlight w:val="yellow"/>
        </w:rPr>
        <w:t>in excess of</w:t>
      </w:r>
      <w:proofErr w:type="gramEnd"/>
      <w:r w:rsidRPr="004E7E36">
        <w:rPr>
          <w:highlight w:val="yellow"/>
        </w:rPr>
        <w:t xml:space="preserve"> six months, they will be terminated, regardless of the reason for their absence.</w:t>
      </w:r>
    </w:p>
    <w:p w14:paraId="687D918F" w14:textId="77777777" w:rsidR="00D159E8" w:rsidRPr="004E7E36" w:rsidRDefault="00D159E8" w:rsidP="00D159E8">
      <w:pPr>
        <w:rPr>
          <w:highlight w:val="yellow"/>
        </w:rPr>
      </w:pPr>
    </w:p>
    <w:p w14:paraId="34460161" w14:textId="77777777" w:rsidR="00D159E8" w:rsidRPr="00D159E8" w:rsidRDefault="00D159E8" w:rsidP="00D159E8">
      <w:pPr>
        <w:ind w:left="720"/>
      </w:pPr>
      <w:r w:rsidRPr="004E7E36">
        <w:rPr>
          <w:highlight w:val="yellow"/>
        </w:rPr>
        <w:t xml:space="preserve">Decisions regarding </w:t>
      </w:r>
      <w:r w:rsidR="004F7B8C" w:rsidRPr="004E7E36">
        <w:rPr>
          <w:highlight w:val="yellow"/>
        </w:rPr>
        <w:t>(COMPANY)</w:t>
      </w:r>
      <w:r w:rsidRPr="004E7E36">
        <w:rPr>
          <w:highlight w:val="yellow"/>
        </w:rPr>
        <w:t xml:space="preserve"> employees who are covered by the Americans with Disabilities Act (the ADA) and require as a reasonable accommodation a leave of longer than six consecutive months will be made based on medical documentation provided by the employee’s healthcare provider; such decisions will be made on a </w:t>
      </w:r>
      <w:proofErr w:type="gramStart"/>
      <w:r w:rsidRPr="004E7E36">
        <w:rPr>
          <w:highlight w:val="yellow"/>
        </w:rPr>
        <w:t>case by case</w:t>
      </w:r>
      <w:proofErr w:type="gramEnd"/>
      <w:r w:rsidRPr="004E7E36">
        <w:rPr>
          <w:highlight w:val="yellow"/>
        </w:rPr>
        <w:t xml:space="preserve"> basis.  Before returning to work after a medical leave of absence, all </w:t>
      </w:r>
      <w:r w:rsidR="004F7B8C" w:rsidRPr="004E7E36">
        <w:rPr>
          <w:highlight w:val="yellow"/>
        </w:rPr>
        <w:t>(COMPANY)</w:t>
      </w:r>
      <w:r w:rsidR="009C10F7" w:rsidRPr="004E7E36">
        <w:rPr>
          <w:highlight w:val="yellow"/>
        </w:rPr>
        <w:t xml:space="preserve"> </w:t>
      </w:r>
      <w:r w:rsidRPr="004E7E36">
        <w:rPr>
          <w:highlight w:val="yellow"/>
        </w:rPr>
        <w:t>employees must provide written certification from their physician that they have been medically released to return to work.</w:t>
      </w:r>
    </w:p>
    <w:p w14:paraId="7CAFA553" w14:textId="77777777" w:rsidR="00283FCF" w:rsidRDefault="00283FCF" w:rsidP="00547AF4">
      <w:pPr>
        <w:pStyle w:val="Heading2"/>
      </w:pPr>
      <w:bookmarkStart w:id="153" w:name="_Toc301853415"/>
      <w:r>
        <w:t>Military Reserves or National Guard Leaves of Absence</w:t>
      </w:r>
      <w:bookmarkEnd w:id="151"/>
      <w:bookmarkEnd w:id="152"/>
      <w:bookmarkEnd w:id="153"/>
    </w:p>
    <w:p w14:paraId="79665F1B" w14:textId="77777777" w:rsidR="00F2266D" w:rsidRDefault="00F2266D" w:rsidP="003C5906">
      <w:pPr>
        <w:spacing w:before="120" w:after="120"/>
        <w:ind w:left="720"/>
      </w:pPr>
      <w:r>
        <w:t>Employees who serve in U.</w:t>
      </w:r>
      <w:r w:rsidRPr="00BC388C">
        <w:t xml:space="preserve">S. military organizations or state militia groups such as the National Guard may take the necessary time off to fulfill this obligation and will retain </w:t>
      </w:r>
      <w:proofErr w:type="gramStart"/>
      <w:r w:rsidRPr="00BC388C">
        <w:t>all of</w:t>
      </w:r>
      <w:proofErr w:type="gramEnd"/>
      <w:r w:rsidRPr="00BC388C">
        <w:t xml:space="preserve"> their legal rights for continued employment under existing laws</w:t>
      </w:r>
      <w:r w:rsidR="005A5145">
        <w:t>.</w:t>
      </w:r>
    </w:p>
    <w:p w14:paraId="675B75AF" w14:textId="77777777" w:rsidR="00D159E8" w:rsidRDefault="00D159E8" w:rsidP="003C5906">
      <w:pPr>
        <w:spacing w:before="120" w:after="120"/>
        <w:ind w:left="720"/>
      </w:pPr>
    </w:p>
    <w:p w14:paraId="3ABEA38D" w14:textId="77777777" w:rsidR="00EF1D7D" w:rsidRDefault="00AA11CC" w:rsidP="00EF1D7D">
      <w:pPr>
        <w:spacing w:before="240" w:after="120"/>
        <w:jc w:val="center"/>
      </w:pPr>
      <w:bookmarkStart w:id="154" w:name="_Toc71616782"/>
      <w:bookmarkStart w:id="155" w:name="_Toc72059016"/>
      <w:r>
        <w:pict w14:anchorId="663ECA9D">
          <v:shape id="_x0000_i1034" type="#_x0000_t75" style="width:6in;height:7.2pt" o:hrpct="0" o:hralign="center" o:hr="t">
            <v:imagedata r:id="rId8" o:title="BD10290_"/>
          </v:shape>
        </w:pict>
      </w:r>
    </w:p>
    <w:p w14:paraId="3E951E0E" w14:textId="77777777" w:rsidR="00283FCF" w:rsidRPr="00885106" w:rsidRDefault="00332FB1" w:rsidP="007C3DBF">
      <w:pPr>
        <w:pStyle w:val="Heading1"/>
        <w:tabs>
          <w:tab w:val="clear" w:pos="432"/>
        </w:tabs>
        <w:spacing w:before="240" w:after="240"/>
        <w:ind w:left="0" w:firstLine="0"/>
        <w:rPr>
          <w:sz w:val="26"/>
          <w:szCs w:val="26"/>
        </w:rPr>
      </w:pPr>
      <w:r>
        <w:rPr>
          <w:sz w:val="26"/>
          <w:szCs w:val="26"/>
        </w:rPr>
        <w:br w:type="page"/>
      </w:r>
      <w:bookmarkStart w:id="156" w:name="_Toc301853416"/>
      <w:r w:rsidR="00283FCF" w:rsidRPr="00885106">
        <w:rPr>
          <w:sz w:val="26"/>
          <w:szCs w:val="26"/>
        </w:rPr>
        <w:lastRenderedPageBreak/>
        <w:t>EXPENSES</w:t>
      </w:r>
      <w:bookmarkEnd w:id="154"/>
      <w:bookmarkEnd w:id="155"/>
      <w:bookmarkEnd w:id="156"/>
    </w:p>
    <w:p w14:paraId="79AEE403" w14:textId="77777777" w:rsidR="00283FCF" w:rsidRDefault="008E1745" w:rsidP="00547AF4">
      <w:pPr>
        <w:pStyle w:val="Heading2"/>
      </w:pPr>
      <w:bookmarkStart w:id="157" w:name="_Toc301853417"/>
      <w:r>
        <w:t>Purchases</w:t>
      </w:r>
      <w:bookmarkEnd w:id="157"/>
    </w:p>
    <w:p w14:paraId="456E3AA1" w14:textId="77777777" w:rsidR="00430540" w:rsidRDefault="008E1745" w:rsidP="008E1745">
      <w:pPr>
        <w:spacing w:before="120" w:after="120"/>
        <w:ind w:left="720"/>
      </w:pPr>
      <w:r w:rsidRPr="0075103F">
        <w:t xml:space="preserve">Only authorized </w:t>
      </w:r>
      <w:proofErr w:type="gramStart"/>
      <w:r w:rsidRPr="0075103F">
        <w:t>persons</w:t>
      </w:r>
      <w:proofErr w:type="gramEnd"/>
      <w:r w:rsidRPr="0075103F">
        <w:t xml:space="preserve"> may purchase supplies in the name of </w:t>
      </w:r>
      <w:r w:rsidR="004F7B8C">
        <w:t>(COMPANY)</w:t>
      </w:r>
      <w:r w:rsidRPr="00E613B5">
        <w:t>.</w:t>
      </w:r>
      <w:r>
        <w:t xml:space="preserve"> </w:t>
      </w:r>
      <w:r w:rsidR="009C10F7">
        <w:t xml:space="preserve"> </w:t>
      </w:r>
      <w:r w:rsidRPr="0075103F">
        <w:t xml:space="preserve">No employee whose regular duties do not include purchasing </w:t>
      </w:r>
      <w:r>
        <w:t>may</w:t>
      </w:r>
      <w:r w:rsidRPr="0075103F">
        <w:t xml:space="preserve"> incur any </w:t>
      </w:r>
      <w:proofErr w:type="gramStart"/>
      <w:r w:rsidRPr="0075103F">
        <w:t>expense</w:t>
      </w:r>
      <w:proofErr w:type="gramEnd"/>
      <w:r w:rsidRPr="0075103F">
        <w:t xml:space="preserve"> on behalf of </w:t>
      </w:r>
      <w:r w:rsidR="004F7B8C">
        <w:t>(COMPANY)</w:t>
      </w:r>
      <w:r>
        <w:t xml:space="preserve">. </w:t>
      </w:r>
      <w:r w:rsidR="009C10F7">
        <w:t xml:space="preserve"> </w:t>
      </w:r>
      <w:r>
        <w:t xml:space="preserve">Without </w:t>
      </w:r>
      <w:r w:rsidRPr="00E613B5">
        <w:t>proper</w:t>
      </w:r>
      <w:r>
        <w:t xml:space="preserve"> purchase approval, </w:t>
      </w:r>
      <w:r w:rsidR="004F7B8C">
        <w:t>(COMPANY)</w:t>
      </w:r>
      <w:r w:rsidRPr="00E613B5">
        <w:t xml:space="preserve"> is</w:t>
      </w:r>
      <w:r>
        <w:t xml:space="preserve"> not obligated for any purchases made b</w:t>
      </w:r>
      <w:r w:rsidR="00E41E0F">
        <w:t>y employees and can result in employee liability for such purposes.</w:t>
      </w:r>
    </w:p>
    <w:p w14:paraId="30CC0FED" w14:textId="77777777" w:rsidR="00283FCF" w:rsidRDefault="00283FCF" w:rsidP="00547AF4">
      <w:pPr>
        <w:pStyle w:val="Heading2"/>
      </w:pPr>
      <w:bookmarkStart w:id="158" w:name="_Toc71616784"/>
      <w:bookmarkStart w:id="159" w:name="_Toc72059018"/>
      <w:bookmarkStart w:id="160" w:name="_Toc301853418"/>
      <w:r>
        <w:t>C</w:t>
      </w:r>
      <w:r w:rsidR="008E1745">
        <w:t>redit Card Policy</w:t>
      </w:r>
      <w:bookmarkEnd w:id="158"/>
      <w:bookmarkEnd w:id="159"/>
      <w:bookmarkEnd w:id="160"/>
    </w:p>
    <w:p w14:paraId="1F8BBDFB" w14:textId="77777777" w:rsidR="008E1745" w:rsidRDefault="008E1745" w:rsidP="00E5613C">
      <w:pPr>
        <w:spacing w:before="80"/>
        <w:ind w:left="720" w:right="130"/>
        <w:rPr>
          <w:rFonts w:cs="Arial"/>
        </w:rPr>
      </w:pPr>
      <w:r w:rsidRPr="004E7E36">
        <w:rPr>
          <w:rFonts w:cs="Arial"/>
          <w:highlight w:val="yellow"/>
        </w:rPr>
        <w:t>Paul Davis, Amanda Davis,</w:t>
      </w:r>
      <w:r>
        <w:rPr>
          <w:rFonts w:cs="Arial"/>
        </w:rPr>
        <w:t xml:space="preserve"> or </w:t>
      </w:r>
      <w:r w:rsidR="004F7B8C">
        <w:rPr>
          <w:rFonts w:cs="Arial"/>
        </w:rPr>
        <w:t>(COMPANY)</w:t>
      </w:r>
      <w:r w:rsidRPr="007D4ADA">
        <w:rPr>
          <w:rFonts w:cs="Arial"/>
        </w:rPr>
        <w:t xml:space="preserve"> will issue company credit cards to certain employees for use in their jobs; this policy sets out the acceptable and unacceptable uses of such credit cards. Use of company-issued credit cards is a privilege, which may </w:t>
      </w:r>
      <w:r>
        <w:rPr>
          <w:rFonts w:cs="Arial"/>
        </w:rPr>
        <w:t xml:space="preserve">be </w:t>
      </w:r>
      <w:r w:rsidRPr="007D4ADA">
        <w:rPr>
          <w:rFonts w:cs="Arial"/>
        </w:rPr>
        <w:t>withdraw</w:t>
      </w:r>
      <w:r>
        <w:rPr>
          <w:rFonts w:cs="Arial"/>
        </w:rPr>
        <w:t>n</w:t>
      </w:r>
      <w:r w:rsidRPr="007D4ADA">
        <w:rPr>
          <w:rFonts w:cs="Arial"/>
        </w:rPr>
        <w:t xml:space="preserve"> in the event of serious or repeated abuse.</w:t>
      </w:r>
      <w:r w:rsidR="009C10F7">
        <w:rPr>
          <w:rFonts w:cs="Arial"/>
        </w:rPr>
        <w:t xml:space="preserve"> </w:t>
      </w:r>
      <w:r w:rsidRPr="007D4ADA">
        <w:rPr>
          <w:rFonts w:cs="Arial"/>
        </w:rPr>
        <w:t xml:space="preserve"> Any credit card </w:t>
      </w:r>
      <w:r>
        <w:rPr>
          <w:rFonts w:cs="Arial"/>
        </w:rPr>
        <w:t xml:space="preserve">issued </w:t>
      </w:r>
      <w:r w:rsidRPr="007D4ADA">
        <w:rPr>
          <w:rFonts w:cs="Arial"/>
        </w:rPr>
        <w:t>to an employee must be used for business purposes only, in conjunction with the employee's job duties.</w:t>
      </w:r>
      <w:r>
        <w:rPr>
          <w:rFonts w:cs="Arial"/>
        </w:rPr>
        <w:t xml:space="preserve"> </w:t>
      </w:r>
      <w:r w:rsidRPr="007D4ADA">
        <w:rPr>
          <w:rFonts w:cs="Arial"/>
        </w:rPr>
        <w:t xml:space="preserve"> </w:t>
      </w:r>
      <w:r>
        <w:rPr>
          <w:rFonts w:cs="Arial"/>
        </w:rPr>
        <w:t>Receipts for ALL purchases must be submitted to the bookkeeping department with items listed below:</w:t>
      </w:r>
    </w:p>
    <w:p w14:paraId="4F041994" w14:textId="77777777" w:rsidR="008E1745" w:rsidRPr="008E1745" w:rsidRDefault="008E1745" w:rsidP="00E5613C">
      <w:pPr>
        <w:spacing w:before="80"/>
        <w:ind w:left="720" w:right="130" w:firstLine="720"/>
        <w:rPr>
          <w:u w:val="single"/>
        </w:rPr>
      </w:pPr>
      <w:r w:rsidRPr="008E1745">
        <w:t xml:space="preserve">If the purchase is for </w:t>
      </w:r>
      <w:r w:rsidRPr="008E1745">
        <w:rPr>
          <w:u w:val="single"/>
        </w:rPr>
        <w:t>fuel</w:t>
      </w:r>
      <w:r w:rsidRPr="008E1745">
        <w:t xml:space="preserve">, the receipt must be </w:t>
      </w:r>
      <w:r w:rsidRPr="008E1745">
        <w:rPr>
          <w:u w:val="single"/>
        </w:rPr>
        <w:t>itemized</w:t>
      </w:r>
      <w:r w:rsidRPr="008E1745">
        <w:t xml:space="preserve"> with the </w:t>
      </w:r>
      <w:r w:rsidRPr="008E1745">
        <w:rPr>
          <w:u w:val="single"/>
        </w:rPr>
        <w:t>total gallons</w:t>
      </w:r>
      <w:r w:rsidRPr="008E1745">
        <w:t xml:space="preserve"> purchased and employee must write on the receipt their </w:t>
      </w:r>
      <w:r w:rsidRPr="008E1745">
        <w:rPr>
          <w:u w:val="single"/>
        </w:rPr>
        <w:t>NAME, VEHICLE, &amp; MILEAGE at the time of purchase.</w:t>
      </w:r>
    </w:p>
    <w:p w14:paraId="6B5622F9" w14:textId="77777777" w:rsidR="008E1745" w:rsidRDefault="008E1745" w:rsidP="00E5613C">
      <w:pPr>
        <w:spacing w:before="80"/>
        <w:ind w:left="720" w:right="130" w:firstLine="720"/>
      </w:pPr>
      <w:r w:rsidRPr="008E1745">
        <w:t xml:space="preserve">If the purchase is for </w:t>
      </w:r>
      <w:r w:rsidRPr="008E1745">
        <w:rPr>
          <w:u w:val="single"/>
        </w:rPr>
        <w:t>materials</w:t>
      </w:r>
      <w:r w:rsidRPr="008E1745">
        <w:t xml:space="preserve"> used on a job, the receipt must be itemized and the employee must write on the receipt their </w:t>
      </w:r>
      <w:r w:rsidRPr="008E1745">
        <w:rPr>
          <w:u w:val="single"/>
        </w:rPr>
        <w:t>NAME, the JOB NAME, &amp; clarify the materials purchased, if the receipt is unclear</w:t>
      </w:r>
      <w:r w:rsidRPr="008E1745">
        <w:t xml:space="preserve">.  </w:t>
      </w:r>
    </w:p>
    <w:p w14:paraId="62888CFC" w14:textId="77777777" w:rsidR="008E1745" w:rsidRPr="008E1745" w:rsidRDefault="008E1745" w:rsidP="00E5613C">
      <w:pPr>
        <w:spacing w:before="80"/>
        <w:ind w:left="720" w:right="130" w:firstLine="720"/>
      </w:pPr>
      <w:r w:rsidRPr="008E1745">
        <w:t xml:space="preserve">If the purchase is for </w:t>
      </w:r>
      <w:r w:rsidRPr="008E1745">
        <w:rPr>
          <w:u w:val="single"/>
        </w:rPr>
        <w:t>supplies</w:t>
      </w:r>
      <w:r w:rsidRPr="008E1745">
        <w:t xml:space="preserve">, the receipt must be itemized and the employee must write on the receipt their </w:t>
      </w:r>
      <w:r w:rsidRPr="008E1745">
        <w:rPr>
          <w:u w:val="single"/>
        </w:rPr>
        <w:t>NAME</w:t>
      </w:r>
      <w:r>
        <w:rPr>
          <w:u w:val="single"/>
        </w:rPr>
        <w:t xml:space="preserve">, department needing supplies, &amp; </w:t>
      </w:r>
      <w:r w:rsidRPr="008E1745">
        <w:rPr>
          <w:u w:val="single"/>
        </w:rPr>
        <w:t xml:space="preserve">clarify the </w:t>
      </w:r>
      <w:r>
        <w:rPr>
          <w:u w:val="single"/>
        </w:rPr>
        <w:t>items</w:t>
      </w:r>
      <w:r w:rsidRPr="008E1745">
        <w:rPr>
          <w:u w:val="single"/>
        </w:rPr>
        <w:t xml:space="preserve"> purchased, if the receipt is unclear</w:t>
      </w:r>
      <w:r w:rsidR="00BF639C">
        <w:rPr>
          <w:u w:val="single"/>
        </w:rPr>
        <w:t>.</w:t>
      </w:r>
    </w:p>
    <w:p w14:paraId="2B959A5B" w14:textId="77777777" w:rsidR="008E1745" w:rsidRDefault="008E1745" w:rsidP="008E1745">
      <w:pPr>
        <w:spacing w:before="80"/>
        <w:ind w:left="475" w:right="130"/>
        <w:rPr>
          <w:rFonts w:cs="Arial"/>
        </w:rPr>
      </w:pPr>
    </w:p>
    <w:p w14:paraId="254F63BC" w14:textId="77777777" w:rsidR="00274033" w:rsidRDefault="008E1745" w:rsidP="00E5613C">
      <w:pPr>
        <w:spacing w:before="80"/>
        <w:ind w:left="720" w:right="130"/>
        <w:rPr>
          <w:rFonts w:cs="Arial"/>
        </w:rPr>
      </w:pPr>
      <w:r>
        <w:rPr>
          <w:rFonts w:cs="Arial"/>
        </w:rPr>
        <w:t>Failure to provide</w:t>
      </w:r>
      <w:r w:rsidR="003B4337">
        <w:rPr>
          <w:rFonts w:cs="Arial"/>
        </w:rPr>
        <w:t xml:space="preserve"> </w:t>
      </w:r>
      <w:r w:rsidR="003B4337" w:rsidRPr="008E1745">
        <w:t xml:space="preserve">proper verification </w:t>
      </w:r>
      <w:r w:rsidR="003B4337">
        <w:t xml:space="preserve">&amp; proof </w:t>
      </w:r>
      <w:r w:rsidR="003B4337" w:rsidRPr="008E1745">
        <w:t>of purchase</w:t>
      </w:r>
      <w:r>
        <w:rPr>
          <w:rFonts w:cs="Arial"/>
        </w:rPr>
        <w:t xml:space="preserve">(s) can result in employee liability for such purchase(s).  </w:t>
      </w:r>
      <w:r w:rsidRPr="007D4ADA">
        <w:rPr>
          <w:rFonts w:cs="Arial"/>
        </w:rPr>
        <w:t>Employees with such credit cards shall not use them for any non-business, non-essential purpose, i.e., for any personal purchase or any other transaction that is not authorized or needed to carry out their duties.</w:t>
      </w:r>
      <w:r w:rsidR="009C10F7">
        <w:rPr>
          <w:rFonts w:cs="Arial"/>
        </w:rPr>
        <w:t xml:space="preserve"> </w:t>
      </w:r>
      <w:r w:rsidRPr="007D4ADA">
        <w:rPr>
          <w:rFonts w:cs="Arial"/>
        </w:rPr>
        <w:t xml:space="preserve"> Employees must pay for personal purchases (i.e., transactions for the benefit of anyone or anything other than the Company) with their own funds or personal credit cards.</w:t>
      </w:r>
      <w:r w:rsidR="009C10F7">
        <w:rPr>
          <w:rFonts w:cs="Arial"/>
        </w:rPr>
        <w:t xml:space="preserve"> </w:t>
      </w:r>
      <w:r w:rsidRPr="007D4ADA">
        <w:rPr>
          <w:rFonts w:cs="Arial"/>
        </w:rPr>
        <w:t xml:space="preserve"> The Company will not regard expenses for one's own business-related use, such as lodging and meals while on company-approved business trips, as personal purchases, </w:t>
      </w:r>
      <w:proofErr w:type="gramStart"/>
      <w:r w:rsidRPr="007D4ADA">
        <w:rPr>
          <w:rFonts w:cs="Arial"/>
        </w:rPr>
        <w:t>as long as</w:t>
      </w:r>
      <w:proofErr w:type="gramEnd"/>
      <w:r w:rsidRPr="007D4ADA">
        <w:rPr>
          <w:rFonts w:cs="Arial"/>
        </w:rPr>
        <w:t xml:space="preserve"> such expenses are </w:t>
      </w:r>
      <w:r w:rsidRPr="00BF639C">
        <w:rPr>
          <w:rFonts w:cs="Arial"/>
          <w:u w:val="single"/>
        </w:rPr>
        <w:t>pre-approved.</w:t>
      </w:r>
      <w:r w:rsidRPr="00BF639C">
        <w:rPr>
          <w:rFonts w:cs="Arial"/>
        </w:rPr>
        <w:t xml:space="preserve"> </w:t>
      </w:r>
      <w:r w:rsidR="009C10F7">
        <w:rPr>
          <w:rFonts w:cs="Arial"/>
        </w:rPr>
        <w:t xml:space="preserve"> </w:t>
      </w:r>
      <w:r w:rsidRPr="007D4ADA">
        <w:rPr>
          <w:rFonts w:cs="Arial"/>
        </w:rPr>
        <w:t xml:space="preserve">If any employee uses a company credit card for personal purchases in violation of this policy, the cost of such purchase(s) will be considered an advance of future wages payable to that employee, and will be recovered in full from the employee's next paycheck; any balance remaining will be deducted in full from subsequent paychecks until the wage advance is fully repaid. </w:t>
      </w:r>
      <w:r w:rsidR="00D91DD2">
        <w:rPr>
          <w:rFonts w:cs="Arial"/>
        </w:rPr>
        <w:t xml:space="preserve"> </w:t>
      </w:r>
      <w:r w:rsidRPr="007D4ADA">
        <w:rPr>
          <w:rFonts w:cs="Arial"/>
        </w:rPr>
        <w:t xml:space="preserve">Such deductions may take the employee's pay below minimum wage for the pay period(s) in question. </w:t>
      </w:r>
      <w:r w:rsidR="009C10F7">
        <w:rPr>
          <w:rFonts w:cs="Arial"/>
        </w:rPr>
        <w:t xml:space="preserve"> </w:t>
      </w:r>
      <w:r w:rsidRPr="007D4ADA">
        <w:rPr>
          <w:rFonts w:cs="Arial"/>
        </w:rPr>
        <w:t>If an employee uses a company credit card for any other type of unauthorized transaction in violation of this policy, i.e., incurs financial liability on the Company's part that is not within the scope of the employee's duties or the employee's authorization to make business-related purchases, the cost of such purchase(s) or transaction will be the financial responsibility of that employee, and the employee will be expected to reimburse the Company via deductions from pay until the unauthorized amount is fully repaid.</w:t>
      </w:r>
      <w:r w:rsidR="009C10F7">
        <w:rPr>
          <w:rFonts w:cs="Arial"/>
        </w:rPr>
        <w:t xml:space="preserve"> </w:t>
      </w:r>
      <w:r w:rsidRPr="007D4ADA">
        <w:rPr>
          <w:rFonts w:cs="Arial"/>
        </w:rPr>
        <w:t xml:space="preserve"> Such deductions will be in the amount of the unauthorized purchase(s), but if a </w:t>
      </w:r>
      <w:r w:rsidRPr="007D4ADA">
        <w:rPr>
          <w:rFonts w:cs="Arial"/>
        </w:rPr>
        <w:lastRenderedPageBreak/>
        <w:t xml:space="preserve">deduction for such amount would take the employee below minimum wage for the workweek in question, the deductions will be in two or more equal increments that will not take the employee's pay below minimum wage for any workweek involved. </w:t>
      </w:r>
      <w:r w:rsidR="00D91DD2">
        <w:rPr>
          <w:rFonts w:cs="Arial"/>
        </w:rPr>
        <w:t xml:space="preserve"> </w:t>
      </w:r>
      <w:r w:rsidRPr="007D4ADA">
        <w:rPr>
          <w:rFonts w:cs="Arial"/>
        </w:rPr>
        <w:t>In addition to financial responsibility and liability for wage deductions, any purchases an employee makes with a company credit card in violation of this policy will result in disciplinary action, up to and possibly including termination of employment, depending upon the severity and repeat nature of the offense.</w:t>
      </w:r>
    </w:p>
    <w:p w14:paraId="71B1F27E" w14:textId="77777777" w:rsidR="00D91DD2" w:rsidRDefault="00D91DD2" w:rsidP="00E5613C">
      <w:pPr>
        <w:spacing w:before="80"/>
        <w:ind w:left="720" w:right="130"/>
      </w:pPr>
    </w:p>
    <w:p w14:paraId="52B0CBC0" w14:textId="77777777" w:rsidR="008E1745" w:rsidRPr="008E1745" w:rsidRDefault="008E1745" w:rsidP="00E5613C">
      <w:pPr>
        <w:spacing w:before="80"/>
        <w:ind w:left="720" w:right="130"/>
      </w:pPr>
      <w:r w:rsidRPr="008E1745">
        <w:t xml:space="preserve">Any receipts not turned in with proper verification of </w:t>
      </w:r>
      <w:proofErr w:type="gramStart"/>
      <w:r w:rsidRPr="008E1745">
        <w:t>purchase,</w:t>
      </w:r>
      <w:proofErr w:type="gramEnd"/>
      <w:r w:rsidRPr="008E1745">
        <w:t xml:space="preserve"> will be deducted from the employee’s next payroll check.  Any personal charges will automatically be deducted from employee’s next payroll check.  If abuse is found, employee discipline will occur up to and including termination.</w:t>
      </w:r>
    </w:p>
    <w:p w14:paraId="638567E1" w14:textId="77777777" w:rsidR="004148D4" w:rsidRPr="004E7E36" w:rsidRDefault="004148D4" w:rsidP="00547AF4">
      <w:pPr>
        <w:pStyle w:val="Heading2"/>
        <w:rPr>
          <w:highlight w:val="yellow"/>
        </w:rPr>
      </w:pPr>
      <w:bookmarkStart w:id="161" w:name="_Toc301853419"/>
      <w:r w:rsidRPr="004E7E36">
        <w:rPr>
          <w:highlight w:val="yellow"/>
        </w:rPr>
        <w:t>Deductions</w:t>
      </w:r>
      <w:bookmarkEnd w:id="161"/>
      <w:r w:rsidRPr="004E7E36">
        <w:rPr>
          <w:highlight w:val="yellow"/>
        </w:rPr>
        <w:t xml:space="preserve"> </w:t>
      </w:r>
    </w:p>
    <w:p w14:paraId="0FEF087F" w14:textId="77777777" w:rsidR="004148D4" w:rsidRPr="004148D4" w:rsidRDefault="004F7B8C" w:rsidP="00B32D2D">
      <w:pPr>
        <w:spacing w:before="80"/>
        <w:ind w:left="720" w:right="130"/>
      </w:pPr>
      <w:r>
        <w:t>(COMPANY)</w:t>
      </w:r>
      <w:r w:rsidR="004148D4" w:rsidRPr="004148D4">
        <w:t xml:space="preserve"> may deduct money from my pay from time to time for reasons that fall into the following categories: </w:t>
      </w:r>
    </w:p>
    <w:p w14:paraId="602596DF" w14:textId="77777777" w:rsidR="004148D4" w:rsidRPr="004148D4" w:rsidRDefault="004148D4" w:rsidP="004148D4">
      <w:pPr>
        <w:spacing w:before="80"/>
        <w:ind w:left="475" w:right="130"/>
      </w:pPr>
    </w:p>
    <w:p w14:paraId="1D19E5B2" w14:textId="77777777" w:rsidR="004148D4" w:rsidRPr="004148D4" w:rsidRDefault="004C4E46" w:rsidP="00D91DD2">
      <w:pPr>
        <w:numPr>
          <w:ilvl w:val="0"/>
          <w:numId w:val="26"/>
        </w:numPr>
        <w:spacing w:before="80"/>
        <w:ind w:right="130"/>
      </w:pPr>
      <w:r>
        <w:t>Employee’s</w:t>
      </w:r>
      <w:r w:rsidR="004148D4" w:rsidRPr="004148D4">
        <w:t xml:space="preserve"> share of the premiums for </w:t>
      </w:r>
      <w:r w:rsidR="004F7B8C">
        <w:t>(COMPANY)</w:t>
      </w:r>
      <w:r w:rsidR="004148D4" w:rsidRPr="004148D4">
        <w:t xml:space="preserve">’s group medical/dental </w:t>
      </w:r>
      <w:proofErr w:type="gramStart"/>
      <w:r w:rsidR="004148D4" w:rsidRPr="004148D4">
        <w:t>plan;</w:t>
      </w:r>
      <w:proofErr w:type="gramEnd"/>
    </w:p>
    <w:p w14:paraId="058D9ABC" w14:textId="77777777" w:rsidR="004148D4" w:rsidRPr="004148D4" w:rsidRDefault="004148D4" w:rsidP="00D91DD2">
      <w:pPr>
        <w:numPr>
          <w:ilvl w:val="0"/>
          <w:numId w:val="26"/>
        </w:numPr>
        <w:spacing w:before="80"/>
        <w:ind w:right="130"/>
      </w:pPr>
      <w:r w:rsidRPr="004148D4">
        <w:t xml:space="preserve">Installment payments on loans or wage advances given to me by </w:t>
      </w:r>
      <w:r w:rsidR="004F7B8C">
        <w:t>(COMPANY)</w:t>
      </w:r>
      <w:r w:rsidRPr="004148D4">
        <w:t xml:space="preserve">, and if there is a balance remaining when I leave </w:t>
      </w:r>
      <w:r w:rsidR="004F7B8C">
        <w:t>(COMPANY)</w:t>
      </w:r>
      <w:r w:rsidRPr="004148D4">
        <w:t xml:space="preserve">, the balance of such loans or </w:t>
      </w:r>
      <w:proofErr w:type="gramStart"/>
      <w:r w:rsidRPr="004148D4">
        <w:t>advances;</w:t>
      </w:r>
      <w:proofErr w:type="gramEnd"/>
    </w:p>
    <w:p w14:paraId="2475D333" w14:textId="77777777" w:rsidR="004148D4" w:rsidRDefault="004148D4" w:rsidP="00D91DD2">
      <w:pPr>
        <w:numPr>
          <w:ilvl w:val="0"/>
          <w:numId w:val="26"/>
        </w:numPr>
        <w:spacing w:before="80"/>
        <w:ind w:right="130"/>
      </w:pPr>
      <w:r w:rsidRPr="004148D4">
        <w:t xml:space="preserve">If I receive an overpayment of wages for any reason, repayment of such overpayments to </w:t>
      </w:r>
      <w:r w:rsidR="004F7B8C">
        <w:t>(COMPANY</w:t>
      </w:r>
      <w:proofErr w:type="gramStart"/>
      <w:r w:rsidR="004F7B8C">
        <w:t>)</w:t>
      </w:r>
      <w:r w:rsidRPr="004148D4">
        <w:t>;</w:t>
      </w:r>
      <w:proofErr w:type="gramEnd"/>
    </w:p>
    <w:p w14:paraId="57340825" w14:textId="77777777" w:rsidR="00510108" w:rsidRPr="004148D4" w:rsidRDefault="00510108" w:rsidP="00D91DD2">
      <w:pPr>
        <w:numPr>
          <w:ilvl w:val="0"/>
          <w:numId w:val="26"/>
        </w:numPr>
        <w:spacing w:before="80"/>
        <w:ind w:right="130"/>
      </w:pPr>
      <w:r>
        <w:t xml:space="preserve">If I receive a citation while in a </w:t>
      </w:r>
      <w:r w:rsidR="004F7B8C">
        <w:t>(COMPANY)</w:t>
      </w:r>
      <w:r>
        <w:t xml:space="preserve"> vehicle, the amount of citation </w:t>
      </w:r>
      <w:r w:rsidR="00D17AF3">
        <w:t xml:space="preserve">plus any fees </w:t>
      </w:r>
      <w:proofErr w:type="gramStart"/>
      <w:r w:rsidR="00D17AF3">
        <w:t>incurred</w:t>
      </w:r>
      <w:r>
        <w:t>;</w:t>
      </w:r>
      <w:proofErr w:type="gramEnd"/>
    </w:p>
    <w:p w14:paraId="02294B43" w14:textId="77777777" w:rsidR="004148D4" w:rsidRPr="004148D4" w:rsidRDefault="004148D4" w:rsidP="00D91DD2">
      <w:pPr>
        <w:numPr>
          <w:ilvl w:val="0"/>
          <w:numId w:val="26"/>
        </w:numPr>
        <w:spacing w:before="80"/>
        <w:ind w:right="130"/>
      </w:pPr>
      <w:r w:rsidRPr="004148D4">
        <w:t xml:space="preserve">The cost to </w:t>
      </w:r>
      <w:r w:rsidR="004F7B8C">
        <w:t>(COMPANY)</w:t>
      </w:r>
      <w:r w:rsidRPr="004148D4">
        <w:t xml:space="preserve"> of personal long distance calls I may make on </w:t>
      </w:r>
      <w:r w:rsidR="004F7B8C">
        <w:t>(COMPANY)</w:t>
      </w:r>
      <w:r w:rsidRPr="004148D4">
        <w:t xml:space="preserve"> phones or on </w:t>
      </w:r>
      <w:r w:rsidR="004F7B8C">
        <w:t>(COMPANY)</w:t>
      </w:r>
      <w:r w:rsidRPr="004148D4">
        <w:t xml:space="preserve"> accounts, of personal faxes sent by me using </w:t>
      </w:r>
      <w:r w:rsidR="004F7B8C">
        <w:t>(COMPANY)</w:t>
      </w:r>
      <w:r w:rsidRPr="004148D4">
        <w:t xml:space="preserve"> equipment or </w:t>
      </w:r>
      <w:r w:rsidR="004F7B8C">
        <w:t>(COMPANY)</w:t>
      </w:r>
      <w:r w:rsidRPr="004148D4">
        <w:t xml:space="preserve"> accounts, or of </w:t>
      </w:r>
      <w:proofErr w:type="spellStart"/>
      <w:proofErr w:type="gramStart"/>
      <w:r w:rsidRPr="004148D4">
        <w:t>non work-related</w:t>
      </w:r>
      <w:proofErr w:type="spellEnd"/>
      <w:proofErr w:type="gramEnd"/>
      <w:r w:rsidRPr="004148D4">
        <w:t xml:space="preserve"> access to the Internet or other computer networks by me using </w:t>
      </w:r>
      <w:r w:rsidR="004F7B8C">
        <w:t>(COMPANY)</w:t>
      </w:r>
      <w:r w:rsidR="00D17AF3">
        <w:t xml:space="preserve"> equipment or </w:t>
      </w:r>
      <w:r w:rsidR="004F7B8C">
        <w:t>(COMPANY)</w:t>
      </w:r>
      <w:r w:rsidRPr="004148D4">
        <w:t xml:space="preserve"> </w:t>
      </w:r>
      <w:proofErr w:type="gramStart"/>
      <w:r w:rsidRPr="004148D4">
        <w:t>accounts;</w:t>
      </w:r>
      <w:proofErr w:type="gramEnd"/>
    </w:p>
    <w:p w14:paraId="0538F853" w14:textId="77777777" w:rsidR="004148D4" w:rsidRPr="004148D4" w:rsidRDefault="004148D4" w:rsidP="00D91DD2">
      <w:pPr>
        <w:numPr>
          <w:ilvl w:val="0"/>
          <w:numId w:val="26"/>
        </w:numPr>
        <w:spacing w:before="80"/>
        <w:ind w:right="130"/>
      </w:pPr>
      <w:r w:rsidRPr="004148D4">
        <w:t xml:space="preserve">The cost of repairing or replacing any </w:t>
      </w:r>
      <w:r w:rsidR="004F7B8C">
        <w:t>(COMPANY)</w:t>
      </w:r>
      <w:r w:rsidRPr="004148D4">
        <w:t xml:space="preserve"> supplies, materials, equipment, money or other property that I may damage or is damaged due to my negligence (other than normal wear and </w:t>
      </w:r>
      <w:proofErr w:type="gramStart"/>
      <w:r w:rsidRPr="004148D4">
        <w:t>tear</w:t>
      </w:r>
      <w:proofErr w:type="gramEnd"/>
      <w:r w:rsidRPr="004148D4">
        <w:t xml:space="preserve">), lose, fail to return or take without appropriate authorization from </w:t>
      </w:r>
      <w:r w:rsidR="004F7B8C">
        <w:t>(COMPANY)</w:t>
      </w:r>
      <w:r w:rsidRPr="004148D4">
        <w:t xml:space="preserve"> during my </w:t>
      </w:r>
      <w:proofErr w:type="gramStart"/>
      <w:r w:rsidRPr="004148D4">
        <w:t>employment;</w:t>
      </w:r>
      <w:proofErr w:type="gramEnd"/>
    </w:p>
    <w:p w14:paraId="759B375B" w14:textId="77777777" w:rsidR="004148D4" w:rsidRPr="004148D4" w:rsidRDefault="004148D4" w:rsidP="00D91DD2">
      <w:pPr>
        <w:numPr>
          <w:ilvl w:val="0"/>
          <w:numId w:val="26"/>
        </w:numPr>
        <w:spacing w:before="80"/>
        <w:ind w:right="130"/>
      </w:pPr>
      <w:r w:rsidRPr="004148D4">
        <w:t xml:space="preserve">The reasonable cost or fair value, whichever is less, of meals, lodging and other facilities furnished to me by </w:t>
      </w:r>
      <w:r w:rsidR="004F7B8C">
        <w:t>(COMPANY)</w:t>
      </w:r>
      <w:r w:rsidRPr="004148D4">
        <w:t xml:space="preserve"> in connection with my employment; and</w:t>
      </w:r>
    </w:p>
    <w:p w14:paraId="5EA79F86" w14:textId="77777777" w:rsidR="004148D4" w:rsidRPr="004148D4" w:rsidRDefault="004148D4" w:rsidP="00D91DD2">
      <w:pPr>
        <w:numPr>
          <w:ilvl w:val="0"/>
          <w:numId w:val="26"/>
        </w:numPr>
        <w:spacing w:before="80"/>
        <w:ind w:right="130"/>
      </w:pPr>
      <w:r w:rsidRPr="004148D4">
        <w:t>If I am a salaried exempt employee who takes a full day of personal leave at my own request, the value of</w:t>
      </w:r>
      <w:r>
        <w:t xml:space="preserve"> such leave may be deducted in </w:t>
      </w:r>
      <w:proofErr w:type="gramStart"/>
      <w:r>
        <w:t>four</w:t>
      </w:r>
      <w:r w:rsidRPr="004148D4">
        <w:t xml:space="preserve"> hour</w:t>
      </w:r>
      <w:proofErr w:type="gramEnd"/>
      <w:r w:rsidRPr="004148D4">
        <w:t xml:space="preserve"> increments.</w:t>
      </w:r>
    </w:p>
    <w:p w14:paraId="5F9FC3F3" w14:textId="77777777" w:rsidR="004148D4" w:rsidRDefault="004148D4" w:rsidP="008E1745">
      <w:pPr>
        <w:spacing w:before="80"/>
        <w:ind w:left="475" w:right="130"/>
      </w:pPr>
    </w:p>
    <w:p w14:paraId="0F2D2D2D" w14:textId="77777777" w:rsidR="00EF1D7D" w:rsidRDefault="00AA11CC" w:rsidP="00EF1D7D">
      <w:pPr>
        <w:spacing w:before="240" w:after="120"/>
        <w:jc w:val="center"/>
      </w:pPr>
      <w:bookmarkStart w:id="162" w:name="_Toc71616786"/>
      <w:bookmarkStart w:id="163" w:name="_Toc72059021"/>
      <w:r>
        <w:pict w14:anchorId="11EFD6A9">
          <v:shape id="_x0000_i1035" type="#_x0000_t75" style="width:6in;height:7.2pt" o:hrpct="0" o:hralign="center" o:hr="t">
            <v:imagedata r:id="rId8" o:title="BD10290_"/>
          </v:shape>
        </w:pict>
      </w:r>
    </w:p>
    <w:p w14:paraId="532AE067" w14:textId="77777777" w:rsidR="00283FCF" w:rsidRPr="00885106" w:rsidRDefault="00332FB1" w:rsidP="00885106">
      <w:pPr>
        <w:pStyle w:val="Heading1"/>
        <w:tabs>
          <w:tab w:val="clear" w:pos="432"/>
        </w:tabs>
        <w:spacing w:before="240" w:after="240"/>
        <w:ind w:left="720" w:hanging="720"/>
        <w:rPr>
          <w:sz w:val="26"/>
          <w:szCs w:val="26"/>
        </w:rPr>
      </w:pPr>
      <w:r>
        <w:rPr>
          <w:sz w:val="26"/>
          <w:szCs w:val="26"/>
        </w:rPr>
        <w:br w:type="page"/>
      </w:r>
      <w:bookmarkStart w:id="164" w:name="_Toc301853420"/>
      <w:bookmarkStart w:id="165" w:name="_Toc301855648"/>
      <w:r w:rsidR="00283FCF" w:rsidRPr="00885106">
        <w:rPr>
          <w:sz w:val="26"/>
          <w:szCs w:val="26"/>
        </w:rPr>
        <w:lastRenderedPageBreak/>
        <w:t>EMPLOYEE COMMUNICATIONS</w:t>
      </w:r>
      <w:bookmarkEnd w:id="162"/>
      <w:bookmarkEnd w:id="163"/>
      <w:bookmarkEnd w:id="164"/>
      <w:bookmarkEnd w:id="165"/>
    </w:p>
    <w:p w14:paraId="2EEFAD14" w14:textId="77777777" w:rsidR="00283FCF" w:rsidRDefault="00283FCF" w:rsidP="00547AF4">
      <w:pPr>
        <w:pStyle w:val="Heading2"/>
      </w:pPr>
      <w:bookmarkStart w:id="166" w:name="_Toc71616787"/>
      <w:bookmarkStart w:id="167" w:name="_Toc72059022"/>
      <w:bookmarkStart w:id="168" w:name="_Toc301853421"/>
      <w:bookmarkStart w:id="169" w:name="_Toc301855649"/>
      <w:r>
        <w:t>Open Communication</w:t>
      </w:r>
      <w:bookmarkEnd w:id="166"/>
      <w:bookmarkEnd w:id="167"/>
      <w:bookmarkEnd w:id="168"/>
      <w:bookmarkEnd w:id="169"/>
    </w:p>
    <w:p w14:paraId="3BCFB40E" w14:textId="77777777" w:rsidR="00274033" w:rsidRDefault="004F7B8C" w:rsidP="003C5906">
      <w:pPr>
        <w:spacing w:before="120" w:after="120"/>
        <w:ind w:left="720"/>
      </w:pPr>
      <w:r>
        <w:t>(COMPANY)</w:t>
      </w:r>
      <w:r w:rsidR="00274033" w:rsidRPr="00C22759">
        <w:t xml:space="preserve"> </w:t>
      </w:r>
      <w:r w:rsidR="00274033">
        <w:t xml:space="preserve">encourages </w:t>
      </w:r>
      <w:r w:rsidR="00DA278F">
        <w:t>employees</w:t>
      </w:r>
      <w:r w:rsidR="00274033">
        <w:t xml:space="preserve"> to discuss any issue</w:t>
      </w:r>
      <w:r w:rsidR="00DA278F">
        <w:t>s</w:t>
      </w:r>
      <w:r w:rsidR="00274033">
        <w:t xml:space="preserve"> </w:t>
      </w:r>
      <w:r w:rsidR="00DA278F">
        <w:t xml:space="preserve">they </w:t>
      </w:r>
      <w:r w:rsidR="00274033">
        <w:t>may have with a co-worker</w:t>
      </w:r>
      <w:r w:rsidR="0031392B">
        <w:t>,</w:t>
      </w:r>
      <w:r w:rsidR="00274033">
        <w:t xml:space="preserve"> directly with that person. If a resolution is not reached, </w:t>
      </w:r>
      <w:r w:rsidR="00DA278F">
        <w:t>employees should</w:t>
      </w:r>
      <w:r w:rsidR="00274033">
        <w:t xml:space="preserve"> arrange a meeting with </w:t>
      </w:r>
      <w:r w:rsidR="00DA278F">
        <w:t>their</w:t>
      </w:r>
      <w:r w:rsidR="00274033">
        <w:t xml:space="preserve"> direct supervisor. If the concern, problem, or issue </w:t>
      </w:r>
      <w:r w:rsidR="00DA278F">
        <w:t>is not</w:t>
      </w:r>
      <w:r w:rsidR="00274033">
        <w:t xml:space="preserve"> properly addressed</w:t>
      </w:r>
      <w:r w:rsidR="00DA278F">
        <w:t>,</w:t>
      </w:r>
      <w:r w:rsidR="00274033">
        <w:t xml:space="preserve"> </w:t>
      </w:r>
      <w:r w:rsidR="00DA278F">
        <w:t>employees should</w:t>
      </w:r>
      <w:r w:rsidR="00274033">
        <w:t xml:space="preserve"> contact the Human Resources</w:t>
      </w:r>
      <w:r w:rsidR="00DA278F">
        <w:t xml:space="preserve"> Department</w:t>
      </w:r>
      <w:r w:rsidR="00274033">
        <w:t>. Any information discussed in an Open Communication meeting is considered confidential, to the extent possible while still allowing management to respond to the problem. Retaliation against any employee for appropriate usage of Open Communicatio</w:t>
      </w:r>
      <w:r w:rsidR="00DA278F">
        <w:t>n channels is unacceptable.</w:t>
      </w:r>
    </w:p>
    <w:p w14:paraId="2A3B441F" w14:textId="77777777" w:rsidR="004C4E46" w:rsidRDefault="004C4E46" w:rsidP="004C4E46">
      <w:pPr>
        <w:pStyle w:val="Heading2"/>
      </w:pPr>
      <w:bookmarkStart w:id="170" w:name="_Toc71616790"/>
      <w:bookmarkStart w:id="171" w:name="_Toc72059025"/>
      <w:bookmarkStart w:id="172" w:name="_Toc301853422"/>
      <w:bookmarkStart w:id="173" w:name="_Toc301855650"/>
      <w:r>
        <w:t>Employee Fraud</w:t>
      </w:r>
    </w:p>
    <w:p w14:paraId="3EB1143B" w14:textId="77777777" w:rsidR="004C4E46" w:rsidRPr="0056455D" w:rsidRDefault="004C4E46" w:rsidP="004C4E46">
      <w:pPr>
        <w:ind w:left="720"/>
        <w:rPr>
          <w:rFonts w:cs="Arial"/>
        </w:rPr>
      </w:pPr>
      <w:r w:rsidRPr="0056455D">
        <w:rPr>
          <w:rFonts w:cs="Arial"/>
        </w:rPr>
        <w:t>This policy addresses the responsibility of employees for detecting and reporting fraud or suspected fraud.</w:t>
      </w:r>
    </w:p>
    <w:p w14:paraId="2A61F367" w14:textId="77777777" w:rsidR="004C4E46" w:rsidRPr="0056455D" w:rsidRDefault="004C4E46" w:rsidP="004C4E46">
      <w:pPr>
        <w:ind w:left="720"/>
        <w:rPr>
          <w:rFonts w:cs="Arial"/>
        </w:rPr>
      </w:pPr>
      <w:r w:rsidRPr="0056455D">
        <w:rPr>
          <w:rFonts w:cs="Arial"/>
        </w:rPr>
        <w:t xml:space="preserve">It is the policy of </w:t>
      </w:r>
      <w:r w:rsidR="004F7B8C">
        <w:rPr>
          <w:rFonts w:cs="Arial"/>
        </w:rPr>
        <w:t>(COMPANY)</w:t>
      </w:r>
      <w:r>
        <w:rPr>
          <w:rFonts w:cs="Arial"/>
        </w:rPr>
        <w:t xml:space="preserve"> </w:t>
      </w:r>
      <w:r w:rsidRPr="0056455D">
        <w:rPr>
          <w:rFonts w:cs="Arial"/>
        </w:rPr>
        <w:t xml:space="preserve">to identify and promptly investigate any possibility of fraudulent or related dishonest activities against </w:t>
      </w:r>
      <w:r w:rsidR="004F7B8C">
        <w:rPr>
          <w:rFonts w:cs="Arial"/>
        </w:rPr>
        <w:t>(COMPANY)</w:t>
      </w:r>
      <w:r>
        <w:rPr>
          <w:rFonts w:cs="Arial"/>
        </w:rPr>
        <w:t xml:space="preserve"> </w:t>
      </w:r>
      <w:r w:rsidRPr="0056455D">
        <w:rPr>
          <w:rFonts w:cs="Arial"/>
        </w:rPr>
        <w:t>and, when appropriate, to pursue legal remedies available under the law.</w:t>
      </w:r>
    </w:p>
    <w:p w14:paraId="0AC37357" w14:textId="77777777" w:rsidR="004C4E46" w:rsidRDefault="004C4E46" w:rsidP="004C4E46">
      <w:pPr>
        <w:ind w:firstLine="720"/>
        <w:rPr>
          <w:rFonts w:cs="Arial"/>
        </w:rPr>
      </w:pPr>
    </w:p>
    <w:p w14:paraId="072C7792" w14:textId="77777777" w:rsidR="004C4E46" w:rsidRPr="0056455D" w:rsidRDefault="004F7B8C" w:rsidP="004C4E46">
      <w:pPr>
        <w:ind w:left="720"/>
        <w:rPr>
          <w:rFonts w:cs="Arial"/>
        </w:rPr>
      </w:pPr>
      <w:r>
        <w:rPr>
          <w:rFonts w:cs="Arial"/>
        </w:rPr>
        <w:t>(COMPANY)</w:t>
      </w:r>
      <w:r w:rsidR="004C4E46" w:rsidRPr="0056455D">
        <w:rPr>
          <w:rFonts w:cs="Arial"/>
        </w:rPr>
        <w:t xml:space="preserve"> will take appropriate disciplinary and legal actions against employees and/or entities to include the possibility of termination of employment, restitution, and forwarding information to the appropriate authorities for criminal prosecution.</w:t>
      </w:r>
    </w:p>
    <w:p w14:paraId="4FF3E0E6" w14:textId="77777777" w:rsidR="004C4E46" w:rsidRPr="0056455D" w:rsidRDefault="004C4E46" w:rsidP="004C4E46">
      <w:pPr>
        <w:ind w:left="720"/>
        <w:rPr>
          <w:rFonts w:cs="Arial"/>
        </w:rPr>
      </w:pPr>
      <w:r w:rsidRPr="0056455D">
        <w:rPr>
          <w:rFonts w:cs="Arial"/>
        </w:rPr>
        <w:t xml:space="preserve">This policy will attempt to clarify acts that </w:t>
      </w:r>
      <w:proofErr w:type="gramStart"/>
      <w:r w:rsidRPr="0056455D">
        <w:rPr>
          <w:rFonts w:cs="Arial"/>
        </w:rPr>
        <w:t>are considered to be</w:t>
      </w:r>
      <w:proofErr w:type="gramEnd"/>
      <w:r w:rsidRPr="0056455D">
        <w:rPr>
          <w:rFonts w:cs="Arial"/>
        </w:rPr>
        <w:t xml:space="preserve"> </w:t>
      </w:r>
      <w:proofErr w:type="gramStart"/>
      <w:r w:rsidRPr="0056455D">
        <w:rPr>
          <w:rFonts w:cs="Arial"/>
        </w:rPr>
        <w:t>fraudulent, and</w:t>
      </w:r>
      <w:proofErr w:type="gramEnd"/>
      <w:r w:rsidRPr="0056455D">
        <w:rPr>
          <w:rFonts w:cs="Arial"/>
        </w:rPr>
        <w:t xml:space="preserve"> describe the steps to be taken when fraud or other related dishonest activities are suspected. </w:t>
      </w:r>
      <w:r>
        <w:rPr>
          <w:rFonts w:cs="Arial"/>
        </w:rPr>
        <w:t xml:space="preserve"> </w:t>
      </w:r>
      <w:r w:rsidRPr="0056455D">
        <w:rPr>
          <w:rFonts w:cs="Arial"/>
        </w:rPr>
        <w:t>This policy also includes the procedures to follow in accounting for missing funds, restitution, and recoveries.</w:t>
      </w:r>
    </w:p>
    <w:p w14:paraId="5A07AE9F" w14:textId="77777777" w:rsidR="004C4E46" w:rsidRDefault="004C4E46" w:rsidP="004C4E46">
      <w:pPr>
        <w:ind w:firstLine="720"/>
        <w:rPr>
          <w:rFonts w:cs="Arial"/>
          <w:b/>
          <w:bCs/>
          <w:u w:val="single"/>
        </w:rPr>
      </w:pPr>
    </w:p>
    <w:p w14:paraId="73C2E625" w14:textId="77777777" w:rsidR="004C4E46" w:rsidRDefault="004C4E46" w:rsidP="004C4E46">
      <w:pPr>
        <w:ind w:firstLine="720"/>
        <w:rPr>
          <w:rFonts w:cs="Arial"/>
          <w:b/>
          <w:bCs/>
          <w:u w:val="single"/>
        </w:rPr>
      </w:pPr>
      <w:r>
        <w:rPr>
          <w:rFonts w:cs="Arial"/>
          <w:b/>
          <w:bCs/>
          <w:u w:val="single"/>
        </w:rPr>
        <w:t>Definitions</w:t>
      </w:r>
    </w:p>
    <w:p w14:paraId="17041839" w14:textId="77777777" w:rsidR="004C4E46" w:rsidRDefault="004C4E46" w:rsidP="004C4E46">
      <w:pPr>
        <w:ind w:firstLine="720"/>
        <w:rPr>
          <w:rFonts w:cs="Arial"/>
        </w:rPr>
      </w:pPr>
      <w:r w:rsidRPr="0056455D">
        <w:rPr>
          <w:rFonts w:cs="Arial"/>
        </w:rPr>
        <w:t>Fraud: Dishonest or fraudulent activities include, but are not limited to, the following:</w:t>
      </w:r>
    </w:p>
    <w:p w14:paraId="13220313" w14:textId="77777777" w:rsidR="004C4E46" w:rsidRPr="0056455D" w:rsidRDefault="004C4E46" w:rsidP="004C4E46">
      <w:pPr>
        <w:ind w:firstLine="720"/>
        <w:rPr>
          <w:rFonts w:cs="Arial"/>
        </w:rPr>
      </w:pPr>
    </w:p>
    <w:p w14:paraId="1ADCA481" w14:textId="77777777" w:rsidR="004C4E46" w:rsidRPr="004C4E46" w:rsidRDefault="004C4E46" w:rsidP="004C4E46">
      <w:pPr>
        <w:pStyle w:val="ListParagraph"/>
        <w:numPr>
          <w:ilvl w:val="0"/>
          <w:numId w:val="27"/>
        </w:numPr>
        <w:spacing w:line="240" w:lineRule="auto"/>
        <w:rPr>
          <w:rFonts w:cs="Arial"/>
        </w:rPr>
      </w:pPr>
      <w:r w:rsidRPr="004C4E46">
        <w:rPr>
          <w:rFonts w:cs="Arial"/>
        </w:rPr>
        <w:t>Forgery or alteration of documents (checks, promissory notes, time sheets, independent contractor agreements, purchase orders, budgets, etc.)</w:t>
      </w:r>
    </w:p>
    <w:p w14:paraId="1D9FAFF9" w14:textId="77777777" w:rsidR="004C4E46" w:rsidRPr="004C4E46" w:rsidRDefault="004C4E46" w:rsidP="004C4E46">
      <w:pPr>
        <w:pStyle w:val="ListParagraph"/>
        <w:numPr>
          <w:ilvl w:val="0"/>
          <w:numId w:val="27"/>
        </w:numPr>
        <w:spacing w:line="240" w:lineRule="auto"/>
        <w:rPr>
          <w:rFonts w:cs="Arial"/>
        </w:rPr>
      </w:pPr>
      <w:r w:rsidRPr="004C4E46">
        <w:rPr>
          <w:rFonts w:cs="Arial"/>
        </w:rPr>
        <w:t>Misrepresentation of information on documents.</w:t>
      </w:r>
    </w:p>
    <w:p w14:paraId="122EA566" w14:textId="77777777" w:rsidR="004C4E46" w:rsidRPr="004C4E46" w:rsidRDefault="004C4E46" w:rsidP="004C4E46">
      <w:pPr>
        <w:pStyle w:val="ListParagraph"/>
        <w:numPr>
          <w:ilvl w:val="0"/>
          <w:numId w:val="27"/>
        </w:numPr>
        <w:spacing w:line="240" w:lineRule="auto"/>
        <w:rPr>
          <w:rFonts w:cs="Arial"/>
        </w:rPr>
      </w:pPr>
      <w:r w:rsidRPr="004C4E46">
        <w:rPr>
          <w:rFonts w:cs="Arial"/>
        </w:rPr>
        <w:t>Misappropriations of funds, securities, supplies, or any other asset.</w:t>
      </w:r>
    </w:p>
    <w:p w14:paraId="228BE78A" w14:textId="77777777" w:rsidR="004C4E46" w:rsidRPr="004C4E46" w:rsidRDefault="004C4E46" w:rsidP="004C4E46">
      <w:pPr>
        <w:pStyle w:val="ListParagraph"/>
        <w:numPr>
          <w:ilvl w:val="0"/>
          <w:numId w:val="27"/>
        </w:numPr>
        <w:spacing w:line="240" w:lineRule="auto"/>
        <w:rPr>
          <w:rFonts w:cs="Arial"/>
        </w:rPr>
      </w:pPr>
      <w:r w:rsidRPr="004C4E46">
        <w:rPr>
          <w:rFonts w:cs="Arial"/>
        </w:rPr>
        <w:t>Theft, disappearance, or destruction of any asset.</w:t>
      </w:r>
    </w:p>
    <w:p w14:paraId="6C3E566C" w14:textId="77777777" w:rsidR="004C4E46" w:rsidRPr="004C4E46" w:rsidRDefault="004C4E46" w:rsidP="004C4E46">
      <w:pPr>
        <w:pStyle w:val="ListParagraph"/>
        <w:numPr>
          <w:ilvl w:val="0"/>
          <w:numId w:val="27"/>
        </w:numPr>
        <w:spacing w:line="240" w:lineRule="auto"/>
        <w:rPr>
          <w:rFonts w:cs="Arial"/>
        </w:rPr>
      </w:pPr>
      <w:r w:rsidRPr="004C4E46">
        <w:rPr>
          <w:rFonts w:cs="Arial"/>
        </w:rPr>
        <w:t>Improprieties in the handling or reporting of money transactions.</w:t>
      </w:r>
    </w:p>
    <w:p w14:paraId="2E865D67" w14:textId="77777777" w:rsidR="004C4E46" w:rsidRPr="004C4E46" w:rsidRDefault="004C4E46" w:rsidP="004C4E46">
      <w:pPr>
        <w:pStyle w:val="ListParagraph"/>
        <w:numPr>
          <w:ilvl w:val="0"/>
          <w:numId w:val="27"/>
        </w:numPr>
        <w:spacing w:line="240" w:lineRule="auto"/>
        <w:rPr>
          <w:rFonts w:cs="Arial"/>
        </w:rPr>
      </w:pPr>
      <w:r w:rsidRPr="004C4E46">
        <w:rPr>
          <w:rFonts w:cs="Arial"/>
        </w:rPr>
        <w:t>Authorizing or receiving payments for goods not received or services not performed.</w:t>
      </w:r>
    </w:p>
    <w:p w14:paraId="73BA0F1B" w14:textId="77777777" w:rsidR="004C4E46" w:rsidRPr="004C4E46" w:rsidRDefault="004C4E46" w:rsidP="004C4E46">
      <w:pPr>
        <w:pStyle w:val="ListParagraph"/>
        <w:numPr>
          <w:ilvl w:val="0"/>
          <w:numId w:val="27"/>
        </w:numPr>
        <w:spacing w:line="240" w:lineRule="auto"/>
        <w:rPr>
          <w:rFonts w:cs="Arial"/>
        </w:rPr>
      </w:pPr>
      <w:r w:rsidRPr="004C4E46">
        <w:rPr>
          <w:rFonts w:cs="Arial"/>
        </w:rPr>
        <w:t>Authorizing or receiving payment for hours not worked.</w:t>
      </w:r>
    </w:p>
    <w:p w14:paraId="43E28515" w14:textId="77777777" w:rsidR="004C4E46" w:rsidRPr="004C4E46" w:rsidRDefault="004C4E46" w:rsidP="004C4E46">
      <w:pPr>
        <w:pStyle w:val="ListParagraph"/>
        <w:numPr>
          <w:ilvl w:val="0"/>
          <w:numId w:val="27"/>
        </w:numPr>
        <w:spacing w:line="240" w:lineRule="auto"/>
        <w:rPr>
          <w:rFonts w:cs="Arial"/>
        </w:rPr>
      </w:pPr>
      <w:r w:rsidRPr="004C4E46">
        <w:rPr>
          <w:rFonts w:cs="Arial"/>
        </w:rPr>
        <w:t>Any apparent violation of Federal, State, or local laws related to dishonest activities or fraud.</w:t>
      </w:r>
    </w:p>
    <w:p w14:paraId="64183D49" w14:textId="77777777" w:rsidR="004C4E46" w:rsidRPr="004C4E46" w:rsidRDefault="004C4E46" w:rsidP="004C4E46">
      <w:pPr>
        <w:pStyle w:val="ListParagraph"/>
        <w:numPr>
          <w:ilvl w:val="0"/>
          <w:numId w:val="27"/>
        </w:numPr>
        <w:spacing w:line="240" w:lineRule="auto"/>
        <w:rPr>
          <w:rFonts w:cs="Arial"/>
        </w:rPr>
      </w:pPr>
      <w:r w:rsidRPr="004C4E46">
        <w:rPr>
          <w:rFonts w:cs="Arial"/>
        </w:rPr>
        <w:t>Any similar or related activity.</w:t>
      </w:r>
    </w:p>
    <w:p w14:paraId="10F3FE60" w14:textId="77777777" w:rsidR="004C4E46" w:rsidRPr="004C4E46" w:rsidRDefault="00283FCF" w:rsidP="004C4E46">
      <w:pPr>
        <w:pStyle w:val="Heading2"/>
      </w:pPr>
      <w:r w:rsidRPr="00FB5A97">
        <w:t>Suggestion</w:t>
      </w:r>
      <w:r>
        <w:t>s</w:t>
      </w:r>
      <w:bookmarkEnd w:id="170"/>
      <w:bookmarkEnd w:id="171"/>
      <w:bookmarkEnd w:id="172"/>
      <w:bookmarkEnd w:id="173"/>
    </w:p>
    <w:p w14:paraId="7B726F14" w14:textId="77777777" w:rsidR="007A1EEC" w:rsidRDefault="004F7B8C" w:rsidP="000B2CFA">
      <w:pPr>
        <w:spacing w:before="120" w:after="120"/>
        <w:ind w:left="720"/>
      </w:pPr>
      <w:r>
        <w:t>(COMPANY)</w:t>
      </w:r>
      <w:r w:rsidR="007A1EEC" w:rsidRPr="009B591B">
        <w:t xml:space="preserve"> encourage</w:t>
      </w:r>
      <w:r w:rsidR="0077665A">
        <w:t>s</w:t>
      </w:r>
      <w:r w:rsidR="007A1EEC" w:rsidRPr="009B591B">
        <w:t xml:space="preserve"> all employees to bring forward their suggestions and good ideas about </w:t>
      </w:r>
      <w:r w:rsidR="00A10430">
        <w:t>making</w:t>
      </w:r>
      <w:r w:rsidR="007A1EEC" w:rsidRPr="009B591B">
        <w:t xml:space="preserve"> </w:t>
      </w:r>
      <w:r>
        <w:t>(COMPANY)</w:t>
      </w:r>
      <w:r w:rsidR="00A10430" w:rsidRPr="009B591B">
        <w:t xml:space="preserve"> </w:t>
      </w:r>
      <w:r w:rsidR="007A1EEC" w:rsidRPr="009B591B">
        <w:t>a better place to work and</w:t>
      </w:r>
      <w:r w:rsidR="00A10430">
        <w:t xml:space="preserve"> enhancing service to</w:t>
      </w:r>
      <w:r w:rsidR="007A1EEC" w:rsidRPr="009B591B">
        <w:t xml:space="preserve"> </w:t>
      </w:r>
      <w:r w:rsidR="0031392B">
        <w:t>our</w:t>
      </w:r>
      <w:r w:rsidR="007A1EEC" w:rsidRPr="009B591B">
        <w:t xml:space="preserve"> </w:t>
      </w:r>
      <w:r w:rsidR="007A1EEC" w:rsidRPr="009B591B">
        <w:lastRenderedPageBreak/>
        <w:t>customers.</w:t>
      </w:r>
      <w:r w:rsidR="004C4E46">
        <w:t xml:space="preserve"> </w:t>
      </w:r>
      <w:r w:rsidR="007A1EEC" w:rsidRPr="009B591B">
        <w:t xml:space="preserve"> </w:t>
      </w:r>
      <w:r w:rsidR="0077665A">
        <w:t>Any employee who sees</w:t>
      </w:r>
      <w:r w:rsidR="007A1EEC" w:rsidRPr="009B591B">
        <w:t xml:space="preserve"> an opportunity for improvement</w:t>
      </w:r>
      <w:r w:rsidR="0077665A">
        <w:t xml:space="preserve"> is encouraged</w:t>
      </w:r>
      <w:r w:rsidR="007A1EEC" w:rsidRPr="009B591B">
        <w:t xml:space="preserve"> </w:t>
      </w:r>
      <w:r w:rsidR="0077665A">
        <w:t>to</w:t>
      </w:r>
      <w:r w:rsidR="007A1EEC" w:rsidRPr="009B591B">
        <w:t xml:space="preserve"> talk it over with management.</w:t>
      </w:r>
      <w:r w:rsidR="004C4E46">
        <w:t xml:space="preserve"> </w:t>
      </w:r>
      <w:r w:rsidR="007A1EEC" w:rsidRPr="009B591B">
        <w:t xml:space="preserve"> </w:t>
      </w:r>
      <w:r w:rsidR="0077665A">
        <w:t>Management</w:t>
      </w:r>
      <w:r w:rsidR="007A1EEC" w:rsidRPr="009B591B">
        <w:t xml:space="preserve"> can help bring idea</w:t>
      </w:r>
      <w:r w:rsidR="0077665A">
        <w:t>s</w:t>
      </w:r>
      <w:r w:rsidR="007A1EEC" w:rsidRPr="009B591B">
        <w:t xml:space="preserve"> to the attention of the people in the </w:t>
      </w:r>
      <w:r w:rsidR="007A1EEC">
        <w:t>organization</w:t>
      </w:r>
      <w:r w:rsidR="007A1EEC" w:rsidRPr="009B591B">
        <w:t xml:space="preserve"> who will be responsible for possibly implementing </w:t>
      </w:r>
      <w:r w:rsidR="00C144A6">
        <w:t>them</w:t>
      </w:r>
      <w:r w:rsidR="007A1EEC" w:rsidRPr="009B591B">
        <w:t xml:space="preserve">. </w:t>
      </w:r>
      <w:r w:rsidR="004C4E46">
        <w:t xml:space="preserve"> </w:t>
      </w:r>
      <w:r w:rsidR="007A1EEC" w:rsidRPr="009B591B">
        <w:t>All suggestions are valued</w:t>
      </w:r>
      <w:r w:rsidR="0077665A">
        <w:t>.</w:t>
      </w:r>
    </w:p>
    <w:p w14:paraId="701C5A08" w14:textId="77777777" w:rsidR="00283FCF" w:rsidRPr="001778CF" w:rsidRDefault="00283FCF" w:rsidP="00547AF4">
      <w:pPr>
        <w:pStyle w:val="Heading2"/>
      </w:pPr>
      <w:bookmarkStart w:id="174" w:name="_Toc71616791"/>
      <w:bookmarkStart w:id="175" w:name="_Toc72059026"/>
      <w:bookmarkStart w:id="176" w:name="_Toc301853423"/>
      <w:bookmarkStart w:id="177" w:name="_Toc301855651"/>
      <w:r>
        <w:t>Closing Statement</w:t>
      </w:r>
      <w:bookmarkEnd w:id="174"/>
      <w:bookmarkEnd w:id="175"/>
      <w:bookmarkEnd w:id="176"/>
      <w:bookmarkEnd w:id="177"/>
    </w:p>
    <w:p w14:paraId="0AB6EA35" w14:textId="63FCC567" w:rsidR="007A1EEC" w:rsidRDefault="007A1EEC" w:rsidP="000B2CFA">
      <w:pPr>
        <w:spacing w:before="120" w:after="120"/>
        <w:ind w:left="720"/>
      </w:pPr>
      <w:r w:rsidRPr="000C7503">
        <w:t xml:space="preserve">Successful working conditions and relationships depend upon successful communication. </w:t>
      </w:r>
      <w:r w:rsidR="004C4E46">
        <w:t xml:space="preserve"> </w:t>
      </w:r>
      <w:r w:rsidR="00E62C6F">
        <w:t>It is important that employees</w:t>
      </w:r>
      <w:r w:rsidRPr="000C7503">
        <w:t xml:space="preserve"> stay aware of changes in procedures, policies</w:t>
      </w:r>
      <w:r w:rsidR="00E62C6F">
        <w:t>,</w:t>
      </w:r>
      <w:r w:rsidRPr="000C7503">
        <w:t xml:space="preserve"> and general information</w:t>
      </w:r>
      <w:r w:rsidR="00E62C6F">
        <w:t>.</w:t>
      </w:r>
      <w:r w:rsidRPr="000C7503">
        <w:t xml:space="preserve"> </w:t>
      </w:r>
      <w:r w:rsidR="004C4E46">
        <w:t xml:space="preserve"> </w:t>
      </w:r>
      <w:r w:rsidR="00E62C6F">
        <w:t>It is also important</w:t>
      </w:r>
      <w:r w:rsidRPr="000C7503">
        <w:t xml:space="preserve"> to communicate ideas, suggestions, personal goals</w:t>
      </w:r>
      <w:r w:rsidR="00E62C6F">
        <w:t>,</w:t>
      </w:r>
      <w:r w:rsidRPr="000C7503">
        <w:t xml:space="preserve"> or p</w:t>
      </w:r>
      <w:r>
        <w:t xml:space="preserve">roblems as they affect </w:t>
      </w:r>
      <w:r w:rsidR="00E62C6F">
        <w:t xml:space="preserve">work at </w:t>
      </w:r>
      <w:r w:rsidR="004F7B8C">
        <w:t>(COMPANY)</w:t>
      </w:r>
      <w:r w:rsidR="00E62C6F">
        <w:t>.</w:t>
      </w:r>
      <w:r w:rsidR="007F2F03">
        <w:t xml:space="preserve">  Let’s all work TOGETHER to make </w:t>
      </w:r>
      <w:r w:rsidR="004F7B8C">
        <w:t>(COMPANY)</w:t>
      </w:r>
      <w:r w:rsidR="007F2F03">
        <w:t xml:space="preserve"> even </w:t>
      </w:r>
      <w:proofErr w:type="gramStart"/>
      <w:r w:rsidR="007F2F03">
        <w:t>better</w:t>
      </w:r>
      <w:r w:rsidR="0090466C">
        <w:t>.</w:t>
      </w:r>
      <w:r w:rsidR="00313CEB">
        <w:t>We</w:t>
      </w:r>
      <w:proofErr w:type="gramEnd"/>
      <w:r w:rsidR="00313CEB">
        <w:t xml:space="preserve"> appreciate every employee and what they contribute and we look forward to implementing these policies </w:t>
      </w:r>
      <w:proofErr w:type="gramStart"/>
      <w:r w:rsidR="00313CEB">
        <w:t>in order to</w:t>
      </w:r>
      <w:proofErr w:type="gramEnd"/>
      <w:r w:rsidR="00313CEB">
        <w:t xml:space="preserve"> create a more efficient and pleasant working environment.</w:t>
      </w:r>
    </w:p>
    <w:p w14:paraId="2643AC20" w14:textId="77777777" w:rsidR="00EF1D7D" w:rsidRDefault="00AA11CC" w:rsidP="00EF1D7D">
      <w:pPr>
        <w:spacing w:before="240" w:after="120"/>
        <w:jc w:val="center"/>
      </w:pPr>
      <w:bookmarkStart w:id="178" w:name="_Toc527953323"/>
      <w:bookmarkStart w:id="179" w:name="_Toc67755745"/>
      <w:r>
        <w:pict w14:anchorId="390ABAE8">
          <v:shape id="_x0000_i1036" type="#_x0000_t75" style="width:6in;height:7.2pt" o:hrpct="0" o:hralign="center" o:hr="t">
            <v:imagedata r:id="rId8" o:title="BD10290_"/>
          </v:shape>
        </w:pict>
      </w:r>
    </w:p>
    <w:p w14:paraId="0D2F1C4C" w14:textId="77777777" w:rsidR="007507F6" w:rsidRPr="007507F6" w:rsidRDefault="00332FB1" w:rsidP="007507F6">
      <w:pPr>
        <w:pStyle w:val="Heading1"/>
        <w:tabs>
          <w:tab w:val="clear" w:pos="432"/>
        </w:tabs>
        <w:spacing w:before="240" w:after="240"/>
        <w:ind w:left="720" w:hanging="720"/>
        <w:rPr>
          <w:sz w:val="26"/>
          <w:szCs w:val="26"/>
        </w:rPr>
      </w:pPr>
      <w:r>
        <w:rPr>
          <w:sz w:val="26"/>
          <w:szCs w:val="26"/>
        </w:rPr>
        <w:br w:type="page"/>
      </w:r>
      <w:bookmarkStart w:id="180" w:name="_Toc301853424"/>
      <w:bookmarkStart w:id="181" w:name="_Toc301855652"/>
      <w:r w:rsidR="00186E23">
        <w:rPr>
          <w:sz w:val="26"/>
          <w:szCs w:val="26"/>
        </w:rPr>
        <w:lastRenderedPageBreak/>
        <w:t xml:space="preserve">SIGNED </w:t>
      </w:r>
      <w:r w:rsidR="007507F6" w:rsidRPr="00885106">
        <w:rPr>
          <w:sz w:val="26"/>
          <w:szCs w:val="26"/>
        </w:rPr>
        <w:t>ACKNOWLEDGMENT</w:t>
      </w:r>
      <w:r w:rsidR="004C4E46">
        <w:rPr>
          <w:sz w:val="26"/>
          <w:szCs w:val="26"/>
        </w:rPr>
        <w:t>S</w:t>
      </w:r>
      <w:r w:rsidR="00186E23">
        <w:rPr>
          <w:sz w:val="26"/>
          <w:szCs w:val="26"/>
        </w:rPr>
        <w:t xml:space="preserve"> </w:t>
      </w:r>
    </w:p>
    <w:p w14:paraId="635D4CD3" w14:textId="77777777" w:rsidR="00186E23" w:rsidRDefault="00186E23" w:rsidP="00547AF4">
      <w:pPr>
        <w:pStyle w:val="Heading2"/>
      </w:pPr>
      <w:r>
        <w:t>Receipt of Handbook</w:t>
      </w:r>
    </w:p>
    <w:p w14:paraId="0D5923DB" w14:textId="77777777" w:rsidR="00186E23" w:rsidRDefault="00186E23" w:rsidP="00186E23">
      <w:pPr>
        <w:ind w:left="720"/>
        <w:rPr>
          <w:sz w:val="24"/>
        </w:rPr>
      </w:pPr>
      <w:r>
        <w:rPr>
          <w:sz w:val="24"/>
        </w:rPr>
        <w:t>I</w:t>
      </w:r>
      <w:r w:rsidRPr="00186E23">
        <w:t xml:space="preserve">, ______________________________, acknowledge receiving the </w:t>
      </w:r>
      <w:r w:rsidR="004F7B8C">
        <w:t>(COMPANY)</w:t>
      </w:r>
      <w:r w:rsidRPr="00186E23">
        <w:t xml:space="preserve"> employee policy handbook.  I CLEARLY UNDERSTAND THAT THIS POLICY HANDBOOK DOES NOT CREATE A CONTRACT FOR EMPLOYMENT WITH </w:t>
      </w:r>
      <w:r w:rsidR="004F7B8C">
        <w:t>(COMPANY)</w:t>
      </w:r>
      <w:r w:rsidRPr="00186E23">
        <w:t xml:space="preserve">, AND THAT </w:t>
      </w:r>
      <w:r w:rsidR="004F7B8C">
        <w:t>(COMPANY)</w:t>
      </w:r>
      <w:r w:rsidRPr="00186E23">
        <w:t xml:space="preserve"> MAY CHANGE OR MODIFY THE POLICIES AND PROCEDURES IN THIS HANDBOOK AT ANY TIME, WITH OR WITHOUT PRIOR NOTICE.  I HAVE READ AND UNDERSTOOD THE POLICIES OUTLINED IN THE </w:t>
      </w:r>
      <w:r w:rsidR="004F7B8C">
        <w:t>(COMPANY)</w:t>
      </w:r>
      <w:r w:rsidRPr="00186E23">
        <w:t xml:space="preserve"> </w:t>
      </w:r>
      <w:proofErr w:type="gramStart"/>
      <w:r w:rsidRPr="00186E23">
        <w:t>HANDBOOK, AND</w:t>
      </w:r>
      <w:proofErr w:type="gramEnd"/>
      <w:r w:rsidRPr="00186E23">
        <w:t xml:space="preserve"> AGREE TO BE BOUND BY THE COMPANY’S RULES AND REGULATIONS DURING MY EMPLOYMENT WITH THE COMPANY.  I UNDERSTAND THAT VIOLATING THE POLICIES AND RULES SET OUT IN THIS HANDBOOK MAY </w:t>
      </w:r>
      <w:proofErr w:type="gramStart"/>
      <w:r w:rsidRPr="00186E23">
        <w:t>LEAD</w:t>
      </w:r>
      <w:proofErr w:type="gramEnd"/>
      <w:r w:rsidRPr="00186E23">
        <w:t xml:space="preserve"> TO DISCIPLINE, UP TO AND INCLUDING TERMINATION.</w:t>
      </w:r>
    </w:p>
    <w:p w14:paraId="2FC13CEF" w14:textId="77777777" w:rsidR="00186E23" w:rsidRDefault="00186E23" w:rsidP="00186E23">
      <w:pPr>
        <w:rPr>
          <w:sz w:val="24"/>
        </w:rPr>
      </w:pPr>
    </w:p>
    <w:p w14:paraId="234B7564" w14:textId="77777777" w:rsidR="00186E23" w:rsidRDefault="00186E23" w:rsidP="00186E23">
      <w:pPr>
        <w:ind w:firstLine="720"/>
        <w:rPr>
          <w:sz w:val="24"/>
        </w:rPr>
      </w:pPr>
      <w:r>
        <w:rPr>
          <w:sz w:val="24"/>
        </w:rPr>
        <w:t xml:space="preserve">_____________________________      ___________________________                                </w:t>
      </w:r>
    </w:p>
    <w:p w14:paraId="20E34BA1" w14:textId="77777777" w:rsidR="00186E23" w:rsidRPr="007F183A" w:rsidRDefault="00186E23" w:rsidP="00186E23">
      <w:pPr>
        <w:ind w:firstLine="720"/>
        <w:rPr>
          <w:sz w:val="24"/>
          <w:szCs w:val="24"/>
        </w:rPr>
      </w:pPr>
      <w:r w:rsidRPr="007F183A">
        <w:rPr>
          <w:sz w:val="24"/>
          <w:szCs w:val="24"/>
        </w:rPr>
        <w:t xml:space="preserve">EMPLOYEE PRINTED NAME                 </w:t>
      </w:r>
      <w:r w:rsidR="00B035C6">
        <w:rPr>
          <w:sz w:val="24"/>
          <w:szCs w:val="24"/>
        </w:rPr>
        <w:t>EMPLOYEE SIGNATURE</w:t>
      </w:r>
      <w:r w:rsidRPr="007F183A">
        <w:rPr>
          <w:sz w:val="24"/>
          <w:szCs w:val="24"/>
        </w:rPr>
        <w:t xml:space="preserve">                            </w:t>
      </w:r>
    </w:p>
    <w:p w14:paraId="4AD93235" w14:textId="77777777" w:rsidR="00186E23" w:rsidRDefault="00186E23" w:rsidP="00186E23">
      <w:pPr>
        <w:rPr>
          <w:sz w:val="24"/>
        </w:rPr>
      </w:pPr>
    </w:p>
    <w:p w14:paraId="0968097A" w14:textId="77777777" w:rsidR="00186E23" w:rsidRDefault="00186E23" w:rsidP="00186E23">
      <w:pPr>
        <w:ind w:firstLine="720"/>
        <w:rPr>
          <w:sz w:val="24"/>
        </w:rPr>
      </w:pPr>
      <w:r>
        <w:rPr>
          <w:sz w:val="24"/>
        </w:rPr>
        <w:t>_____________________________</w:t>
      </w:r>
    </w:p>
    <w:p w14:paraId="77404836" w14:textId="77777777" w:rsidR="00186E23" w:rsidRDefault="00B035C6" w:rsidP="00B035C6">
      <w:pPr>
        <w:ind w:firstLine="720"/>
        <w:rPr>
          <w:sz w:val="24"/>
        </w:rPr>
      </w:pPr>
      <w:r>
        <w:rPr>
          <w:sz w:val="24"/>
        </w:rPr>
        <w:t>DATE</w:t>
      </w:r>
    </w:p>
    <w:p w14:paraId="781F36FA" w14:textId="77777777" w:rsidR="007507F6" w:rsidRDefault="00186E23" w:rsidP="00547AF4">
      <w:pPr>
        <w:pStyle w:val="Heading2"/>
      </w:pPr>
      <w:r>
        <w:t>Receipt of Harassment Policy</w:t>
      </w:r>
    </w:p>
    <w:p w14:paraId="608CFC4B" w14:textId="77777777" w:rsidR="00186E23" w:rsidRPr="00186E23" w:rsidRDefault="00186E23" w:rsidP="00186E23">
      <w:pPr>
        <w:ind w:left="720"/>
        <w:jc w:val="center"/>
      </w:pPr>
      <w:r w:rsidRPr="00186E23">
        <w:t xml:space="preserve">Acknowledgment of Receipt and Understanding of </w:t>
      </w:r>
      <w:r w:rsidR="004F7B8C">
        <w:t>(COMPANY)</w:t>
      </w:r>
      <w:r w:rsidRPr="00186E23">
        <w:t>’s Policy Against Harassment in the Workplace</w:t>
      </w:r>
    </w:p>
    <w:p w14:paraId="1BB7C39B" w14:textId="77777777" w:rsidR="00186E23" w:rsidRPr="00186E23" w:rsidRDefault="00186E23" w:rsidP="00186E23"/>
    <w:p w14:paraId="73D7DC89" w14:textId="77777777" w:rsidR="00186E23" w:rsidRPr="00186E23" w:rsidRDefault="00186E23" w:rsidP="00186E23">
      <w:pPr>
        <w:ind w:left="720"/>
      </w:pPr>
      <w:r w:rsidRPr="00186E23">
        <w:t xml:space="preserve">I acknowledge that I have received a copy of </w:t>
      </w:r>
      <w:r w:rsidR="004F7B8C">
        <w:t>(COMPANY)</w:t>
      </w:r>
      <w:r w:rsidRPr="00186E23">
        <w:t xml:space="preserve">’s Policy Against Harassment, that I have read and understand the policy, and that by signing this acknowledgment, I agree to adhere to the policy as a condition of my employment and/or continuing employment with </w:t>
      </w:r>
      <w:r w:rsidR="004F7B8C">
        <w:t>(COMPANY)</w:t>
      </w:r>
      <w:r w:rsidRPr="00186E23">
        <w:t xml:space="preserve">.  I acknowledge that I understand how to follow the procedures set out in this policy and that if I have any questions, I will ask for clarification.  I agree to report any incident of harassment in a timely </w:t>
      </w:r>
      <w:proofErr w:type="gramStart"/>
      <w:r w:rsidRPr="00186E23">
        <w:t>manner</w:t>
      </w:r>
      <w:proofErr w:type="gramEnd"/>
      <w:r w:rsidRPr="00186E23">
        <w:t xml:space="preserve"> and I understand that there are </w:t>
      </w:r>
      <w:proofErr w:type="gramStart"/>
      <w:r w:rsidRPr="00186E23">
        <w:t>a number of</w:t>
      </w:r>
      <w:proofErr w:type="gramEnd"/>
      <w:r w:rsidRPr="00186E23">
        <w:t xml:space="preserve"> different individuals who are authorized to take my complaint and act on it appropriately.  I further acknowledge that my failure to adhere to this policy may subject me to disciplinary action, up to and including immediate termination without advance warning.</w:t>
      </w:r>
    </w:p>
    <w:p w14:paraId="3B345BB2" w14:textId="77777777" w:rsidR="00186E23" w:rsidRDefault="00186E23" w:rsidP="00186E23">
      <w:pPr>
        <w:rPr>
          <w:sz w:val="24"/>
        </w:rPr>
      </w:pPr>
    </w:p>
    <w:p w14:paraId="62AE931B" w14:textId="77777777" w:rsidR="00186E23" w:rsidRDefault="00186E23" w:rsidP="00186E23">
      <w:pPr>
        <w:ind w:left="720"/>
      </w:pPr>
      <w:r w:rsidRPr="00186E23">
        <w:t>I have reviewed the Policy Against Harassment and have been given the opportunity to ask questions about the policy.  I know that I may file a complaint of harassment or participate in an investigation without fear of retaliation.</w:t>
      </w:r>
    </w:p>
    <w:p w14:paraId="5E4E4BAC" w14:textId="77777777" w:rsidR="00B035C6" w:rsidRDefault="00B035C6" w:rsidP="00B035C6">
      <w:pPr>
        <w:rPr>
          <w:sz w:val="24"/>
        </w:rPr>
      </w:pPr>
    </w:p>
    <w:p w14:paraId="7CB9EFA8" w14:textId="77777777" w:rsidR="00B035C6" w:rsidRDefault="00B035C6" w:rsidP="00B035C6">
      <w:pPr>
        <w:rPr>
          <w:sz w:val="24"/>
        </w:rPr>
      </w:pPr>
    </w:p>
    <w:p w14:paraId="042BE8A3" w14:textId="77777777" w:rsidR="00B035C6" w:rsidRDefault="00B035C6" w:rsidP="00B035C6">
      <w:pPr>
        <w:ind w:firstLine="720"/>
        <w:rPr>
          <w:sz w:val="24"/>
        </w:rPr>
      </w:pPr>
      <w:r>
        <w:rPr>
          <w:sz w:val="24"/>
        </w:rPr>
        <w:t xml:space="preserve">_____________________________      ___________________________                                </w:t>
      </w:r>
    </w:p>
    <w:p w14:paraId="23885835" w14:textId="77777777" w:rsidR="00B035C6" w:rsidRPr="007F183A" w:rsidRDefault="00B035C6" w:rsidP="00B035C6">
      <w:pPr>
        <w:ind w:firstLine="720"/>
        <w:rPr>
          <w:sz w:val="24"/>
          <w:szCs w:val="24"/>
        </w:rPr>
      </w:pPr>
      <w:r w:rsidRPr="007F183A">
        <w:rPr>
          <w:sz w:val="24"/>
          <w:szCs w:val="24"/>
        </w:rPr>
        <w:t xml:space="preserve">EMPLOYEE PRINTED NAME                 </w:t>
      </w:r>
      <w:r>
        <w:rPr>
          <w:sz w:val="24"/>
          <w:szCs w:val="24"/>
        </w:rPr>
        <w:t>EMPLOYEE SIGNATURE</w:t>
      </w:r>
      <w:r w:rsidRPr="007F183A">
        <w:rPr>
          <w:sz w:val="24"/>
          <w:szCs w:val="24"/>
        </w:rPr>
        <w:t xml:space="preserve">                            </w:t>
      </w:r>
    </w:p>
    <w:p w14:paraId="40ACBC6D" w14:textId="77777777" w:rsidR="00B035C6" w:rsidRDefault="00B035C6" w:rsidP="00B035C6">
      <w:pPr>
        <w:rPr>
          <w:sz w:val="24"/>
        </w:rPr>
      </w:pPr>
    </w:p>
    <w:p w14:paraId="3DC56CE7" w14:textId="77777777" w:rsidR="00B035C6" w:rsidRDefault="00B035C6" w:rsidP="00B035C6">
      <w:pPr>
        <w:ind w:firstLine="720"/>
        <w:rPr>
          <w:sz w:val="24"/>
        </w:rPr>
      </w:pPr>
      <w:r>
        <w:rPr>
          <w:sz w:val="24"/>
        </w:rPr>
        <w:t>_____________________________</w:t>
      </w:r>
    </w:p>
    <w:p w14:paraId="59EFA273" w14:textId="77777777" w:rsidR="00B035C6" w:rsidRDefault="00B035C6" w:rsidP="00B035C6">
      <w:pPr>
        <w:ind w:firstLine="720"/>
        <w:rPr>
          <w:sz w:val="24"/>
        </w:rPr>
      </w:pPr>
      <w:r>
        <w:rPr>
          <w:sz w:val="24"/>
        </w:rPr>
        <w:t>DATE</w:t>
      </w:r>
    </w:p>
    <w:p w14:paraId="5937E905" w14:textId="77777777" w:rsidR="007507F6" w:rsidRPr="00FB5A97" w:rsidRDefault="00B035C6" w:rsidP="00547AF4">
      <w:pPr>
        <w:pStyle w:val="Heading2"/>
      </w:pPr>
      <w:r>
        <w:lastRenderedPageBreak/>
        <w:t>Receipt of Drug/Alcohol Testing Policy</w:t>
      </w:r>
    </w:p>
    <w:p w14:paraId="50F35D73" w14:textId="77777777" w:rsidR="00B035C6" w:rsidRDefault="00B035C6" w:rsidP="00B035C6">
      <w:pPr>
        <w:jc w:val="center"/>
        <w:rPr>
          <w:sz w:val="24"/>
        </w:rPr>
      </w:pPr>
      <w:r>
        <w:rPr>
          <w:sz w:val="24"/>
        </w:rPr>
        <w:t>Employee Acknowledgment, Consent and Release Concerning Drug/Alcohol Testing Policy</w:t>
      </w:r>
    </w:p>
    <w:p w14:paraId="2354EF8D" w14:textId="77777777" w:rsidR="00B035C6" w:rsidRDefault="00B035C6" w:rsidP="00B035C6">
      <w:pPr>
        <w:rPr>
          <w:sz w:val="24"/>
        </w:rPr>
      </w:pPr>
    </w:p>
    <w:p w14:paraId="0C76C7D9" w14:textId="77777777" w:rsidR="00B035C6" w:rsidRPr="00B035C6" w:rsidRDefault="00B035C6" w:rsidP="00B035C6">
      <w:pPr>
        <w:ind w:left="720"/>
      </w:pPr>
      <w:r w:rsidRPr="00B035C6">
        <w:t xml:space="preserve">I ________________________ acknowledge that I have received a copy of </w:t>
      </w:r>
      <w:r w:rsidR="004F7B8C">
        <w:t>(COMPANY)</w:t>
      </w:r>
      <w:r w:rsidRPr="00B035C6">
        <w:t xml:space="preserve">’s Drug Testing Policy, that I have read and understand the policy, and that by signing this acknowledgment, I agree to adhere to the policy as a condition of my employment and/or continuing employment with </w:t>
      </w:r>
      <w:r w:rsidR="004F7B8C">
        <w:t>(COMPANY)</w:t>
      </w:r>
      <w:r w:rsidRPr="00B035C6">
        <w:t>.  I also acknowledge that I am an at-will employee and that my employment may be terminated at any time for good cause, bad cause or no cause.  I further acknowledge that my failure to adhere to this policy may subject me to disciplinary action, up to and including immediate termination without advance warning.</w:t>
      </w:r>
    </w:p>
    <w:p w14:paraId="43DD7838" w14:textId="77777777" w:rsidR="00B035C6" w:rsidRPr="00B035C6" w:rsidRDefault="00B035C6" w:rsidP="00B035C6">
      <w:pPr>
        <w:ind w:left="720"/>
      </w:pPr>
    </w:p>
    <w:p w14:paraId="2259D283" w14:textId="77777777" w:rsidR="00B035C6" w:rsidRPr="00B035C6" w:rsidRDefault="00B035C6" w:rsidP="00B035C6">
      <w:pPr>
        <w:ind w:left="720"/>
      </w:pPr>
      <w:r w:rsidRPr="00B035C6">
        <w:t>I further acknowledge that I have reviewed the policy and have been given the opportunity to ask questions about the policy.  I understand that my refusal to submit to a drug screen or a positive result on such a drug screen can lead to my immediate termination for work-related misconduct.</w:t>
      </w:r>
    </w:p>
    <w:p w14:paraId="6AEDC115" w14:textId="77777777" w:rsidR="00B035C6" w:rsidRDefault="00B035C6" w:rsidP="00B035C6">
      <w:pPr>
        <w:rPr>
          <w:sz w:val="24"/>
        </w:rPr>
      </w:pPr>
    </w:p>
    <w:p w14:paraId="3E152622" w14:textId="77777777" w:rsidR="00B035C6" w:rsidRDefault="00B035C6" w:rsidP="00B035C6">
      <w:pPr>
        <w:ind w:firstLine="720"/>
        <w:rPr>
          <w:sz w:val="24"/>
        </w:rPr>
      </w:pPr>
      <w:r>
        <w:rPr>
          <w:sz w:val="24"/>
        </w:rPr>
        <w:t xml:space="preserve">_____________________________      ___________________________                                </w:t>
      </w:r>
    </w:p>
    <w:p w14:paraId="4C64C895" w14:textId="77777777" w:rsidR="00B035C6" w:rsidRPr="007F183A" w:rsidRDefault="00B035C6" w:rsidP="00B035C6">
      <w:pPr>
        <w:ind w:firstLine="720"/>
        <w:rPr>
          <w:sz w:val="24"/>
          <w:szCs w:val="24"/>
        </w:rPr>
      </w:pPr>
      <w:r w:rsidRPr="007F183A">
        <w:rPr>
          <w:sz w:val="24"/>
          <w:szCs w:val="24"/>
        </w:rPr>
        <w:t xml:space="preserve">EMPLOYEE PRINTED NAME                 </w:t>
      </w:r>
      <w:r>
        <w:rPr>
          <w:sz w:val="24"/>
          <w:szCs w:val="24"/>
        </w:rPr>
        <w:t>EMPLOYEE SIGNATURE</w:t>
      </w:r>
      <w:r w:rsidRPr="007F183A">
        <w:rPr>
          <w:sz w:val="24"/>
          <w:szCs w:val="24"/>
        </w:rPr>
        <w:t xml:space="preserve">                            </w:t>
      </w:r>
    </w:p>
    <w:p w14:paraId="516FDAFD" w14:textId="77777777" w:rsidR="00B035C6" w:rsidRDefault="00B035C6" w:rsidP="00B035C6">
      <w:pPr>
        <w:rPr>
          <w:sz w:val="24"/>
        </w:rPr>
      </w:pPr>
    </w:p>
    <w:p w14:paraId="4B30F41A" w14:textId="77777777" w:rsidR="00B035C6" w:rsidRDefault="00B035C6" w:rsidP="00B035C6">
      <w:pPr>
        <w:ind w:firstLine="720"/>
        <w:rPr>
          <w:sz w:val="24"/>
        </w:rPr>
      </w:pPr>
      <w:r>
        <w:rPr>
          <w:sz w:val="24"/>
        </w:rPr>
        <w:t>_____________________________</w:t>
      </w:r>
    </w:p>
    <w:p w14:paraId="30115B45" w14:textId="77777777" w:rsidR="007507F6" w:rsidRDefault="00B035C6" w:rsidP="00B035C6">
      <w:pPr>
        <w:ind w:firstLine="720"/>
      </w:pPr>
      <w:r>
        <w:rPr>
          <w:sz w:val="24"/>
        </w:rPr>
        <w:t>DATE</w:t>
      </w:r>
    </w:p>
    <w:p w14:paraId="24E72708" w14:textId="77777777" w:rsidR="007507F6" w:rsidRDefault="0034128B" w:rsidP="00547AF4">
      <w:pPr>
        <w:pStyle w:val="Heading2"/>
      </w:pPr>
      <w:r>
        <w:t xml:space="preserve">Receipt of No Weapons Policy </w:t>
      </w:r>
    </w:p>
    <w:p w14:paraId="52D123E3" w14:textId="77777777" w:rsidR="0034128B" w:rsidRDefault="0034128B" w:rsidP="0034128B">
      <w:pPr>
        <w:ind w:left="360"/>
        <w:jc w:val="center"/>
        <w:rPr>
          <w:sz w:val="24"/>
        </w:rPr>
      </w:pPr>
      <w:r>
        <w:rPr>
          <w:sz w:val="24"/>
        </w:rPr>
        <w:t xml:space="preserve">Acknowledgment, Consent and Release Form for </w:t>
      </w:r>
      <w:r w:rsidR="004F7B8C">
        <w:rPr>
          <w:sz w:val="24"/>
        </w:rPr>
        <w:t>(COMPANY)</w:t>
      </w:r>
      <w:r>
        <w:rPr>
          <w:sz w:val="24"/>
        </w:rPr>
        <w:t>, Inc.’s No Weapons Policy</w:t>
      </w:r>
    </w:p>
    <w:p w14:paraId="3C5AAE55" w14:textId="77777777" w:rsidR="0034128B" w:rsidRPr="0034128B" w:rsidRDefault="0034128B" w:rsidP="0034128B">
      <w:pPr>
        <w:ind w:left="360"/>
      </w:pPr>
    </w:p>
    <w:p w14:paraId="7DDEB7CF" w14:textId="77777777" w:rsidR="0034128B" w:rsidRPr="0034128B" w:rsidRDefault="0034128B" w:rsidP="0034128B">
      <w:pPr>
        <w:ind w:left="360"/>
      </w:pPr>
      <w:r w:rsidRPr="0034128B">
        <w:t xml:space="preserve">I acknowledge that I have received, read and understand a copy of </w:t>
      </w:r>
      <w:r w:rsidR="004F7B8C">
        <w:t>(COMPANY)</w:t>
      </w:r>
      <w:r w:rsidRPr="0034128B">
        <w:t xml:space="preserve">’s No Weapons Policy (the policy).  By signing this acknowledgment, I agree to adhere to the terms of the policy as a condition of my employment with </w:t>
      </w:r>
      <w:r w:rsidR="004F7B8C">
        <w:t>(COMPANY)</w:t>
      </w:r>
      <w:r w:rsidRPr="0034128B">
        <w:t xml:space="preserve">.  I also acknowledge that my employment is at will, meaning that it is of indefinite duration and may be terminated at any time, with or without advance notice, for good cause, bad cause or no cause at all.  I further acknowledge that if I fail to adhere to this policy, I may be subject to disciplinary action up to and including immediate termination without </w:t>
      </w:r>
      <w:proofErr w:type="gramStart"/>
      <w:r w:rsidRPr="0034128B">
        <w:t>prior warning</w:t>
      </w:r>
      <w:proofErr w:type="gramEnd"/>
      <w:r w:rsidRPr="0034128B">
        <w:t>.</w:t>
      </w:r>
    </w:p>
    <w:p w14:paraId="643E8498" w14:textId="77777777" w:rsidR="0034128B" w:rsidRPr="0034128B" w:rsidRDefault="0034128B" w:rsidP="0034128B">
      <w:pPr>
        <w:ind w:left="360"/>
      </w:pPr>
    </w:p>
    <w:p w14:paraId="4D71B9EC" w14:textId="77777777" w:rsidR="0034128B" w:rsidRPr="0034128B" w:rsidRDefault="0034128B" w:rsidP="0034128B">
      <w:pPr>
        <w:ind w:left="360"/>
      </w:pPr>
      <w:r w:rsidRPr="0034128B">
        <w:t xml:space="preserve">In connection with the enforcement of </w:t>
      </w:r>
      <w:r w:rsidR="004F7B8C">
        <w:t>(COMPANY)</w:t>
      </w:r>
      <w:r w:rsidRPr="0034128B">
        <w:t xml:space="preserve">’s No Weapons Policy, I give my consent to </w:t>
      </w:r>
      <w:r w:rsidR="004F7B8C">
        <w:t>(COMPANY)</w:t>
      </w:r>
      <w:r w:rsidRPr="0034128B">
        <w:t xml:space="preserve"> conducting reasonable searches for weapons prohibited by this policy, including, but not limited to: searches of my person; any locker, desk or storage area provided for me to use by </w:t>
      </w:r>
      <w:r w:rsidR="004F7B8C">
        <w:t>(COMPANY)</w:t>
      </w:r>
      <w:r w:rsidRPr="0034128B">
        <w:t xml:space="preserve">; any personal belongings in my possession while on </w:t>
      </w:r>
      <w:r w:rsidR="004F7B8C">
        <w:t>(COMPANY)</w:t>
      </w:r>
      <w:r w:rsidRPr="0034128B">
        <w:t xml:space="preserve"> premises or while conducting business on behalf of </w:t>
      </w:r>
      <w:r w:rsidR="004F7B8C">
        <w:t>(COMPANY)</w:t>
      </w:r>
      <w:r w:rsidRPr="0034128B">
        <w:t xml:space="preserve">, regardless of whether I am on </w:t>
      </w:r>
      <w:r w:rsidR="004F7B8C">
        <w:t>(COMPANY)</w:t>
      </w:r>
      <w:r w:rsidRPr="0034128B">
        <w:t xml:space="preserve">’s premises, including, but not limited to, purses, handbags, briefcases and/or back packs; and/or any vehicle I have possession of while on </w:t>
      </w:r>
      <w:r w:rsidR="004F7B8C">
        <w:t>(COMPANY)</w:t>
      </w:r>
      <w:r w:rsidRPr="0034128B">
        <w:t xml:space="preserve">’s premises, including but not limited to, any vehicle I own or use and/or any vehicle owned, leased or financed by </w:t>
      </w:r>
      <w:r w:rsidR="004F7B8C">
        <w:t>(COMPANY)</w:t>
      </w:r>
      <w:r w:rsidRPr="0034128B">
        <w:t xml:space="preserve"> or used by </w:t>
      </w:r>
      <w:r w:rsidR="004F7B8C">
        <w:t>(COMPANY)</w:t>
      </w:r>
      <w:r w:rsidRPr="0034128B">
        <w:t xml:space="preserve"> to transport its goods or products.</w:t>
      </w:r>
    </w:p>
    <w:p w14:paraId="1EF6727F" w14:textId="77777777" w:rsidR="0034128B" w:rsidRPr="0034128B" w:rsidRDefault="0034128B" w:rsidP="0034128B">
      <w:pPr>
        <w:ind w:left="360"/>
      </w:pPr>
    </w:p>
    <w:p w14:paraId="6F932ADB" w14:textId="77777777" w:rsidR="0034128B" w:rsidRPr="0034128B" w:rsidRDefault="0034128B" w:rsidP="0034128B">
      <w:pPr>
        <w:ind w:left="360"/>
      </w:pPr>
      <w:r w:rsidRPr="0034128B">
        <w:t xml:space="preserve">I understand that all lockers, storage areas, desks and vehicles owned, financed or leased by </w:t>
      </w:r>
      <w:r w:rsidR="004F7B8C">
        <w:t>(COMPANY)</w:t>
      </w:r>
      <w:r w:rsidRPr="0034128B">
        <w:t xml:space="preserve"> or used by </w:t>
      </w:r>
      <w:r w:rsidR="004F7B8C">
        <w:t>(COMPANY)</w:t>
      </w:r>
      <w:r w:rsidRPr="0034128B">
        <w:t xml:space="preserve"> to transport its products and goods are subject to being searched at any time without my permission.  I also acknowledge that I am prohibited from </w:t>
      </w:r>
      <w:r w:rsidRPr="0034128B">
        <w:lastRenderedPageBreak/>
        <w:t xml:space="preserve">locking or otherwise securing </w:t>
      </w:r>
      <w:proofErr w:type="gramStart"/>
      <w:r w:rsidRPr="0034128B">
        <w:t>any such</w:t>
      </w:r>
      <w:proofErr w:type="gramEnd"/>
      <w:r w:rsidRPr="0034128B">
        <w:t xml:space="preserve"> locker, storage area, desk or vehicle with any lock or locking device that is not supplied by </w:t>
      </w:r>
      <w:r w:rsidR="004F7B8C">
        <w:t>(COMPANY)</w:t>
      </w:r>
      <w:r w:rsidRPr="0034128B">
        <w:t>.</w:t>
      </w:r>
    </w:p>
    <w:p w14:paraId="7BE000A7" w14:textId="77777777" w:rsidR="0034128B" w:rsidRPr="0034128B" w:rsidRDefault="0034128B" w:rsidP="0034128B">
      <w:pPr>
        <w:ind w:left="360"/>
      </w:pPr>
    </w:p>
    <w:p w14:paraId="5B85F27D" w14:textId="77777777" w:rsidR="0034128B" w:rsidRPr="0034128B" w:rsidRDefault="0034128B" w:rsidP="0034128B">
      <w:pPr>
        <w:ind w:left="360"/>
      </w:pPr>
      <w:r w:rsidRPr="0034128B">
        <w:t xml:space="preserve">I hereby release and hold harmless </w:t>
      </w:r>
      <w:r w:rsidR="004F7B8C">
        <w:t>(COMPANY)</w:t>
      </w:r>
      <w:r w:rsidRPr="0034128B">
        <w:t xml:space="preserve">, its affiliates or subsidiaries from </w:t>
      </w:r>
      <w:proofErr w:type="gramStart"/>
      <w:r w:rsidRPr="0034128B">
        <w:t>any and all</w:t>
      </w:r>
      <w:proofErr w:type="gramEnd"/>
      <w:r w:rsidRPr="0034128B">
        <w:t xml:space="preserve"> liability, including liability for negligence, associated with any searches undertaken pursuant to this policy and/or with the enforcement of this policy.</w:t>
      </w:r>
    </w:p>
    <w:p w14:paraId="3CB48DF0" w14:textId="77777777" w:rsidR="0034128B" w:rsidRPr="0034128B" w:rsidRDefault="0034128B" w:rsidP="0034128B">
      <w:pPr>
        <w:ind w:left="360"/>
      </w:pPr>
    </w:p>
    <w:p w14:paraId="75B5F292" w14:textId="77777777" w:rsidR="0034128B" w:rsidRDefault="0034128B" w:rsidP="0034128B">
      <w:pPr>
        <w:rPr>
          <w:sz w:val="24"/>
        </w:rPr>
      </w:pPr>
    </w:p>
    <w:p w14:paraId="6027C8B1" w14:textId="77777777" w:rsidR="0034128B" w:rsidRDefault="0034128B" w:rsidP="0034128B">
      <w:pPr>
        <w:ind w:firstLine="720"/>
        <w:rPr>
          <w:sz w:val="24"/>
        </w:rPr>
      </w:pPr>
      <w:r>
        <w:rPr>
          <w:sz w:val="24"/>
        </w:rPr>
        <w:t xml:space="preserve">_____________________________      ___________________________                                </w:t>
      </w:r>
    </w:p>
    <w:p w14:paraId="714B1FAA" w14:textId="77777777" w:rsidR="0034128B" w:rsidRPr="007F183A" w:rsidRDefault="0034128B" w:rsidP="0034128B">
      <w:pPr>
        <w:ind w:firstLine="720"/>
        <w:rPr>
          <w:sz w:val="24"/>
          <w:szCs w:val="24"/>
        </w:rPr>
      </w:pPr>
      <w:r w:rsidRPr="007F183A">
        <w:rPr>
          <w:sz w:val="24"/>
          <w:szCs w:val="24"/>
        </w:rPr>
        <w:t xml:space="preserve">EMPLOYEE PRINTED NAME                 </w:t>
      </w:r>
      <w:r>
        <w:rPr>
          <w:sz w:val="24"/>
          <w:szCs w:val="24"/>
        </w:rPr>
        <w:t>EMPLOYEE SIGNATURE</w:t>
      </w:r>
      <w:r w:rsidRPr="007F183A">
        <w:rPr>
          <w:sz w:val="24"/>
          <w:szCs w:val="24"/>
        </w:rPr>
        <w:t xml:space="preserve">                            </w:t>
      </w:r>
    </w:p>
    <w:p w14:paraId="6A0AB624" w14:textId="77777777" w:rsidR="0034128B" w:rsidRDefault="0034128B" w:rsidP="0034128B">
      <w:pPr>
        <w:rPr>
          <w:sz w:val="24"/>
        </w:rPr>
      </w:pPr>
    </w:p>
    <w:p w14:paraId="37FA66CF" w14:textId="77777777" w:rsidR="0034128B" w:rsidRDefault="0034128B" w:rsidP="0034128B">
      <w:pPr>
        <w:ind w:firstLine="720"/>
        <w:rPr>
          <w:sz w:val="24"/>
        </w:rPr>
      </w:pPr>
      <w:r>
        <w:rPr>
          <w:sz w:val="24"/>
        </w:rPr>
        <w:t>_____________________________</w:t>
      </w:r>
    </w:p>
    <w:p w14:paraId="1C46E3F9" w14:textId="77777777" w:rsidR="0034128B" w:rsidRPr="0034128B" w:rsidRDefault="0034128B" w:rsidP="0034128B">
      <w:pPr>
        <w:ind w:firstLine="720"/>
      </w:pPr>
      <w:r>
        <w:rPr>
          <w:sz w:val="24"/>
        </w:rPr>
        <w:t>DATE</w:t>
      </w:r>
    </w:p>
    <w:p w14:paraId="66A499F3" w14:textId="77777777" w:rsidR="0034128B" w:rsidRDefault="0034128B" w:rsidP="00547AF4">
      <w:pPr>
        <w:pStyle w:val="Heading2"/>
      </w:pPr>
      <w:r>
        <w:t>Receipt of Workplace Searches Policy</w:t>
      </w:r>
    </w:p>
    <w:p w14:paraId="53B2FEF4" w14:textId="77777777" w:rsidR="0034128B" w:rsidRPr="0034128B" w:rsidRDefault="0034128B" w:rsidP="0034128B">
      <w:r>
        <w:t xml:space="preserve">          </w:t>
      </w:r>
      <w:r w:rsidRPr="0034128B">
        <w:t>Acknowledgment, Consent and Release Form Regarding Reasonable Workplace Searches</w:t>
      </w:r>
    </w:p>
    <w:p w14:paraId="14EBC443" w14:textId="77777777" w:rsidR="0034128B" w:rsidRPr="0034128B" w:rsidRDefault="0034128B" w:rsidP="0034128B">
      <w:pPr>
        <w:ind w:left="720"/>
      </w:pPr>
    </w:p>
    <w:p w14:paraId="33D50E37" w14:textId="77777777" w:rsidR="0034128B" w:rsidRPr="0034128B" w:rsidRDefault="0034128B" w:rsidP="0034128B">
      <w:pPr>
        <w:ind w:left="720"/>
      </w:pPr>
      <w:r w:rsidRPr="0034128B">
        <w:t xml:space="preserve">I acknowledge that I have received, read and </w:t>
      </w:r>
      <w:proofErr w:type="gramStart"/>
      <w:r w:rsidRPr="0034128B">
        <w:t>understand</w:t>
      </w:r>
      <w:proofErr w:type="gramEnd"/>
      <w:r w:rsidRPr="0034128B">
        <w:t xml:space="preserve"> </w:t>
      </w:r>
      <w:r w:rsidR="004F7B8C">
        <w:t>(COMPANY)</w:t>
      </w:r>
      <w:r w:rsidRPr="0034128B">
        <w:t xml:space="preserve">’s policy regarding reasonable workplace searches (the policy).  By signing this acknowledgment, I agree to adhere to the terms of the policy as a condition of my employment with </w:t>
      </w:r>
      <w:r w:rsidR="004F7B8C">
        <w:t>(COMPANY)</w:t>
      </w:r>
      <w:r w:rsidR="001675D6">
        <w:t xml:space="preserve">.  </w:t>
      </w:r>
      <w:r w:rsidRPr="0034128B">
        <w:t xml:space="preserve">I also acknowledge that my employment is at will, meaning that it is of indefinite duration and may be terminated at any time, with or without advance notice, for good cause, bad cause or no cause at all.  I further acknowledge that if I fail to adhere to this policy, I may be subject to disciplinary action up to and including immediate termination without </w:t>
      </w:r>
      <w:proofErr w:type="gramStart"/>
      <w:r w:rsidRPr="0034128B">
        <w:t>prior warning</w:t>
      </w:r>
      <w:proofErr w:type="gramEnd"/>
      <w:r w:rsidRPr="0034128B">
        <w:t>.</w:t>
      </w:r>
    </w:p>
    <w:p w14:paraId="0F8F1F96" w14:textId="77777777" w:rsidR="0034128B" w:rsidRPr="0034128B" w:rsidRDefault="0034128B" w:rsidP="0034128B">
      <w:pPr>
        <w:ind w:left="720"/>
      </w:pPr>
    </w:p>
    <w:p w14:paraId="00BB7B89" w14:textId="77777777" w:rsidR="0034128B" w:rsidRPr="0034128B" w:rsidRDefault="0034128B" w:rsidP="0034128B">
      <w:pPr>
        <w:ind w:left="720"/>
      </w:pPr>
      <w:r w:rsidRPr="0034128B">
        <w:t xml:space="preserve">I understand that the purpose of this policy is to allow </w:t>
      </w:r>
      <w:r w:rsidR="004F7B8C">
        <w:t>(COMPANY)</w:t>
      </w:r>
      <w:r w:rsidRPr="0034128B">
        <w:t xml:space="preserve"> to monitor compliance with reasonable work and safety rules and that all employees are subject to the policy.  If a search is requested, it is not an accusation of theft or other wrongdoing; it is merely part of a company investigation.</w:t>
      </w:r>
    </w:p>
    <w:p w14:paraId="337EF988" w14:textId="77777777" w:rsidR="0034128B" w:rsidRPr="0034128B" w:rsidRDefault="0034128B" w:rsidP="0034128B">
      <w:pPr>
        <w:ind w:left="720"/>
      </w:pPr>
    </w:p>
    <w:p w14:paraId="2937AA2E" w14:textId="77777777" w:rsidR="0034128B" w:rsidRPr="0034128B" w:rsidRDefault="0034128B" w:rsidP="0034128B">
      <w:pPr>
        <w:ind w:left="720"/>
      </w:pPr>
      <w:r w:rsidRPr="0034128B">
        <w:t xml:space="preserve">I understand that a search may include the employees, their work areas, lockers, vehicles if driven or parked on company premises or used on company business, and any other personal items brought onto </w:t>
      </w:r>
      <w:r w:rsidR="004F7B8C">
        <w:t>(COMPANY)</w:t>
      </w:r>
      <w:r w:rsidRPr="0034128B">
        <w:t xml:space="preserve">’s premises.  </w:t>
      </w:r>
      <w:proofErr w:type="gramStart"/>
      <w:r w:rsidRPr="0034128B">
        <w:t>All of</w:t>
      </w:r>
      <w:proofErr w:type="gramEnd"/>
      <w:r w:rsidRPr="0034128B">
        <w:t xml:space="preserve"> the aforementioned areas are subject to search at any time.  If </w:t>
      </w:r>
      <w:r w:rsidR="004F7B8C">
        <w:t>(COMPANY)</w:t>
      </w:r>
      <w:r w:rsidRPr="0034128B">
        <w:t xml:space="preserve"> allows employees to have lockers or other storage areas, </w:t>
      </w:r>
      <w:r w:rsidR="004F7B8C">
        <w:t>(COMPANY)</w:t>
      </w:r>
      <w:r w:rsidRPr="0034128B">
        <w:t xml:space="preserve"> will either furnish the lock and keep a copy of the key or </w:t>
      </w:r>
      <w:proofErr w:type="gramStart"/>
      <w:r w:rsidRPr="0034128B">
        <w:t>combination, or</w:t>
      </w:r>
      <w:proofErr w:type="gramEnd"/>
      <w:r w:rsidRPr="0034128B">
        <w:t xml:space="preserve"> allow the employee to furnish a personal lock; however, in that event, the employee must provide </w:t>
      </w:r>
      <w:r w:rsidR="004F7B8C">
        <w:t>(COMPANY)</w:t>
      </w:r>
      <w:r w:rsidRPr="0034128B">
        <w:t xml:space="preserve"> with a copy of the key or combination.</w:t>
      </w:r>
    </w:p>
    <w:p w14:paraId="57886889" w14:textId="77777777" w:rsidR="001675D6" w:rsidRDefault="001675D6" w:rsidP="0034128B">
      <w:pPr>
        <w:ind w:left="720"/>
      </w:pPr>
    </w:p>
    <w:p w14:paraId="271F2C58" w14:textId="77777777" w:rsidR="0034128B" w:rsidRPr="0034128B" w:rsidRDefault="0034128B" w:rsidP="0034128B">
      <w:pPr>
        <w:ind w:left="720"/>
      </w:pPr>
      <w:r w:rsidRPr="0034128B">
        <w:t xml:space="preserve">I understand that refusal to submit to a search may lead to immediate termination.  I hereby release and hold harmless </w:t>
      </w:r>
      <w:r w:rsidR="004F7B8C">
        <w:t>(COMPANY)</w:t>
      </w:r>
      <w:r w:rsidRPr="0034128B">
        <w:t xml:space="preserve">, its affiliates or subsidiaries from </w:t>
      </w:r>
      <w:proofErr w:type="gramStart"/>
      <w:r w:rsidRPr="0034128B">
        <w:t>any and all</w:t>
      </w:r>
      <w:proofErr w:type="gramEnd"/>
      <w:r w:rsidRPr="0034128B">
        <w:t xml:space="preserve"> liability, including liability for negligence, associated with any search undertaken pursuant to this policy and/or with the enforcement of this policy.</w:t>
      </w:r>
    </w:p>
    <w:p w14:paraId="71F50295" w14:textId="77777777" w:rsidR="0034128B" w:rsidRPr="0034128B" w:rsidRDefault="0034128B" w:rsidP="0034128B">
      <w:pPr>
        <w:ind w:left="720"/>
      </w:pPr>
    </w:p>
    <w:p w14:paraId="5F710D6E" w14:textId="77777777" w:rsidR="0034128B" w:rsidRDefault="0034128B" w:rsidP="0034128B">
      <w:pPr>
        <w:ind w:firstLine="720"/>
        <w:rPr>
          <w:sz w:val="24"/>
        </w:rPr>
      </w:pPr>
      <w:r>
        <w:rPr>
          <w:sz w:val="24"/>
        </w:rPr>
        <w:t xml:space="preserve">_____________________________      ___________________________                                </w:t>
      </w:r>
    </w:p>
    <w:p w14:paraId="0F1D262E" w14:textId="77777777" w:rsidR="0034128B" w:rsidRPr="007F183A" w:rsidRDefault="0034128B" w:rsidP="0034128B">
      <w:pPr>
        <w:ind w:firstLine="720"/>
        <w:rPr>
          <w:sz w:val="24"/>
          <w:szCs w:val="24"/>
        </w:rPr>
      </w:pPr>
      <w:r w:rsidRPr="007F183A">
        <w:rPr>
          <w:sz w:val="24"/>
          <w:szCs w:val="24"/>
        </w:rPr>
        <w:t xml:space="preserve">EMPLOYEE PRINTED NAME                 </w:t>
      </w:r>
      <w:r>
        <w:rPr>
          <w:sz w:val="24"/>
          <w:szCs w:val="24"/>
        </w:rPr>
        <w:t>EMPLOYEE SIGNATURE</w:t>
      </w:r>
      <w:r w:rsidRPr="007F183A">
        <w:rPr>
          <w:sz w:val="24"/>
          <w:szCs w:val="24"/>
        </w:rPr>
        <w:t xml:space="preserve">                            </w:t>
      </w:r>
    </w:p>
    <w:p w14:paraId="6C4E77CB" w14:textId="77777777" w:rsidR="0034128B" w:rsidRDefault="0034128B" w:rsidP="0034128B">
      <w:pPr>
        <w:rPr>
          <w:sz w:val="24"/>
        </w:rPr>
      </w:pPr>
    </w:p>
    <w:p w14:paraId="195692B8" w14:textId="77777777" w:rsidR="0034128B" w:rsidRDefault="0034128B" w:rsidP="0034128B">
      <w:pPr>
        <w:ind w:firstLine="720"/>
        <w:rPr>
          <w:sz w:val="24"/>
        </w:rPr>
      </w:pPr>
      <w:r>
        <w:rPr>
          <w:sz w:val="24"/>
        </w:rPr>
        <w:t>_____________________________</w:t>
      </w:r>
    </w:p>
    <w:p w14:paraId="29476CF2" w14:textId="77777777" w:rsidR="0034128B" w:rsidRDefault="0034128B" w:rsidP="0034128B">
      <w:pPr>
        <w:ind w:firstLine="720"/>
      </w:pPr>
      <w:r>
        <w:rPr>
          <w:sz w:val="24"/>
        </w:rPr>
        <w:t>DATE</w:t>
      </w:r>
    </w:p>
    <w:p w14:paraId="342B3A0F" w14:textId="77777777" w:rsidR="0034128B" w:rsidRPr="0034128B" w:rsidRDefault="0034128B" w:rsidP="0034128B">
      <w:pPr>
        <w:ind w:left="720"/>
      </w:pPr>
    </w:p>
    <w:p w14:paraId="795F297D" w14:textId="77777777" w:rsidR="0034128B" w:rsidRPr="0034128B" w:rsidRDefault="0034128B" w:rsidP="0034128B"/>
    <w:p w14:paraId="52C78AA8" w14:textId="77777777" w:rsidR="001675D6" w:rsidRDefault="00737F4B" w:rsidP="00737F4B">
      <w:pPr>
        <w:pStyle w:val="Heading2"/>
      </w:pPr>
      <w:r>
        <w:lastRenderedPageBreak/>
        <w:t>Receipt of Internet and Computer Usage Policy</w:t>
      </w:r>
    </w:p>
    <w:p w14:paraId="4C1F3EC0" w14:textId="77777777" w:rsidR="00737F4B" w:rsidRPr="00737F4B" w:rsidRDefault="00737F4B" w:rsidP="00737F4B">
      <w:pPr>
        <w:jc w:val="center"/>
      </w:pPr>
      <w:r w:rsidRPr="00737F4B">
        <w:t>Internet and Computer Usage Policy Acknowledgment Form</w:t>
      </w:r>
    </w:p>
    <w:p w14:paraId="65B71EEB" w14:textId="77777777" w:rsidR="00737F4B" w:rsidRPr="00737F4B" w:rsidRDefault="00737F4B" w:rsidP="00737F4B"/>
    <w:p w14:paraId="3D2A0F0A" w14:textId="77777777" w:rsidR="00737F4B" w:rsidRPr="00737F4B" w:rsidRDefault="00737F4B" w:rsidP="00737F4B">
      <w:pPr>
        <w:ind w:left="720"/>
      </w:pPr>
      <w:r w:rsidRPr="00737F4B">
        <w:t xml:space="preserve">I acknowledge that all electronic communications systems and all information received from, transmitted by or stored in these </w:t>
      </w:r>
      <w:proofErr w:type="gramStart"/>
      <w:r w:rsidRPr="00737F4B">
        <w:t>systems</w:t>
      </w:r>
      <w:proofErr w:type="gramEnd"/>
      <w:r w:rsidRPr="00737F4B">
        <w:t xml:space="preserve"> are and will remain </w:t>
      </w:r>
      <w:r w:rsidR="004F7B8C">
        <w:t>(COMPANY)</w:t>
      </w:r>
      <w:r w:rsidRPr="00737F4B">
        <w:t xml:space="preserve">, Inc.’s property.  I also acknowledge that these systems are to be used only for job-related purposes, not for personal purposes.  I have no personal privacy right or any expectation of privacy in connection with my use of this equipment or with the receipt, transmission or storage of information in </w:t>
      </w:r>
      <w:r w:rsidR="004F7B8C">
        <w:t>(COMPANY)</w:t>
      </w:r>
      <w:r w:rsidRPr="00737F4B">
        <w:t>, Inc.’s equipment.</w:t>
      </w:r>
    </w:p>
    <w:p w14:paraId="118FBB2B" w14:textId="77777777" w:rsidR="00737F4B" w:rsidRPr="00737F4B" w:rsidRDefault="00737F4B" w:rsidP="00737F4B">
      <w:pPr>
        <w:ind w:left="720"/>
      </w:pPr>
    </w:p>
    <w:p w14:paraId="520C0D81" w14:textId="77777777" w:rsidR="00737F4B" w:rsidRDefault="00737F4B" w:rsidP="00737F4B">
      <w:pPr>
        <w:ind w:left="720"/>
      </w:pPr>
      <w:r w:rsidRPr="00737F4B">
        <w:t xml:space="preserve">I agree not to access a file, use a code or retrieve any stored communication unless I am authorized to do so.  Further, I agree to disclose messages or information from electronic communications systems only to authorized individuals.  I acknowledge and consent to </w:t>
      </w:r>
      <w:r w:rsidR="004F7B8C">
        <w:t>(COMPANY)</w:t>
      </w:r>
      <w:r w:rsidRPr="00737F4B">
        <w:t xml:space="preserve">, Inc.’s monitoring my use of this equipment at its discretion, at any time.  </w:t>
      </w:r>
      <w:r w:rsidR="004F7B8C">
        <w:t>(COMPANY)</w:t>
      </w:r>
      <w:r w:rsidRPr="00737F4B">
        <w:t xml:space="preserve">, Inc.’s monitoring may include printing out and reading all electronic mail leaving, entering or stored in these systems.  I further agree to abide by </w:t>
      </w:r>
      <w:r w:rsidR="004F7B8C">
        <w:t>(COMPANY)</w:t>
      </w:r>
      <w:r w:rsidRPr="00737F4B">
        <w:t>, Inc.’s policy prohibiting the use of the Internet and electronic communication systems to transmit offensive, lewd, racist or sexist.  I have been clearly informed that violation of this policy can lead to disciplinary action up to and including immediate termination.</w:t>
      </w:r>
    </w:p>
    <w:p w14:paraId="336EE023" w14:textId="77777777" w:rsidR="00737F4B" w:rsidRPr="00737F4B" w:rsidRDefault="00737F4B" w:rsidP="00737F4B">
      <w:pPr>
        <w:ind w:left="720"/>
      </w:pPr>
    </w:p>
    <w:p w14:paraId="3F996320" w14:textId="77777777" w:rsidR="00737F4B" w:rsidRDefault="00737F4B" w:rsidP="00737F4B">
      <w:pPr>
        <w:ind w:firstLine="720"/>
        <w:rPr>
          <w:sz w:val="24"/>
        </w:rPr>
      </w:pPr>
      <w:r>
        <w:rPr>
          <w:sz w:val="24"/>
        </w:rPr>
        <w:t xml:space="preserve">_____________________________      ___________________________                                </w:t>
      </w:r>
    </w:p>
    <w:p w14:paraId="7A7C963E" w14:textId="77777777" w:rsidR="00737F4B" w:rsidRPr="007F183A" w:rsidRDefault="00737F4B" w:rsidP="00737F4B">
      <w:pPr>
        <w:ind w:firstLine="720"/>
        <w:rPr>
          <w:sz w:val="24"/>
          <w:szCs w:val="24"/>
        </w:rPr>
      </w:pPr>
      <w:r w:rsidRPr="007F183A">
        <w:rPr>
          <w:sz w:val="24"/>
          <w:szCs w:val="24"/>
        </w:rPr>
        <w:t xml:space="preserve">EMPLOYEE PRINTED NAME                 </w:t>
      </w:r>
      <w:r>
        <w:rPr>
          <w:sz w:val="24"/>
          <w:szCs w:val="24"/>
        </w:rPr>
        <w:t>EMPLOYEE SIGNATURE</w:t>
      </w:r>
      <w:r w:rsidRPr="007F183A">
        <w:rPr>
          <w:sz w:val="24"/>
          <w:szCs w:val="24"/>
        </w:rPr>
        <w:t xml:space="preserve">                            </w:t>
      </w:r>
    </w:p>
    <w:p w14:paraId="189CBDA4" w14:textId="77777777" w:rsidR="00737F4B" w:rsidRDefault="00737F4B" w:rsidP="00737F4B">
      <w:pPr>
        <w:rPr>
          <w:sz w:val="24"/>
        </w:rPr>
      </w:pPr>
    </w:p>
    <w:p w14:paraId="5023EC75" w14:textId="77777777" w:rsidR="00737F4B" w:rsidRDefault="00737F4B" w:rsidP="00737F4B">
      <w:pPr>
        <w:ind w:firstLine="720"/>
        <w:rPr>
          <w:sz w:val="24"/>
        </w:rPr>
      </w:pPr>
      <w:r>
        <w:rPr>
          <w:sz w:val="24"/>
        </w:rPr>
        <w:t>_____________________________</w:t>
      </w:r>
    </w:p>
    <w:p w14:paraId="0D3320F8" w14:textId="77777777" w:rsidR="00737F4B" w:rsidRDefault="00737F4B" w:rsidP="00737F4B">
      <w:pPr>
        <w:ind w:firstLine="720"/>
      </w:pPr>
      <w:r>
        <w:rPr>
          <w:sz w:val="24"/>
        </w:rPr>
        <w:t>DATE</w:t>
      </w:r>
    </w:p>
    <w:p w14:paraId="7D84831C" w14:textId="77777777" w:rsidR="00737F4B" w:rsidRDefault="00737F4B" w:rsidP="00737F4B">
      <w:pPr>
        <w:rPr>
          <w:sz w:val="24"/>
        </w:rPr>
      </w:pPr>
    </w:p>
    <w:p w14:paraId="5FA6D224" w14:textId="77777777" w:rsidR="003F01B8" w:rsidRDefault="003F01B8" w:rsidP="00547AF4">
      <w:pPr>
        <w:pStyle w:val="Heading2"/>
      </w:pPr>
      <w:r>
        <w:t xml:space="preserve">Acknowledgement of Wage Deductions </w:t>
      </w:r>
    </w:p>
    <w:p w14:paraId="1DD88A6B" w14:textId="77777777" w:rsidR="003F01B8" w:rsidRDefault="003F01B8" w:rsidP="003F01B8">
      <w:pPr>
        <w:rPr>
          <w:sz w:val="24"/>
        </w:rPr>
      </w:pPr>
    </w:p>
    <w:p w14:paraId="1742EE76" w14:textId="77777777" w:rsidR="003F01B8" w:rsidRPr="003F01B8" w:rsidRDefault="003F01B8" w:rsidP="003F01B8">
      <w:pPr>
        <w:ind w:left="720"/>
        <w:jc w:val="center"/>
      </w:pPr>
      <w:r w:rsidRPr="003F01B8">
        <w:t>Wage Deduction Authorization Agreement</w:t>
      </w:r>
    </w:p>
    <w:p w14:paraId="7DC2D232" w14:textId="77777777" w:rsidR="003F01B8" w:rsidRPr="003F01B8" w:rsidRDefault="003F01B8" w:rsidP="003F01B8">
      <w:pPr>
        <w:ind w:left="360"/>
      </w:pPr>
    </w:p>
    <w:p w14:paraId="3606C43F" w14:textId="77777777" w:rsidR="003F01B8" w:rsidRPr="003F01B8" w:rsidRDefault="003F01B8" w:rsidP="00746AF9">
      <w:pPr>
        <w:ind w:left="720"/>
      </w:pPr>
      <w:r w:rsidRPr="003F01B8">
        <w:t>I ______________</w:t>
      </w:r>
      <w:r w:rsidR="00746AF9">
        <w:t>_______</w:t>
      </w:r>
      <w:r w:rsidRPr="003F01B8">
        <w:t xml:space="preserve">____ understand and agree that my employer, </w:t>
      </w:r>
      <w:r w:rsidR="004F7B8C">
        <w:t>(COMPANY)</w:t>
      </w:r>
      <w:r w:rsidRPr="003F01B8">
        <w:t xml:space="preserve"> may deduct money from my pay from time to time for reasons that fall into the following categories: </w:t>
      </w:r>
    </w:p>
    <w:p w14:paraId="3CA376EF" w14:textId="77777777" w:rsidR="003F01B8" w:rsidRPr="003F01B8" w:rsidRDefault="003F01B8" w:rsidP="003F01B8">
      <w:pPr>
        <w:ind w:left="360"/>
      </w:pPr>
    </w:p>
    <w:p w14:paraId="661684B1" w14:textId="77777777" w:rsidR="003F01B8" w:rsidRPr="003F01B8" w:rsidRDefault="003F01B8" w:rsidP="003F01B8">
      <w:pPr>
        <w:numPr>
          <w:ilvl w:val="0"/>
          <w:numId w:val="30"/>
        </w:numPr>
      </w:pPr>
      <w:r w:rsidRPr="003F01B8">
        <w:t xml:space="preserve">My share of the premiums for </w:t>
      </w:r>
      <w:r w:rsidR="004F7B8C">
        <w:t>(COMPANY)</w:t>
      </w:r>
      <w:r w:rsidRPr="003F01B8">
        <w:t xml:space="preserve">’s group medical/dental </w:t>
      </w:r>
      <w:proofErr w:type="gramStart"/>
      <w:r w:rsidRPr="003F01B8">
        <w:t>plan;</w:t>
      </w:r>
      <w:proofErr w:type="gramEnd"/>
    </w:p>
    <w:p w14:paraId="08ED5A4A" w14:textId="77777777" w:rsidR="003F01B8" w:rsidRPr="003F01B8" w:rsidRDefault="003F01B8" w:rsidP="003F01B8">
      <w:pPr>
        <w:numPr>
          <w:ilvl w:val="0"/>
          <w:numId w:val="30"/>
        </w:numPr>
      </w:pPr>
      <w:r w:rsidRPr="003F01B8">
        <w:t xml:space="preserve">Installment payments on loans or wage advances given to me by </w:t>
      </w:r>
      <w:r w:rsidR="004F7B8C">
        <w:t>(COMPANY)</w:t>
      </w:r>
      <w:r w:rsidRPr="003F01B8">
        <w:t xml:space="preserve">, and if there is a balance remaining when I leave </w:t>
      </w:r>
      <w:r w:rsidR="004F7B8C">
        <w:t>(COMPANY)</w:t>
      </w:r>
      <w:r w:rsidRPr="003F01B8">
        <w:t xml:space="preserve">, the balance of such loans or </w:t>
      </w:r>
      <w:proofErr w:type="gramStart"/>
      <w:r w:rsidRPr="003F01B8">
        <w:t>advances;</w:t>
      </w:r>
      <w:proofErr w:type="gramEnd"/>
    </w:p>
    <w:p w14:paraId="14AD7026" w14:textId="77777777" w:rsidR="003F01B8" w:rsidRPr="003F01B8" w:rsidRDefault="003F01B8" w:rsidP="003F01B8">
      <w:pPr>
        <w:numPr>
          <w:ilvl w:val="0"/>
          <w:numId w:val="30"/>
        </w:numPr>
      </w:pPr>
      <w:r w:rsidRPr="003F01B8">
        <w:t xml:space="preserve">If I receive an overpayment of wages for any reason, repayment of such overpayments to </w:t>
      </w:r>
      <w:r w:rsidR="004F7B8C">
        <w:t>(COMPANY</w:t>
      </w:r>
      <w:proofErr w:type="gramStart"/>
      <w:r w:rsidR="004F7B8C">
        <w:t>)</w:t>
      </w:r>
      <w:r w:rsidRPr="003F01B8">
        <w:t>;</w:t>
      </w:r>
      <w:proofErr w:type="gramEnd"/>
    </w:p>
    <w:p w14:paraId="5CB41C2C" w14:textId="77777777" w:rsidR="003F01B8" w:rsidRPr="003F01B8" w:rsidRDefault="003F01B8" w:rsidP="003F01B8">
      <w:pPr>
        <w:numPr>
          <w:ilvl w:val="0"/>
          <w:numId w:val="30"/>
        </w:numPr>
      </w:pPr>
      <w:r w:rsidRPr="003F01B8">
        <w:t xml:space="preserve">The cost to </w:t>
      </w:r>
      <w:r w:rsidR="004F7B8C">
        <w:t>(COMPANY)</w:t>
      </w:r>
      <w:r w:rsidRPr="003F01B8">
        <w:t xml:space="preserve"> of personal long distance calls I may make on </w:t>
      </w:r>
      <w:r w:rsidR="004F7B8C">
        <w:t>(COMPANY)</w:t>
      </w:r>
      <w:r w:rsidRPr="003F01B8">
        <w:t xml:space="preserve"> phones or on </w:t>
      </w:r>
      <w:r w:rsidR="004F7B8C">
        <w:t>(COMPANY)</w:t>
      </w:r>
      <w:r w:rsidRPr="003F01B8">
        <w:t xml:space="preserve"> accounts, of personal faxes sent by me using </w:t>
      </w:r>
      <w:r w:rsidR="004F7B8C">
        <w:t>(COMPANY)</w:t>
      </w:r>
      <w:r w:rsidRPr="003F01B8">
        <w:t xml:space="preserve"> equipment or </w:t>
      </w:r>
      <w:r w:rsidR="004F7B8C">
        <w:t>(COMPANY)</w:t>
      </w:r>
      <w:r w:rsidRPr="003F01B8">
        <w:t xml:space="preserve"> accounts, or of </w:t>
      </w:r>
      <w:proofErr w:type="spellStart"/>
      <w:proofErr w:type="gramStart"/>
      <w:r w:rsidRPr="003F01B8">
        <w:t>non work-related</w:t>
      </w:r>
      <w:proofErr w:type="spellEnd"/>
      <w:proofErr w:type="gramEnd"/>
      <w:r w:rsidRPr="003F01B8">
        <w:t xml:space="preserve"> access to the Internet or other computer networks by me using </w:t>
      </w:r>
      <w:r w:rsidR="004F7B8C">
        <w:t>(COMPANY)</w:t>
      </w:r>
      <w:r w:rsidRPr="003F01B8">
        <w:t xml:space="preserve"> equipment or </w:t>
      </w:r>
      <w:r w:rsidR="004F7B8C">
        <w:t>(COMPANY)</w:t>
      </w:r>
      <w:r w:rsidRPr="003F01B8">
        <w:t xml:space="preserve"> </w:t>
      </w:r>
      <w:proofErr w:type="gramStart"/>
      <w:r w:rsidRPr="003F01B8">
        <w:t>accounts;</w:t>
      </w:r>
      <w:proofErr w:type="gramEnd"/>
    </w:p>
    <w:p w14:paraId="04A9B0EF" w14:textId="77777777" w:rsidR="003F01B8" w:rsidRPr="003F01B8" w:rsidRDefault="003F01B8" w:rsidP="003F01B8">
      <w:pPr>
        <w:numPr>
          <w:ilvl w:val="0"/>
          <w:numId w:val="30"/>
        </w:numPr>
      </w:pPr>
      <w:r w:rsidRPr="003F01B8">
        <w:t xml:space="preserve">The cost of repairing or replacing any </w:t>
      </w:r>
      <w:r w:rsidR="004F7B8C">
        <w:t>(COMPANY)</w:t>
      </w:r>
      <w:r w:rsidRPr="003F01B8">
        <w:t xml:space="preserve"> supplies, materials, equipment, money or other property that I may damage or is damaged due to my negligence (other than normal wear and </w:t>
      </w:r>
      <w:proofErr w:type="gramStart"/>
      <w:r w:rsidRPr="003F01B8">
        <w:t>tear</w:t>
      </w:r>
      <w:proofErr w:type="gramEnd"/>
      <w:r w:rsidRPr="003F01B8">
        <w:t xml:space="preserve">), lose, fail to return or take without appropriate authorization from </w:t>
      </w:r>
      <w:r w:rsidR="004F7B8C">
        <w:t>(COMPANY)</w:t>
      </w:r>
      <w:r w:rsidRPr="003F01B8">
        <w:t xml:space="preserve"> during my </w:t>
      </w:r>
      <w:proofErr w:type="gramStart"/>
      <w:r w:rsidRPr="003F01B8">
        <w:t>employment;</w:t>
      </w:r>
      <w:proofErr w:type="gramEnd"/>
    </w:p>
    <w:p w14:paraId="7CF57858" w14:textId="77777777" w:rsidR="003F01B8" w:rsidRPr="003F01B8" w:rsidRDefault="003F01B8" w:rsidP="003F01B8">
      <w:pPr>
        <w:numPr>
          <w:ilvl w:val="0"/>
          <w:numId w:val="30"/>
        </w:numPr>
      </w:pPr>
      <w:r w:rsidRPr="003F01B8">
        <w:lastRenderedPageBreak/>
        <w:t xml:space="preserve">The reasonable cost or fair value, whichever is less, of meals, lodging and other facilities furnished to me by </w:t>
      </w:r>
      <w:r w:rsidR="004F7B8C">
        <w:t>(COMPANY)</w:t>
      </w:r>
      <w:r w:rsidRPr="003F01B8">
        <w:t xml:space="preserve"> in connection with my employment; and</w:t>
      </w:r>
    </w:p>
    <w:p w14:paraId="7016B8A9" w14:textId="77777777" w:rsidR="003F01B8" w:rsidRPr="003F01B8" w:rsidRDefault="003F01B8" w:rsidP="003F01B8">
      <w:pPr>
        <w:numPr>
          <w:ilvl w:val="0"/>
          <w:numId w:val="30"/>
        </w:numPr>
      </w:pPr>
      <w:r w:rsidRPr="003F01B8">
        <w:t xml:space="preserve">If I am a salaried exempt employee who takes a full day of personal leave at my own request, the value of such leave may be deducted in </w:t>
      </w:r>
      <w:proofErr w:type="gramStart"/>
      <w:r w:rsidRPr="003F01B8">
        <w:t>eight hour</w:t>
      </w:r>
      <w:proofErr w:type="gramEnd"/>
      <w:r w:rsidRPr="003F01B8">
        <w:t xml:space="preserve"> increments.</w:t>
      </w:r>
    </w:p>
    <w:p w14:paraId="32B70C6E" w14:textId="77777777" w:rsidR="003F01B8" w:rsidRPr="003F01B8" w:rsidRDefault="003F01B8" w:rsidP="003F01B8">
      <w:pPr>
        <w:ind w:left="360"/>
      </w:pPr>
    </w:p>
    <w:p w14:paraId="33649421" w14:textId="77777777" w:rsidR="003F01B8" w:rsidRPr="003F01B8" w:rsidRDefault="003F01B8" w:rsidP="00746AF9">
      <w:pPr>
        <w:ind w:left="720"/>
      </w:pPr>
      <w:r w:rsidRPr="003F01B8">
        <w:t xml:space="preserve">I agree that </w:t>
      </w:r>
      <w:r w:rsidR="004F7B8C">
        <w:t>(COMPANY)</w:t>
      </w:r>
      <w:r w:rsidRPr="003F01B8">
        <w:t xml:space="preserve"> may deduct money from my pay under the above circumstances, or if any of the other situations occur.</w:t>
      </w:r>
    </w:p>
    <w:p w14:paraId="34938A5C" w14:textId="77777777" w:rsidR="00746AF9" w:rsidRPr="00737F4B" w:rsidRDefault="00746AF9" w:rsidP="00746AF9">
      <w:pPr>
        <w:ind w:left="720"/>
      </w:pPr>
    </w:p>
    <w:p w14:paraId="1B2FB321" w14:textId="77777777" w:rsidR="00746AF9" w:rsidRDefault="00746AF9" w:rsidP="00746AF9">
      <w:pPr>
        <w:ind w:firstLine="720"/>
        <w:rPr>
          <w:sz w:val="24"/>
        </w:rPr>
      </w:pPr>
      <w:r>
        <w:rPr>
          <w:sz w:val="24"/>
        </w:rPr>
        <w:t xml:space="preserve">_____________________________      ___________________________                                </w:t>
      </w:r>
    </w:p>
    <w:p w14:paraId="0FF7CC50" w14:textId="77777777" w:rsidR="00746AF9" w:rsidRPr="007F183A" w:rsidRDefault="00746AF9" w:rsidP="00746AF9">
      <w:pPr>
        <w:ind w:firstLine="720"/>
        <w:rPr>
          <w:sz w:val="24"/>
          <w:szCs w:val="24"/>
        </w:rPr>
      </w:pPr>
      <w:r w:rsidRPr="007F183A">
        <w:rPr>
          <w:sz w:val="24"/>
          <w:szCs w:val="24"/>
        </w:rPr>
        <w:t xml:space="preserve">EMPLOYEE PRINTED NAME                 </w:t>
      </w:r>
      <w:r>
        <w:rPr>
          <w:sz w:val="24"/>
          <w:szCs w:val="24"/>
        </w:rPr>
        <w:t>EMPLOYEE SIGNATURE</w:t>
      </w:r>
      <w:r w:rsidRPr="007F183A">
        <w:rPr>
          <w:sz w:val="24"/>
          <w:szCs w:val="24"/>
        </w:rPr>
        <w:t xml:space="preserve">                            </w:t>
      </w:r>
    </w:p>
    <w:p w14:paraId="3065CBF1" w14:textId="77777777" w:rsidR="00746AF9" w:rsidRDefault="00746AF9" w:rsidP="00746AF9">
      <w:pPr>
        <w:rPr>
          <w:sz w:val="24"/>
        </w:rPr>
      </w:pPr>
    </w:p>
    <w:p w14:paraId="4C4D9CD7" w14:textId="77777777" w:rsidR="00746AF9" w:rsidRDefault="00746AF9" w:rsidP="00746AF9">
      <w:pPr>
        <w:ind w:firstLine="720"/>
        <w:rPr>
          <w:sz w:val="24"/>
        </w:rPr>
      </w:pPr>
      <w:r>
        <w:rPr>
          <w:sz w:val="24"/>
        </w:rPr>
        <w:t>_____________________________</w:t>
      </w:r>
    </w:p>
    <w:p w14:paraId="5886B819" w14:textId="77777777" w:rsidR="00746AF9" w:rsidRDefault="00746AF9" w:rsidP="00746AF9">
      <w:pPr>
        <w:ind w:firstLine="720"/>
      </w:pPr>
      <w:r>
        <w:rPr>
          <w:sz w:val="24"/>
        </w:rPr>
        <w:t>DATE</w:t>
      </w:r>
    </w:p>
    <w:p w14:paraId="435188AC" w14:textId="77777777" w:rsidR="00746AF9" w:rsidRDefault="00746AF9" w:rsidP="00746AF9">
      <w:pPr>
        <w:rPr>
          <w:sz w:val="24"/>
        </w:rPr>
      </w:pPr>
    </w:p>
    <w:p w14:paraId="29F51669" w14:textId="77777777" w:rsidR="00332FB1" w:rsidRPr="00186E23" w:rsidRDefault="00AA11CC" w:rsidP="00186E23">
      <w:pPr>
        <w:pStyle w:val="Heading1"/>
        <w:numPr>
          <w:ilvl w:val="0"/>
          <w:numId w:val="0"/>
        </w:numPr>
        <w:spacing w:before="240" w:after="240"/>
        <w:rPr>
          <w:sz w:val="26"/>
          <w:szCs w:val="26"/>
        </w:rPr>
      </w:pPr>
      <w:r>
        <w:pict w14:anchorId="6BB121E2">
          <v:shape id="_x0000_i1037" type="#_x0000_t75" style="width:6in;height:7.2pt" o:hrpct="0" o:hralign="center" o:hr="t">
            <v:imagedata r:id="rId8" o:title="BD10290_"/>
          </v:shape>
        </w:pict>
      </w:r>
      <w:bookmarkStart w:id="182" w:name="_Toc527953324"/>
      <w:bookmarkEnd w:id="178"/>
      <w:bookmarkEnd w:id="179"/>
      <w:bookmarkEnd w:id="180"/>
      <w:bookmarkEnd w:id="181"/>
      <w:r w:rsidR="007507F6">
        <w:t xml:space="preserve"> </w:t>
      </w:r>
      <w:bookmarkEnd w:id="182"/>
    </w:p>
    <w:sectPr w:rsidR="00332FB1" w:rsidRPr="00186E23" w:rsidSect="001675D6">
      <w:headerReference w:type="default" r:id="rId9"/>
      <w:footerReference w:type="default" r:id="rId10"/>
      <w:footerReference w:type="first" r:id="rId11"/>
      <w:pgSz w:w="12240" w:h="15840" w:code="1"/>
      <w:pgMar w:top="1440" w:right="1800" w:bottom="1530" w:left="1800"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C0BD2" w14:textId="77777777" w:rsidR="00C63EF3" w:rsidRDefault="00C63EF3">
      <w:r>
        <w:separator/>
      </w:r>
    </w:p>
  </w:endnote>
  <w:endnote w:type="continuationSeparator" w:id="0">
    <w:p w14:paraId="66D18BFC" w14:textId="77777777" w:rsidR="00C63EF3" w:rsidRDefault="00C63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alligraphy">
    <w:altName w:val="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052C" w14:textId="77777777" w:rsidR="0012726C" w:rsidRPr="009C5217" w:rsidRDefault="0012726C" w:rsidP="00B939FB">
    <w:pPr>
      <w:pStyle w:val="Footer"/>
      <w:pBdr>
        <w:top w:val="single" w:sz="8" w:space="1" w:color="auto"/>
      </w:pBdr>
      <w:rPr>
        <w:sz w:val="18"/>
        <w:szCs w:val="18"/>
        <w:lang w:val="fr-FR"/>
      </w:rPr>
    </w:pPr>
    <w:r>
      <w:rPr>
        <w:noProof/>
        <w:sz w:val="18"/>
        <w:szCs w:val="18"/>
      </w:rPr>
      <mc:AlternateContent>
        <mc:Choice Requires="wps">
          <w:drawing>
            <wp:anchor distT="0" distB="0" distL="114300" distR="114300" simplePos="0" relativeHeight="251657728" behindDoc="0" locked="0" layoutInCell="1" allowOverlap="1" wp14:anchorId="0D053AB6" wp14:editId="1CAA03F4">
              <wp:simplePos x="0" y="0"/>
              <wp:positionH relativeFrom="column">
                <wp:posOffset>1143000</wp:posOffset>
              </wp:positionH>
              <wp:positionV relativeFrom="paragraph">
                <wp:posOffset>30480</wp:posOffset>
              </wp:positionV>
              <wp:extent cx="3429000" cy="486410"/>
              <wp:effectExtent l="0" t="1905"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66515" w14:textId="77777777" w:rsidR="0012726C" w:rsidRPr="009C5217" w:rsidRDefault="0012726C" w:rsidP="008B57D3">
                          <w:pPr>
                            <w:jc w:val="center"/>
                            <w:rPr>
                              <w:sz w:val="16"/>
                              <w:szCs w:val="16"/>
                            </w:rPr>
                          </w:pPr>
                          <w:r>
                            <w:rPr>
                              <w:sz w:val="16"/>
                              <w:szCs w:val="16"/>
                            </w:rPr>
                            <w:t>(Company)</w:t>
                          </w:r>
                          <w:r w:rsidRPr="009C5217">
                            <w:rPr>
                              <w:sz w:val="16"/>
                              <w:szCs w:val="16"/>
                            </w:rPr>
                            <w:t xml:space="preserve"> at its option, may change, </w:t>
                          </w:r>
                          <w:r>
                            <w:rPr>
                              <w:sz w:val="16"/>
                              <w:szCs w:val="16"/>
                            </w:rPr>
                            <w:t xml:space="preserve">add, </w:t>
                          </w:r>
                          <w:r w:rsidRPr="009C5217">
                            <w:rPr>
                              <w:sz w:val="16"/>
                              <w:szCs w:val="16"/>
                            </w:rPr>
                            <w:t>delete, suspend or discontinue parts or the policy in its entirety, at any time without prior notice. Any such action shall apply to existing as well as to future employees.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053AB6" id="_x0000_t202" coordsize="21600,21600" o:spt="202" path="m,l,21600r21600,l21600,xe">
              <v:stroke joinstyle="miter"/>
              <v:path gradientshapeok="t" o:connecttype="rect"/>
            </v:shapetype>
            <v:shape id="Text Box 8" o:spid="_x0000_s1026" type="#_x0000_t202" style="position:absolute;margin-left:90pt;margin-top:2.4pt;width:270pt;height:38.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" filled="f" stroked="f">
              <v:textbox inset="0,0,0,0">
                <w:txbxContent>
                  <w:p w14:paraId="41666515" w14:textId="77777777" w:rsidR="0012726C" w:rsidRPr="009C5217" w:rsidRDefault="0012726C" w:rsidP="008B57D3">
                    <w:pPr>
                      <w:jc w:val="center"/>
                      <w:rPr>
                        <w:sz w:val="16"/>
                        <w:szCs w:val="16"/>
                      </w:rPr>
                    </w:pPr>
                    <w:r>
                      <w:rPr>
                        <w:sz w:val="16"/>
                        <w:szCs w:val="16"/>
                      </w:rPr>
                      <w:t>(Company)</w:t>
                    </w:r>
                    <w:r w:rsidRPr="009C5217">
                      <w:rPr>
                        <w:sz w:val="16"/>
                        <w:szCs w:val="16"/>
                      </w:rPr>
                      <w:t xml:space="preserve"> at its option, may change, </w:t>
                    </w:r>
                    <w:r>
                      <w:rPr>
                        <w:sz w:val="16"/>
                        <w:szCs w:val="16"/>
                      </w:rPr>
                      <w:t xml:space="preserve">add, </w:t>
                    </w:r>
                    <w:r w:rsidRPr="009C5217">
                      <w:rPr>
                        <w:sz w:val="16"/>
                        <w:szCs w:val="16"/>
                      </w:rPr>
                      <w:t>delete, suspend or discontinue parts or the policy in its entirety, at any time without prior notice. Any such action shall apply to existing as well as to future employees.</w:t>
                    </w:r>
                  </w:p>
                </w:txbxContent>
              </v:textbox>
            </v:shape>
          </w:pict>
        </mc:Fallback>
      </mc:AlternateContent>
    </w:r>
    <w:r>
      <w:rPr>
        <w:sz w:val="18"/>
        <w:szCs w:val="18"/>
        <w:lang w:val="fr-FR"/>
      </w:rPr>
      <w:t>Effective 00/00/0000</w:t>
    </w:r>
    <w:r w:rsidRPr="009C5217">
      <w:rPr>
        <w:sz w:val="18"/>
        <w:szCs w:val="18"/>
        <w:lang w:val="fr-FR"/>
      </w:rPr>
      <w:tab/>
    </w:r>
    <w:r w:rsidRPr="009C5217">
      <w:rPr>
        <w:sz w:val="18"/>
        <w:szCs w:val="18"/>
        <w:lang w:val="fr-FR"/>
      </w:rPr>
      <w:tab/>
      <w:t xml:space="preserve">Page </w:t>
    </w:r>
    <w:r w:rsidRPr="009C5217">
      <w:rPr>
        <w:sz w:val="18"/>
        <w:szCs w:val="18"/>
      </w:rPr>
      <w:fldChar w:fldCharType="begin"/>
    </w:r>
    <w:r w:rsidRPr="009C5217">
      <w:rPr>
        <w:sz w:val="18"/>
        <w:szCs w:val="18"/>
        <w:lang w:val="fr-FR"/>
      </w:rPr>
      <w:instrText xml:space="preserve"> PAGE </w:instrText>
    </w:r>
    <w:r w:rsidRPr="009C5217">
      <w:rPr>
        <w:sz w:val="18"/>
        <w:szCs w:val="18"/>
      </w:rPr>
      <w:fldChar w:fldCharType="separate"/>
    </w:r>
    <w:r w:rsidR="004E7E36">
      <w:rPr>
        <w:noProof/>
        <w:sz w:val="18"/>
        <w:szCs w:val="18"/>
        <w:lang w:val="fr-FR"/>
      </w:rPr>
      <w:t>33</w:t>
    </w:r>
    <w:r w:rsidRPr="009C5217">
      <w:rPr>
        <w:sz w:val="18"/>
        <w:szCs w:val="18"/>
      </w:rPr>
      <w:fldChar w:fldCharType="end"/>
    </w:r>
  </w:p>
  <w:p w14:paraId="2697115F" w14:textId="77777777" w:rsidR="0012726C" w:rsidRPr="00F61DD2" w:rsidRDefault="0012726C" w:rsidP="00B939FB">
    <w:pPr>
      <w:pStyle w:val="Footer"/>
      <w:pBdr>
        <w:top w:val="single" w:sz="8" w:space="1" w:color="auto"/>
      </w:pBdr>
      <w:rPr>
        <w:szCs w:val="16"/>
      </w:rPr>
    </w:pPr>
    <w:r w:rsidRPr="009C5217">
      <w:rPr>
        <w:sz w:val="18"/>
        <w:szCs w:val="18"/>
      </w:rPr>
      <w:t xml:space="preserve">Version </w:t>
    </w:r>
    <w:r>
      <w:rPr>
        <w:sz w:val="18"/>
        <w:szCs w:val="18"/>
      </w:rPr>
      <w:t>1</w:t>
    </w:r>
    <w:r w:rsidRPr="009C5217">
      <w:rPr>
        <w:sz w:val="18"/>
        <w:szCs w:val="18"/>
      </w:rPr>
      <w:t>.</w:t>
    </w:r>
    <w:r>
      <w:rPr>
        <w:sz w:val="18"/>
        <w:szCs w:val="18"/>
      </w:rPr>
      <w:t>0</w:t>
    </w:r>
    <w:r w:rsidRPr="00D0286D">
      <w:rPr>
        <w:szCs w:val="16"/>
      </w:rPr>
      <w:tab/>
    </w:r>
    <w:r w:rsidRPr="00D0286D">
      <w:rPr>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734" w14:textId="77777777" w:rsidR="0012726C" w:rsidRPr="00A264CC" w:rsidRDefault="0012726C" w:rsidP="00B939FB">
    <w:pPr>
      <w:pStyle w:val="Footer"/>
      <w:pBdr>
        <w:top w:val="single" w:sz="8" w:space="1" w:color="auto"/>
      </w:pBdr>
      <w:rPr>
        <w:b/>
        <w:sz w:val="18"/>
        <w:szCs w:val="18"/>
      </w:rPr>
    </w:pPr>
    <w:r>
      <w:rPr>
        <w:b/>
        <w:sz w:val="18"/>
        <w:szCs w:val="18"/>
      </w:rPr>
      <w:t>Effective 08</w:t>
    </w:r>
    <w:r w:rsidRPr="00A264CC">
      <w:rPr>
        <w:b/>
        <w:sz w:val="18"/>
        <w:szCs w:val="18"/>
      </w:rPr>
      <w:t>/</w:t>
    </w:r>
    <w:r>
      <w:rPr>
        <w:b/>
        <w:sz w:val="18"/>
        <w:szCs w:val="18"/>
      </w:rPr>
      <w:t>01</w:t>
    </w:r>
    <w:r w:rsidRPr="00A264CC">
      <w:rPr>
        <w:b/>
        <w:sz w:val="18"/>
        <w:szCs w:val="18"/>
      </w:rPr>
      <w:t>/</w:t>
    </w:r>
    <w:r>
      <w:rPr>
        <w:b/>
        <w:sz w:val="18"/>
        <w:szCs w:val="18"/>
      </w:rPr>
      <w:t>2011</w:t>
    </w:r>
  </w:p>
  <w:p w14:paraId="3C39D80B" w14:textId="77777777" w:rsidR="0012726C" w:rsidRDefault="0012726C" w:rsidP="00D0286D">
    <w:pPr>
      <w:pStyle w:val="Footer"/>
      <w:rPr>
        <w:sz w:val="18"/>
        <w:szCs w:val="18"/>
      </w:rPr>
    </w:pPr>
    <w:r w:rsidRPr="00A264CC">
      <w:rPr>
        <w:sz w:val="18"/>
        <w:szCs w:val="18"/>
      </w:rPr>
      <w:fldChar w:fldCharType="begin"/>
    </w:r>
    <w:r w:rsidRPr="00A264CC">
      <w:rPr>
        <w:sz w:val="18"/>
        <w:szCs w:val="18"/>
      </w:rPr>
      <w:instrText xml:space="preserve"> FILENAME </w:instrText>
    </w:r>
    <w:r w:rsidRPr="00A264CC">
      <w:rPr>
        <w:sz w:val="18"/>
        <w:szCs w:val="18"/>
      </w:rPr>
      <w:fldChar w:fldCharType="separate"/>
    </w:r>
    <w:r>
      <w:rPr>
        <w:noProof/>
        <w:sz w:val="18"/>
        <w:szCs w:val="18"/>
      </w:rPr>
      <w:t>Employee Policy Handbook</w:t>
    </w:r>
    <w:r w:rsidRPr="00A264CC">
      <w:rPr>
        <w:sz w:val="18"/>
        <w:szCs w:val="18"/>
      </w:rPr>
      <w:fldChar w:fldCharType="end"/>
    </w:r>
    <w:r>
      <w:rPr>
        <w:sz w:val="18"/>
        <w:szCs w:val="18"/>
      </w:rPr>
      <w:t>Handbook</w:t>
    </w:r>
  </w:p>
  <w:p w14:paraId="122200AE" w14:textId="77777777" w:rsidR="0012726C" w:rsidRPr="00A264CC" w:rsidRDefault="0012726C" w:rsidP="00D0286D">
    <w:pPr>
      <w:pStyle w:val="Footer"/>
      <w:rPr>
        <w:sz w:val="18"/>
        <w:szCs w:val="18"/>
      </w:rPr>
    </w:pPr>
    <w:r w:rsidRPr="00A264CC">
      <w:rPr>
        <w:sz w:val="18"/>
        <w:szCs w:val="18"/>
      </w:rPr>
      <w:t xml:space="preserve">Last printed </w:t>
    </w:r>
    <w:r w:rsidRPr="00A264CC">
      <w:rPr>
        <w:sz w:val="18"/>
        <w:szCs w:val="18"/>
      </w:rPr>
      <w:fldChar w:fldCharType="begin"/>
    </w:r>
    <w:r w:rsidRPr="00A264CC">
      <w:rPr>
        <w:sz w:val="18"/>
        <w:szCs w:val="18"/>
      </w:rPr>
      <w:instrText xml:space="preserve"> PRINTDATE \@ "M/d/yyyy h:mm:ss am/pm" </w:instrText>
    </w:r>
    <w:r w:rsidRPr="00A264CC">
      <w:rPr>
        <w:sz w:val="18"/>
        <w:szCs w:val="18"/>
      </w:rPr>
      <w:fldChar w:fldCharType="separate"/>
    </w:r>
    <w:r>
      <w:rPr>
        <w:noProof/>
        <w:sz w:val="18"/>
        <w:szCs w:val="18"/>
      </w:rPr>
      <w:t>12/29/2011 6:51:00 PM</w:t>
    </w:r>
    <w:r w:rsidRPr="00A264CC">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9A57A" w14:textId="77777777" w:rsidR="00C63EF3" w:rsidRDefault="00C63EF3">
      <w:r>
        <w:separator/>
      </w:r>
    </w:p>
  </w:footnote>
  <w:footnote w:type="continuationSeparator" w:id="0">
    <w:p w14:paraId="178B2B39" w14:textId="77777777" w:rsidR="00C63EF3" w:rsidRDefault="00C63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07C" w14:textId="77777777" w:rsidR="0012726C" w:rsidRPr="00A264CC" w:rsidRDefault="0012726C" w:rsidP="00B939FB">
    <w:pPr>
      <w:pStyle w:val="Header"/>
      <w:pBdr>
        <w:bottom w:val="single" w:sz="8" w:space="1" w:color="auto"/>
      </w:pBdr>
      <w:jc w:val="center"/>
      <w:rPr>
        <w:sz w:val="18"/>
        <w:szCs w:val="18"/>
      </w:rPr>
    </w:pPr>
    <w:r>
      <w:rPr>
        <w:sz w:val="18"/>
        <w:szCs w:val="18"/>
      </w:rPr>
      <w:t>Employee Handbook</w:t>
    </w:r>
  </w:p>
  <w:p w14:paraId="5FBBDDAE" w14:textId="77777777" w:rsidR="0012726C" w:rsidRPr="00A264CC" w:rsidRDefault="0012726C" w:rsidP="00D0286D">
    <w:pPr>
      <w:pStyle w:val="Heade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4"/>
      </v:shape>
    </w:pict>
  </w:numPicBullet>
  <w:numPicBullet w:numPicBulletId="1">
    <w:pict>
      <v:shape id="_x0000_i1026" type="#_x0000_t75" style="width:9pt;height:9pt" o:bullet="t">
        <v:imagedata r:id="rId2" o:title="BD14830_"/>
      </v:shape>
    </w:pict>
  </w:numPicBullet>
  <w:abstractNum w:abstractNumId="0" w15:restartNumberingAfterBreak="0">
    <w:nsid w:val="06813C1B"/>
    <w:multiLevelType w:val="hybridMultilevel"/>
    <w:tmpl w:val="4B6E4F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85407F"/>
    <w:multiLevelType w:val="hybridMultilevel"/>
    <w:tmpl w:val="DDFCAF78"/>
    <w:lvl w:ilvl="0" w:tplc="3556A198">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844EB"/>
    <w:multiLevelType w:val="hybridMultilevel"/>
    <w:tmpl w:val="A12A5D16"/>
    <w:lvl w:ilvl="0" w:tplc="BFFA79E4">
      <w:start w:val="2"/>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515F1C"/>
    <w:multiLevelType w:val="singleLevel"/>
    <w:tmpl w:val="04090015"/>
    <w:lvl w:ilvl="0">
      <w:start w:val="1"/>
      <w:numFmt w:val="upperLetter"/>
      <w:lvlText w:val="%1."/>
      <w:lvlJc w:val="left"/>
      <w:pPr>
        <w:tabs>
          <w:tab w:val="num" w:pos="360"/>
        </w:tabs>
        <w:ind w:left="360" w:hanging="360"/>
      </w:pPr>
      <w:rPr>
        <w:rFonts w:hint="default"/>
      </w:rPr>
    </w:lvl>
  </w:abstractNum>
  <w:abstractNum w:abstractNumId="4" w15:restartNumberingAfterBreak="0">
    <w:nsid w:val="1CDF4D89"/>
    <w:multiLevelType w:val="hybridMultilevel"/>
    <w:tmpl w:val="6FC8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A97C18"/>
    <w:multiLevelType w:val="hybridMultilevel"/>
    <w:tmpl w:val="EE06F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FC22D0"/>
    <w:multiLevelType w:val="singleLevel"/>
    <w:tmpl w:val="5E80D868"/>
    <w:lvl w:ilvl="0">
      <w:start w:val="1"/>
      <w:numFmt w:val="decimal"/>
      <w:lvlText w:val="%1."/>
      <w:lvlJc w:val="left"/>
      <w:pPr>
        <w:tabs>
          <w:tab w:val="num" w:pos="600"/>
        </w:tabs>
        <w:ind w:left="600" w:hanging="360"/>
      </w:pPr>
      <w:rPr>
        <w:rFonts w:hint="default"/>
      </w:rPr>
    </w:lvl>
  </w:abstractNum>
  <w:abstractNum w:abstractNumId="7" w15:restartNumberingAfterBreak="0">
    <w:nsid w:val="30197063"/>
    <w:multiLevelType w:val="hybridMultilevel"/>
    <w:tmpl w:val="239A3030"/>
    <w:lvl w:ilvl="0" w:tplc="39F4D6C0">
      <w:start w:val="1"/>
      <w:numFmt w:val="low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15:restartNumberingAfterBreak="0">
    <w:nsid w:val="32AA69EC"/>
    <w:multiLevelType w:val="hybridMultilevel"/>
    <w:tmpl w:val="90101D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32436E9"/>
    <w:multiLevelType w:val="singleLevel"/>
    <w:tmpl w:val="878C8C1E"/>
    <w:lvl w:ilvl="0">
      <w:start w:val="1"/>
      <w:numFmt w:val="decimal"/>
      <w:lvlText w:val="%1."/>
      <w:lvlJc w:val="left"/>
      <w:pPr>
        <w:tabs>
          <w:tab w:val="num" w:pos="720"/>
        </w:tabs>
        <w:ind w:left="720" w:hanging="360"/>
      </w:pPr>
      <w:rPr>
        <w:rFonts w:hint="default"/>
      </w:rPr>
    </w:lvl>
  </w:abstractNum>
  <w:abstractNum w:abstractNumId="10" w15:restartNumberingAfterBreak="0">
    <w:nsid w:val="3709171F"/>
    <w:multiLevelType w:val="hybridMultilevel"/>
    <w:tmpl w:val="6FCA0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C8D36FF"/>
    <w:multiLevelType w:val="hybridMultilevel"/>
    <w:tmpl w:val="1E0C0AD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DF4F96"/>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4AE02796"/>
    <w:multiLevelType w:val="hybridMultilevel"/>
    <w:tmpl w:val="DA5CA23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508B1EE8"/>
    <w:multiLevelType w:val="singleLevel"/>
    <w:tmpl w:val="E17A87B6"/>
    <w:lvl w:ilvl="0">
      <w:start w:val="1"/>
      <w:numFmt w:val="decimal"/>
      <w:lvlText w:val="%1."/>
      <w:lvlJc w:val="left"/>
      <w:pPr>
        <w:tabs>
          <w:tab w:val="num" w:pos="780"/>
        </w:tabs>
        <w:ind w:left="780" w:hanging="360"/>
      </w:pPr>
      <w:rPr>
        <w:rFonts w:hint="default"/>
      </w:rPr>
    </w:lvl>
  </w:abstractNum>
  <w:abstractNum w:abstractNumId="15" w15:restartNumberingAfterBreak="0">
    <w:nsid w:val="524449C1"/>
    <w:multiLevelType w:val="hybridMultilevel"/>
    <w:tmpl w:val="4AC25C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5B43487"/>
    <w:multiLevelType w:val="multilevel"/>
    <w:tmpl w:val="9A647BB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ascii="Arial" w:hAnsi="Arial" w:hint="default"/>
        <w:b/>
        <w:i/>
        <w:sz w:val="20"/>
        <w:szCs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56D75086"/>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586268CD"/>
    <w:multiLevelType w:val="hybridMultilevel"/>
    <w:tmpl w:val="7FFECB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0A3A95"/>
    <w:multiLevelType w:val="hybridMultilevel"/>
    <w:tmpl w:val="5FFCC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B411AC"/>
    <w:multiLevelType w:val="singleLevel"/>
    <w:tmpl w:val="04090001"/>
    <w:lvl w:ilvl="0">
      <w:start w:val="2"/>
      <w:numFmt w:val="bullet"/>
      <w:lvlText w:val=""/>
      <w:lvlJc w:val="left"/>
      <w:pPr>
        <w:tabs>
          <w:tab w:val="num" w:pos="360"/>
        </w:tabs>
        <w:ind w:left="360" w:hanging="360"/>
      </w:pPr>
      <w:rPr>
        <w:rFonts w:ascii="Symbol" w:hAnsi="Symbol" w:hint="default"/>
      </w:rPr>
    </w:lvl>
  </w:abstractNum>
  <w:abstractNum w:abstractNumId="21" w15:restartNumberingAfterBreak="0">
    <w:nsid w:val="622C0B59"/>
    <w:multiLevelType w:val="hybridMultilevel"/>
    <w:tmpl w:val="2BCA3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8335AC"/>
    <w:multiLevelType w:val="hybridMultilevel"/>
    <w:tmpl w:val="89805A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4F437F"/>
    <w:multiLevelType w:val="singleLevel"/>
    <w:tmpl w:val="1EEA533A"/>
    <w:lvl w:ilvl="0">
      <w:start w:val="1"/>
      <w:numFmt w:val="decimal"/>
      <w:lvlText w:val="%1."/>
      <w:lvlJc w:val="left"/>
      <w:pPr>
        <w:tabs>
          <w:tab w:val="num" w:pos="660"/>
        </w:tabs>
        <w:ind w:left="660" w:hanging="360"/>
      </w:pPr>
      <w:rPr>
        <w:rFonts w:hint="default"/>
      </w:rPr>
    </w:lvl>
  </w:abstractNum>
  <w:abstractNum w:abstractNumId="24" w15:restartNumberingAfterBreak="0">
    <w:nsid w:val="73500B90"/>
    <w:multiLevelType w:val="singleLevel"/>
    <w:tmpl w:val="04090001"/>
    <w:lvl w:ilvl="0">
      <w:start w:val="4"/>
      <w:numFmt w:val="bullet"/>
      <w:lvlText w:val=""/>
      <w:lvlJc w:val="left"/>
      <w:pPr>
        <w:tabs>
          <w:tab w:val="num" w:pos="360"/>
        </w:tabs>
        <w:ind w:left="360" w:hanging="360"/>
      </w:pPr>
      <w:rPr>
        <w:rFonts w:ascii="Symbol" w:hAnsi="Symbol" w:hint="default"/>
      </w:rPr>
    </w:lvl>
  </w:abstractNum>
  <w:abstractNum w:abstractNumId="25" w15:restartNumberingAfterBreak="0">
    <w:nsid w:val="761435E8"/>
    <w:multiLevelType w:val="hybridMultilevel"/>
    <w:tmpl w:val="96605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BD43C19"/>
    <w:multiLevelType w:val="singleLevel"/>
    <w:tmpl w:val="84B0E5B8"/>
    <w:lvl w:ilvl="0">
      <w:start w:val="1"/>
      <w:numFmt w:val="decimal"/>
      <w:lvlText w:val="%1."/>
      <w:lvlJc w:val="left"/>
      <w:pPr>
        <w:tabs>
          <w:tab w:val="num" w:pos="660"/>
        </w:tabs>
        <w:ind w:left="660" w:hanging="360"/>
      </w:pPr>
      <w:rPr>
        <w:rFonts w:hint="default"/>
      </w:rPr>
    </w:lvl>
  </w:abstractNum>
  <w:abstractNum w:abstractNumId="27" w15:restartNumberingAfterBreak="0">
    <w:nsid w:val="7D4C2FFE"/>
    <w:multiLevelType w:val="hybridMultilevel"/>
    <w:tmpl w:val="5AA27468"/>
    <w:lvl w:ilvl="0" w:tplc="04090015">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9C6BFB"/>
    <w:multiLevelType w:val="hybridMultilevel"/>
    <w:tmpl w:val="9DC2B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CA5381"/>
    <w:multiLevelType w:val="hybridMultilevel"/>
    <w:tmpl w:val="7AAA5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2898600">
    <w:abstractNumId w:val="16"/>
  </w:num>
  <w:num w:numId="2" w16cid:durableId="345131019">
    <w:abstractNumId w:val="28"/>
  </w:num>
  <w:num w:numId="3" w16cid:durableId="1094130504">
    <w:abstractNumId w:val="15"/>
  </w:num>
  <w:num w:numId="4" w16cid:durableId="1604340216">
    <w:abstractNumId w:val="11"/>
  </w:num>
  <w:num w:numId="5" w16cid:durableId="1675959828">
    <w:abstractNumId w:val="22"/>
  </w:num>
  <w:num w:numId="6" w16cid:durableId="1813907423">
    <w:abstractNumId w:val="18"/>
  </w:num>
  <w:num w:numId="7" w16cid:durableId="18896842">
    <w:abstractNumId w:val="20"/>
  </w:num>
  <w:num w:numId="8" w16cid:durableId="1760635707">
    <w:abstractNumId w:val="12"/>
  </w:num>
  <w:num w:numId="9" w16cid:durableId="709917496">
    <w:abstractNumId w:val="14"/>
  </w:num>
  <w:num w:numId="10" w16cid:durableId="1537236183">
    <w:abstractNumId w:val="2"/>
  </w:num>
  <w:num w:numId="11" w16cid:durableId="276177836">
    <w:abstractNumId w:val="9"/>
  </w:num>
  <w:num w:numId="12" w16cid:durableId="1598177593">
    <w:abstractNumId w:val="24"/>
  </w:num>
  <w:num w:numId="13" w16cid:durableId="1634674515">
    <w:abstractNumId w:val="23"/>
  </w:num>
  <w:num w:numId="14" w16cid:durableId="1471097219">
    <w:abstractNumId w:val="26"/>
  </w:num>
  <w:num w:numId="15" w16cid:durableId="2005667968">
    <w:abstractNumId w:val="17"/>
  </w:num>
  <w:num w:numId="16" w16cid:durableId="724525145">
    <w:abstractNumId w:val="27"/>
  </w:num>
  <w:num w:numId="17" w16cid:durableId="1266578025">
    <w:abstractNumId w:val="7"/>
  </w:num>
  <w:num w:numId="18" w16cid:durableId="1876116773">
    <w:abstractNumId w:val="6"/>
  </w:num>
  <w:num w:numId="19" w16cid:durableId="1742360851">
    <w:abstractNumId w:val="8"/>
  </w:num>
  <w:num w:numId="20" w16cid:durableId="1685747566">
    <w:abstractNumId w:val="4"/>
  </w:num>
  <w:num w:numId="21" w16cid:durableId="1644234663">
    <w:abstractNumId w:val="13"/>
  </w:num>
  <w:num w:numId="22" w16cid:durableId="141579336">
    <w:abstractNumId w:val="25"/>
  </w:num>
  <w:num w:numId="23" w16cid:durableId="1208418681">
    <w:abstractNumId w:val="19"/>
  </w:num>
  <w:num w:numId="24" w16cid:durableId="1081948443">
    <w:abstractNumId w:val="21"/>
  </w:num>
  <w:num w:numId="25" w16cid:durableId="350298955">
    <w:abstractNumId w:val="0"/>
  </w:num>
  <w:num w:numId="26" w16cid:durableId="805009384">
    <w:abstractNumId w:val="10"/>
  </w:num>
  <w:num w:numId="27" w16cid:durableId="807671129">
    <w:abstractNumId w:val="29"/>
  </w:num>
  <w:num w:numId="28" w16cid:durableId="2003966996">
    <w:abstractNumId w:val="1"/>
  </w:num>
  <w:num w:numId="29" w16cid:durableId="430319780">
    <w:abstractNumId w:val="3"/>
  </w:num>
  <w:num w:numId="30" w16cid:durableId="208063737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2DA"/>
    <w:rsid w:val="000024B4"/>
    <w:rsid w:val="00004C76"/>
    <w:rsid w:val="0000555A"/>
    <w:rsid w:val="00005930"/>
    <w:rsid w:val="00010E67"/>
    <w:rsid w:val="00014037"/>
    <w:rsid w:val="000163CD"/>
    <w:rsid w:val="000206EE"/>
    <w:rsid w:val="00021272"/>
    <w:rsid w:val="00024142"/>
    <w:rsid w:val="000305AA"/>
    <w:rsid w:val="0003155D"/>
    <w:rsid w:val="00033DBD"/>
    <w:rsid w:val="00035967"/>
    <w:rsid w:val="00035B84"/>
    <w:rsid w:val="000378CF"/>
    <w:rsid w:val="00037D37"/>
    <w:rsid w:val="00037D39"/>
    <w:rsid w:val="0004137C"/>
    <w:rsid w:val="000441C1"/>
    <w:rsid w:val="0004461F"/>
    <w:rsid w:val="00045E6F"/>
    <w:rsid w:val="000511B5"/>
    <w:rsid w:val="000534A5"/>
    <w:rsid w:val="00053AF9"/>
    <w:rsid w:val="00055532"/>
    <w:rsid w:val="00062ED4"/>
    <w:rsid w:val="00063159"/>
    <w:rsid w:val="0006346C"/>
    <w:rsid w:val="00064057"/>
    <w:rsid w:val="000722CE"/>
    <w:rsid w:val="000747F6"/>
    <w:rsid w:val="000770FC"/>
    <w:rsid w:val="00080913"/>
    <w:rsid w:val="0008091E"/>
    <w:rsid w:val="00080EB5"/>
    <w:rsid w:val="00080F48"/>
    <w:rsid w:val="00082FE1"/>
    <w:rsid w:val="00085E79"/>
    <w:rsid w:val="00086B71"/>
    <w:rsid w:val="0009179A"/>
    <w:rsid w:val="0009261E"/>
    <w:rsid w:val="00093E8C"/>
    <w:rsid w:val="0009415B"/>
    <w:rsid w:val="0009584B"/>
    <w:rsid w:val="000A0985"/>
    <w:rsid w:val="000A1FCB"/>
    <w:rsid w:val="000A22B3"/>
    <w:rsid w:val="000A3020"/>
    <w:rsid w:val="000A697D"/>
    <w:rsid w:val="000A6CF6"/>
    <w:rsid w:val="000A77FB"/>
    <w:rsid w:val="000A7BD2"/>
    <w:rsid w:val="000B1121"/>
    <w:rsid w:val="000B1D95"/>
    <w:rsid w:val="000B205F"/>
    <w:rsid w:val="000B2A3C"/>
    <w:rsid w:val="000B2CFA"/>
    <w:rsid w:val="000B5EC9"/>
    <w:rsid w:val="000B66B9"/>
    <w:rsid w:val="000C30CC"/>
    <w:rsid w:val="000D093B"/>
    <w:rsid w:val="000D0D16"/>
    <w:rsid w:val="000D40A2"/>
    <w:rsid w:val="000E2EEF"/>
    <w:rsid w:val="000E3D2D"/>
    <w:rsid w:val="000E64BF"/>
    <w:rsid w:val="000F0889"/>
    <w:rsid w:val="000F0D0A"/>
    <w:rsid w:val="000F144C"/>
    <w:rsid w:val="000F44A3"/>
    <w:rsid w:val="000F5DFB"/>
    <w:rsid w:val="000F6C34"/>
    <w:rsid w:val="00101770"/>
    <w:rsid w:val="00104EBE"/>
    <w:rsid w:val="001119C1"/>
    <w:rsid w:val="00111AA9"/>
    <w:rsid w:val="00111AC2"/>
    <w:rsid w:val="00112379"/>
    <w:rsid w:val="00112AC0"/>
    <w:rsid w:val="001159C3"/>
    <w:rsid w:val="001162EC"/>
    <w:rsid w:val="001164D1"/>
    <w:rsid w:val="00116D34"/>
    <w:rsid w:val="00116F0A"/>
    <w:rsid w:val="0012459B"/>
    <w:rsid w:val="001252A7"/>
    <w:rsid w:val="00125713"/>
    <w:rsid w:val="0012726C"/>
    <w:rsid w:val="001278DB"/>
    <w:rsid w:val="00131363"/>
    <w:rsid w:val="00131782"/>
    <w:rsid w:val="001328C1"/>
    <w:rsid w:val="00133600"/>
    <w:rsid w:val="00133F4E"/>
    <w:rsid w:val="001346F5"/>
    <w:rsid w:val="0013642E"/>
    <w:rsid w:val="00141D38"/>
    <w:rsid w:val="00142369"/>
    <w:rsid w:val="00142D92"/>
    <w:rsid w:val="001509C0"/>
    <w:rsid w:val="001569E8"/>
    <w:rsid w:val="001579E2"/>
    <w:rsid w:val="001650BE"/>
    <w:rsid w:val="00165C78"/>
    <w:rsid w:val="001669ED"/>
    <w:rsid w:val="001675D6"/>
    <w:rsid w:val="001778CF"/>
    <w:rsid w:val="00183282"/>
    <w:rsid w:val="001840DE"/>
    <w:rsid w:val="00186E23"/>
    <w:rsid w:val="00191D90"/>
    <w:rsid w:val="00193DEA"/>
    <w:rsid w:val="0019608D"/>
    <w:rsid w:val="001A1468"/>
    <w:rsid w:val="001A2F6D"/>
    <w:rsid w:val="001A3EBD"/>
    <w:rsid w:val="001A604D"/>
    <w:rsid w:val="001A67D2"/>
    <w:rsid w:val="001B1EE2"/>
    <w:rsid w:val="001B27B0"/>
    <w:rsid w:val="001B3604"/>
    <w:rsid w:val="001B75AA"/>
    <w:rsid w:val="001C0E5F"/>
    <w:rsid w:val="001C129C"/>
    <w:rsid w:val="001C3835"/>
    <w:rsid w:val="001C383D"/>
    <w:rsid w:val="001C4D72"/>
    <w:rsid w:val="001D11E2"/>
    <w:rsid w:val="001D14BD"/>
    <w:rsid w:val="001D1D6C"/>
    <w:rsid w:val="001D2031"/>
    <w:rsid w:val="001D54A2"/>
    <w:rsid w:val="001D5F4C"/>
    <w:rsid w:val="001D70D0"/>
    <w:rsid w:val="001D7B72"/>
    <w:rsid w:val="001E6D33"/>
    <w:rsid w:val="001F07E1"/>
    <w:rsid w:val="001F0D1F"/>
    <w:rsid w:val="001F1A6B"/>
    <w:rsid w:val="001F2515"/>
    <w:rsid w:val="001F3258"/>
    <w:rsid w:val="001F7C2E"/>
    <w:rsid w:val="001F7CC2"/>
    <w:rsid w:val="00210DA3"/>
    <w:rsid w:val="0021671D"/>
    <w:rsid w:val="00216E76"/>
    <w:rsid w:val="00217012"/>
    <w:rsid w:val="00220045"/>
    <w:rsid w:val="0022032B"/>
    <w:rsid w:val="00220BC0"/>
    <w:rsid w:val="002221C3"/>
    <w:rsid w:val="00222C10"/>
    <w:rsid w:val="00222E40"/>
    <w:rsid w:val="00230EFA"/>
    <w:rsid w:val="002400CA"/>
    <w:rsid w:val="00243D4B"/>
    <w:rsid w:val="00243FCF"/>
    <w:rsid w:val="00243FD5"/>
    <w:rsid w:val="00244592"/>
    <w:rsid w:val="002452D5"/>
    <w:rsid w:val="00245612"/>
    <w:rsid w:val="00246DE8"/>
    <w:rsid w:val="002478EF"/>
    <w:rsid w:val="00251FB7"/>
    <w:rsid w:val="002564AC"/>
    <w:rsid w:val="00265D51"/>
    <w:rsid w:val="0026649D"/>
    <w:rsid w:val="00270111"/>
    <w:rsid w:val="002722CD"/>
    <w:rsid w:val="0027373F"/>
    <w:rsid w:val="00273E90"/>
    <w:rsid w:val="00274005"/>
    <w:rsid w:val="00274033"/>
    <w:rsid w:val="002753D4"/>
    <w:rsid w:val="0027649B"/>
    <w:rsid w:val="002772CF"/>
    <w:rsid w:val="00283FCF"/>
    <w:rsid w:val="002847F2"/>
    <w:rsid w:val="00285C75"/>
    <w:rsid w:val="00287D8C"/>
    <w:rsid w:val="002907BC"/>
    <w:rsid w:val="00292F3B"/>
    <w:rsid w:val="002947DB"/>
    <w:rsid w:val="00294F93"/>
    <w:rsid w:val="0029501B"/>
    <w:rsid w:val="002A136B"/>
    <w:rsid w:val="002A26DD"/>
    <w:rsid w:val="002A440F"/>
    <w:rsid w:val="002A5182"/>
    <w:rsid w:val="002B157F"/>
    <w:rsid w:val="002B20A4"/>
    <w:rsid w:val="002B4BC8"/>
    <w:rsid w:val="002B4DB7"/>
    <w:rsid w:val="002B561C"/>
    <w:rsid w:val="002C1764"/>
    <w:rsid w:val="002C38C0"/>
    <w:rsid w:val="002C5EB8"/>
    <w:rsid w:val="002C6DB7"/>
    <w:rsid w:val="002C75C1"/>
    <w:rsid w:val="002D0E21"/>
    <w:rsid w:val="002D5392"/>
    <w:rsid w:val="002D71FF"/>
    <w:rsid w:val="002D74E0"/>
    <w:rsid w:val="002E2308"/>
    <w:rsid w:val="002E2C0C"/>
    <w:rsid w:val="002E2F11"/>
    <w:rsid w:val="002E5177"/>
    <w:rsid w:val="002E5D4E"/>
    <w:rsid w:val="002F08E7"/>
    <w:rsid w:val="002F0FC0"/>
    <w:rsid w:val="002F5465"/>
    <w:rsid w:val="002F7A57"/>
    <w:rsid w:val="003017EC"/>
    <w:rsid w:val="00303120"/>
    <w:rsid w:val="00303941"/>
    <w:rsid w:val="00303F22"/>
    <w:rsid w:val="00306E75"/>
    <w:rsid w:val="00307D9D"/>
    <w:rsid w:val="00310100"/>
    <w:rsid w:val="003101FC"/>
    <w:rsid w:val="0031392B"/>
    <w:rsid w:val="00313CEB"/>
    <w:rsid w:val="003157C9"/>
    <w:rsid w:val="00315EE4"/>
    <w:rsid w:val="0031729F"/>
    <w:rsid w:val="0031780A"/>
    <w:rsid w:val="00320983"/>
    <w:rsid w:val="00321242"/>
    <w:rsid w:val="00324477"/>
    <w:rsid w:val="003267B2"/>
    <w:rsid w:val="00327883"/>
    <w:rsid w:val="00330146"/>
    <w:rsid w:val="00331854"/>
    <w:rsid w:val="00332FB1"/>
    <w:rsid w:val="00333897"/>
    <w:rsid w:val="0033445A"/>
    <w:rsid w:val="00336960"/>
    <w:rsid w:val="00336B84"/>
    <w:rsid w:val="0033779B"/>
    <w:rsid w:val="003377FC"/>
    <w:rsid w:val="0034128B"/>
    <w:rsid w:val="00341A61"/>
    <w:rsid w:val="003432DD"/>
    <w:rsid w:val="00343BD4"/>
    <w:rsid w:val="003467BA"/>
    <w:rsid w:val="0034757A"/>
    <w:rsid w:val="00350910"/>
    <w:rsid w:val="00355848"/>
    <w:rsid w:val="00356B53"/>
    <w:rsid w:val="00356DE2"/>
    <w:rsid w:val="00363888"/>
    <w:rsid w:val="00366583"/>
    <w:rsid w:val="0037036D"/>
    <w:rsid w:val="00370712"/>
    <w:rsid w:val="00370C5F"/>
    <w:rsid w:val="00374451"/>
    <w:rsid w:val="00383E33"/>
    <w:rsid w:val="00386837"/>
    <w:rsid w:val="00386995"/>
    <w:rsid w:val="00393CBA"/>
    <w:rsid w:val="00394C6B"/>
    <w:rsid w:val="00395B68"/>
    <w:rsid w:val="003A1498"/>
    <w:rsid w:val="003A1636"/>
    <w:rsid w:val="003A1A24"/>
    <w:rsid w:val="003A2406"/>
    <w:rsid w:val="003A3B8F"/>
    <w:rsid w:val="003A4A41"/>
    <w:rsid w:val="003A62BD"/>
    <w:rsid w:val="003B4337"/>
    <w:rsid w:val="003B4EBB"/>
    <w:rsid w:val="003B6D94"/>
    <w:rsid w:val="003B6ED0"/>
    <w:rsid w:val="003B6F83"/>
    <w:rsid w:val="003B79EB"/>
    <w:rsid w:val="003B7F30"/>
    <w:rsid w:val="003B7FD6"/>
    <w:rsid w:val="003C0F2C"/>
    <w:rsid w:val="003C5906"/>
    <w:rsid w:val="003C5946"/>
    <w:rsid w:val="003C62F0"/>
    <w:rsid w:val="003D3A23"/>
    <w:rsid w:val="003E49D6"/>
    <w:rsid w:val="003E4BD4"/>
    <w:rsid w:val="003F01B8"/>
    <w:rsid w:val="003F1E54"/>
    <w:rsid w:val="003F26AC"/>
    <w:rsid w:val="003F2B96"/>
    <w:rsid w:val="003F3321"/>
    <w:rsid w:val="003F3CFE"/>
    <w:rsid w:val="003F3F79"/>
    <w:rsid w:val="003F557E"/>
    <w:rsid w:val="003F585C"/>
    <w:rsid w:val="003F7C4D"/>
    <w:rsid w:val="00401916"/>
    <w:rsid w:val="00411143"/>
    <w:rsid w:val="0041245B"/>
    <w:rsid w:val="00412A3F"/>
    <w:rsid w:val="00413200"/>
    <w:rsid w:val="00413A33"/>
    <w:rsid w:val="004148D4"/>
    <w:rsid w:val="00417E2E"/>
    <w:rsid w:val="00424139"/>
    <w:rsid w:val="00425115"/>
    <w:rsid w:val="00430540"/>
    <w:rsid w:val="004314A7"/>
    <w:rsid w:val="004322F7"/>
    <w:rsid w:val="00443B66"/>
    <w:rsid w:val="0044570F"/>
    <w:rsid w:val="00447820"/>
    <w:rsid w:val="0045127D"/>
    <w:rsid w:val="004518E3"/>
    <w:rsid w:val="00453E31"/>
    <w:rsid w:val="004611D8"/>
    <w:rsid w:val="0046243E"/>
    <w:rsid w:val="004656E5"/>
    <w:rsid w:val="00467812"/>
    <w:rsid w:val="00470375"/>
    <w:rsid w:val="00473F12"/>
    <w:rsid w:val="00474539"/>
    <w:rsid w:val="00475B9B"/>
    <w:rsid w:val="00476057"/>
    <w:rsid w:val="00476288"/>
    <w:rsid w:val="00483F88"/>
    <w:rsid w:val="004858B9"/>
    <w:rsid w:val="00486555"/>
    <w:rsid w:val="004872A6"/>
    <w:rsid w:val="00487F28"/>
    <w:rsid w:val="00490341"/>
    <w:rsid w:val="0049413C"/>
    <w:rsid w:val="004A25EF"/>
    <w:rsid w:val="004A7483"/>
    <w:rsid w:val="004B2539"/>
    <w:rsid w:val="004B44CD"/>
    <w:rsid w:val="004B5981"/>
    <w:rsid w:val="004B6F49"/>
    <w:rsid w:val="004C0661"/>
    <w:rsid w:val="004C23CB"/>
    <w:rsid w:val="004C2641"/>
    <w:rsid w:val="004C30BB"/>
    <w:rsid w:val="004C3388"/>
    <w:rsid w:val="004C4242"/>
    <w:rsid w:val="004C4A05"/>
    <w:rsid w:val="004C4E46"/>
    <w:rsid w:val="004C6219"/>
    <w:rsid w:val="004D11FB"/>
    <w:rsid w:val="004D13DC"/>
    <w:rsid w:val="004D1AD8"/>
    <w:rsid w:val="004D5627"/>
    <w:rsid w:val="004D74CB"/>
    <w:rsid w:val="004E1FFF"/>
    <w:rsid w:val="004E44B4"/>
    <w:rsid w:val="004E6253"/>
    <w:rsid w:val="004E7E36"/>
    <w:rsid w:val="004F2DE0"/>
    <w:rsid w:val="004F3020"/>
    <w:rsid w:val="004F36E5"/>
    <w:rsid w:val="004F37E8"/>
    <w:rsid w:val="004F6761"/>
    <w:rsid w:val="004F740A"/>
    <w:rsid w:val="004F77FE"/>
    <w:rsid w:val="004F7B8C"/>
    <w:rsid w:val="00501589"/>
    <w:rsid w:val="00502739"/>
    <w:rsid w:val="00505598"/>
    <w:rsid w:val="00505709"/>
    <w:rsid w:val="00505E41"/>
    <w:rsid w:val="00506074"/>
    <w:rsid w:val="00510108"/>
    <w:rsid w:val="00511FA5"/>
    <w:rsid w:val="00513963"/>
    <w:rsid w:val="00517F2A"/>
    <w:rsid w:val="0052542F"/>
    <w:rsid w:val="005268BE"/>
    <w:rsid w:val="005272F4"/>
    <w:rsid w:val="00531B08"/>
    <w:rsid w:val="00533A6E"/>
    <w:rsid w:val="005344D4"/>
    <w:rsid w:val="00536AA0"/>
    <w:rsid w:val="00537A2E"/>
    <w:rsid w:val="00541874"/>
    <w:rsid w:val="00541FBE"/>
    <w:rsid w:val="005458CC"/>
    <w:rsid w:val="00546C69"/>
    <w:rsid w:val="00547AF4"/>
    <w:rsid w:val="0055044A"/>
    <w:rsid w:val="005558B4"/>
    <w:rsid w:val="00556E0E"/>
    <w:rsid w:val="005604C0"/>
    <w:rsid w:val="005607FF"/>
    <w:rsid w:val="005636F9"/>
    <w:rsid w:val="0056455D"/>
    <w:rsid w:val="0056574F"/>
    <w:rsid w:val="00566387"/>
    <w:rsid w:val="00567C59"/>
    <w:rsid w:val="00570199"/>
    <w:rsid w:val="005717FE"/>
    <w:rsid w:val="00572917"/>
    <w:rsid w:val="00573191"/>
    <w:rsid w:val="00575EE7"/>
    <w:rsid w:val="005772B1"/>
    <w:rsid w:val="00581B94"/>
    <w:rsid w:val="00583EB2"/>
    <w:rsid w:val="00587855"/>
    <w:rsid w:val="005A09DE"/>
    <w:rsid w:val="005A0E6F"/>
    <w:rsid w:val="005A2B1C"/>
    <w:rsid w:val="005A2C70"/>
    <w:rsid w:val="005A5145"/>
    <w:rsid w:val="005A6276"/>
    <w:rsid w:val="005A6784"/>
    <w:rsid w:val="005B4167"/>
    <w:rsid w:val="005C071F"/>
    <w:rsid w:val="005C4EEE"/>
    <w:rsid w:val="005C5B8C"/>
    <w:rsid w:val="005C6F84"/>
    <w:rsid w:val="005D00AA"/>
    <w:rsid w:val="005D020A"/>
    <w:rsid w:val="005D033B"/>
    <w:rsid w:val="005D0A5B"/>
    <w:rsid w:val="005D12E0"/>
    <w:rsid w:val="005D752C"/>
    <w:rsid w:val="005E14F0"/>
    <w:rsid w:val="005E4BA1"/>
    <w:rsid w:val="005E5C11"/>
    <w:rsid w:val="005E7707"/>
    <w:rsid w:val="005F0D20"/>
    <w:rsid w:val="005F1AB9"/>
    <w:rsid w:val="005F35B8"/>
    <w:rsid w:val="005F7092"/>
    <w:rsid w:val="006065EE"/>
    <w:rsid w:val="00606E33"/>
    <w:rsid w:val="006107BB"/>
    <w:rsid w:val="006133FA"/>
    <w:rsid w:val="00614B7E"/>
    <w:rsid w:val="00617774"/>
    <w:rsid w:val="0062098F"/>
    <w:rsid w:val="0062322F"/>
    <w:rsid w:val="006240A1"/>
    <w:rsid w:val="00633877"/>
    <w:rsid w:val="0063615A"/>
    <w:rsid w:val="00641B1B"/>
    <w:rsid w:val="00644B9E"/>
    <w:rsid w:val="00646CAD"/>
    <w:rsid w:val="00661721"/>
    <w:rsid w:val="00662F45"/>
    <w:rsid w:val="00666076"/>
    <w:rsid w:val="00670CB4"/>
    <w:rsid w:val="00672B50"/>
    <w:rsid w:val="006767A9"/>
    <w:rsid w:val="00680253"/>
    <w:rsid w:val="006813A9"/>
    <w:rsid w:val="00683652"/>
    <w:rsid w:val="00687969"/>
    <w:rsid w:val="0069049A"/>
    <w:rsid w:val="00690587"/>
    <w:rsid w:val="006940B3"/>
    <w:rsid w:val="006A0878"/>
    <w:rsid w:val="006A637E"/>
    <w:rsid w:val="006A7413"/>
    <w:rsid w:val="006A7874"/>
    <w:rsid w:val="006B050D"/>
    <w:rsid w:val="006B4ED5"/>
    <w:rsid w:val="006B6BE6"/>
    <w:rsid w:val="006B7A44"/>
    <w:rsid w:val="006C036C"/>
    <w:rsid w:val="006C140A"/>
    <w:rsid w:val="006C1E8B"/>
    <w:rsid w:val="006C4AB9"/>
    <w:rsid w:val="006C5B4C"/>
    <w:rsid w:val="006C60A6"/>
    <w:rsid w:val="006C72A0"/>
    <w:rsid w:val="006D2A1D"/>
    <w:rsid w:val="006D48C2"/>
    <w:rsid w:val="006D53EE"/>
    <w:rsid w:val="006E3657"/>
    <w:rsid w:val="006E6C6F"/>
    <w:rsid w:val="006F2B0A"/>
    <w:rsid w:val="006F4546"/>
    <w:rsid w:val="006F65BB"/>
    <w:rsid w:val="006F669C"/>
    <w:rsid w:val="0070328E"/>
    <w:rsid w:val="007040E7"/>
    <w:rsid w:val="00715D0F"/>
    <w:rsid w:val="0072135D"/>
    <w:rsid w:val="00722DE4"/>
    <w:rsid w:val="00724536"/>
    <w:rsid w:val="00724A58"/>
    <w:rsid w:val="00725F8B"/>
    <w:rsid w:val="00726921"/>
    <w:rsid w:val="007275DF"/>
    <w:rsid w:val="00731083"/>
    <w:rsid w:val="0073435D"/>
    <w:rsid w:val="00737F4B"/>
    <w:rsid w:val="007400EE"/>
    <w:rsid w:val="0074022A"/>
    <w:rsid w:val="007404EF"/>
    <w:rsid w:val="0074446E"/>
    <w:rsid w:val="00744B96"/>
    <w:rsid w:val="00746AF9"/>
    <w:rsid w:val="007503B0"/>
    <w:rsid w:val="007507F6"/>
    <w:rsid w:val="00750A73"/>
    <w:rsid w:val="00753386"/>
    <w:rsid w:val="00753CCC"/>
    <w:rsid w:val="007556E0"/>
    <w:rsid w:val="00756B9D"/>
    <w:rsid w:val="00756C7D"/>
    <w:rsid w:val="00761842"/>
    <w:rsid w:val="00762A8E"/>
    <w:rsid w:val="00765F37"/>
    <w:rsid w:val="00766A75"/>
    <w:rsid w:val="00770EDE"/>
    <w:rsid w:val="0077250A"/>
    <w:rsid w:val="007765BE"/>
    <w:rsid w:val="0077665A"/>
    <w:rsid w:val="007770EA"/>
    <w:rsid w:val="0077761B"/>
    <w:rsid w:val="007845AF"/>
    <w:rsid w:val="00785011"/>
    <w:rsid w:val="007853DD"/>
    <w:rsid w:val="00787255"/>
    <w:rsid w:val="007973E8"/>
    <w:rsid w:val="007A0AFB"/>
    <w:rsid w:val="007A0B26"/>
    <w:rsid w:val="007A131A"/>
    <w:rsid w:val="007A1EEC"/>
    <w:rsid w:val="007A25E4"/>
    <w:rsid w:val="007A2CF0"/>
    <w:rsid w:val="007B0604"/>
    <w:rsid w:val="007B0D2A"/>
    <w:rsid w:val="007B1330"/>
    <w:rsid w:val="007B1C06"/>
    <w:rsid w:val="007B4D65"/>
    <w:rsid w:val="007B5D30"/>
    <w:rsid w:val="007B661D"/>
    <w:rsid w:val="007C07AD"/>
    <w:rsid w:val="007C0C4D"/>
    <w:rsid w:val="007C121D"/>
    <w:rsid w:val="007C372C"/>
    <w:rsid w:val="007C3DBF"/>
    <w:rsid w:val="007D1C7F"/>
    <w:rsid w:val="007D3552"/>
    <w:rsid w:val="007D4370"/>
    <w:rsid w:val="007D4E5C"/>
    <w:rsid w:val="007E2391"/>
    <w:rsid w:val="007E2EEB"/>
    <w:rsid w:val="007E52CA"/>
    <w:rsid w:val="007E67E2"/>
    <w:rsid w:val="007F2EC4"/>
    <w:rsid w:val="007F2F03"/>
    <w:rsid w:val="007F7CB8"/>
    <w:rsid w:val="008045AB"/>
    <w:rsid w:val="008061BF"/>
    <w:rsid w:val="00806A1C"/>
    <w:rsid w:val="008106EB"/>
    <w:rsid w:val="008112E9"/>
    <w:rsid w:val="00813043"/>
    <w:rsid w:val="00813072"/>
    <w:rsid w:val="00814FE3"/>
    <w:rsid w:val="00815FBC"/>
    <w:rsid w:val="00817D21"/>
    <w:rsid w:val="0082004B"/>
    <w:rsid w:val="00820BCA"/>
    <w:rsid w:val="00820EC1"/>
    <w:rsid w:val="008213D8"/>
    <w:rsid w:val="00823747"/>
    <w:rsid w:val="00824E43"/>
    <w:rsid w:val="00827377"/>
    <w:rsid w:val="008276D9"/>
    <w:rsid w:val="00827970"/>
    <w:rsid w:val="00830D3B"/>
    <w:rsid w:val="00831591"/>
    <w:rsid w:val="00831728"/>
    <w:rsid w:val="00831B03"/>
    <w:rsid w:val="00831C5B"/>
    <w:rsid w:val="00833922"/>
    <w:rsid w:val="00833CED"/>
    <w:rsid w:val="00833F98"/>
    <w:rsid w:val="00836D45"/>
    <w:rsid w:val="00841FB4"/>
    <w:rsid w:val="00842713"/>
    <w:rsid w:val="00843D84"/>
    <w:rsid w:val="008443EA"/>
    <w:rsid w:val="008465A8"/>
    <w:rsid w:val="00847805"/>
    <w:rsid w:val="008520B4"/>
    <w:rsid w:val="00861536"/>
    <w:rsid w:val="008645E4"/>
    <w:rsid w:val="008655E3"/>
    <w:rsid w:val="00865D2C"/>
    <w:rsid w:val="00866A93"/>
    <w:rsid w:val="0087000A"/>
    <w:rsid w:val="008734B4"/>
    <w:rsid w:val="008742E9"/>
    <w:rsid w:val="008754FC"/>
    <w:rsid w:val="008769EF"/>
    <w:rsid w:val="00882190"/>
    <w:rsid w:val="00882E32"/>
    <w:rsid w:val="00883299"/>
    <w:rsid w:val="00884E06"/>
    <w:rsid w:val="00885106"/>
    <w:rsid w:val="0088693C"/>
    <w:rsid w:val="0089409D"/>
    <w:rsid w:val="00895B64"/>
    <w:rsid w:val="008A23C9"/>
    <w:rsid w:val="008A35F9"/>
    <w:rsid w:val="008A4401"/>
    <w:rsid w:val="008A4AA9"/>
    <w:rsid w:val="008A6712"/>
    <w:rsid w:val="008A73E6"/>
    <w:rsid w:val="008B085D"/>
    <w:rsid w:val="008B47DB"/>
    <w:rsid w:val="008B57D3"/>
    <w:rsid w:val="008B740B"/>
    <w:rsid w:val="008C1703"/>
    <w:rsid w:val="008C4DF1"/>
    <w:rsid w:val="008C51D0"/>
    <w:rsid w:val="008C5BFE"/>
    <w:rsid w:val="008C5C22"/>
    <w:rsid w:val="008C7C68"/>
    <w:rsid w:val="008D0D32"/>
    <w:rsid w:val="008D2B15"/>
    <w:rsid w:val="008D4C9D"/>
    <w:rsid w:val="008D5C1E"/>
    <w:rsid w:val="008D5F67"/>
    <w:rsid w:val="008E1745"/>
    <w:rsid w:val="008E1BD5"/>
    <w:rsid w:val="008E2F88"/>
    <w:rsid w:val="008E4D4A"/>
    <w:rsid w:val="008E555D"/>
    <w:rsid w:val="008E5D48"/>
    <w:rsid w:val="008E60A4"/>
    <w:rsid w:val="008E7A27"/>
    <w:rsid w:val="008F0508"/>
    <w:rsid w:val="008F37BA"/>
    <w:rsid w:val="008F39B4"/>
    <w:rsid w:val="008F3A7C"/>
    <w:rsid w:val="008F3D4F"/>
    <w:rsid w:val="008F448A"/>
    <w:rsid w:val="008F5A2E"/>
    <w:rsid w:val="00901624"/>
    <w:rsid w:val="00901651"/>
    <w:rsid w:val="00901F38"/>
    <w:rsid w:val="0090204A"/>
    <w:rsid w:val="00902E07"/>
    <w:rsid w:val="0090466C"/>
    <w:rsid w:val="00905123"/>
    <w:rsid w:val="00906D68"/>
    <w:rsid w:val="00913BA9"/>
    <w:rsid w:val="00915408"/>
    <w:rsid w:val="009163C1"/>
    <w:rsid w:val="00921287"/>
    <w:rsid w:val="00922425"/>
    <w:rsid w:val="0092375B"/>
    <w:rsid w:val="009271EB"/>
    <w:rsid w:val="00933420"/>
    <w:rsid w:val="009378CF"/>
    <w:rsid w:val="00943668"/>
    <w:rsid w:val="009469AB"/>
    <w:rsid w:val="009503E4"/>
    <w:rsid w:val="0095370A"/>
    <w:rsid w:val="00955275"/>
    <w:rsid w:val="009555C9"/>
    <w:rsid w:val="009565E8"/>
    <w:rsid w:val="00960EE0"/>
    <w:rsid w:val="009612EB"/>
    <w:rsid w:val="00963E36"/>
    <w:rsid w:val="009651AA"/>
    <w:rsid w:val="00967D9C"/>
    <w:rsid w:val="00967F0F"/>
    <w:rsid w:val="00976094"/>
    <w:rsid w:val="009767AE"/>
    <w:rsid w:val="00980C28"/>
    <w:rsid w:val="00981828"/>
    <w:rsid w:val="00982123"/>
    <w:rsid w:val="00983160"/>
    <w:rsid w:val="00991D84"/>
    <w:rsid w:val="00993A09"/>
    <w:rsid w:val="009957F8"/>
    <w:rsid w:val="0099639D"/>
    <w:rsid w:val="00997B54"/>
    <w:rsid w:val="009A11BD"/>
    <w:rsid w:val="009A1AB3"/>
    <w:rsid w:val="009A2B15"/>
    <w:rsid w:val="009A4310"/>
    <w:rsid w:val="009A4CFA"/>
    <w:rsid w:val="009A5484"/>
    <w:rsid w:val="009A7483"/>
    <w:rsid w:val="009B00B2"/>
    <w:rsid w:val="009B1CB2"/>
    <w:rsid w:val="009B3DEE"/>
    <w:rsid w:val="009B4407"/>
    <w:rsid w:val="009B5E41"/>
    <w:rsid w:val="009C0AA3"/>
    <w:rsid w:val="009C10F7"/>
    <w:rsid w:val="009C3A8B"/>
    <w:rsid w:val="009C5217"/>
    <w:rsid w:val="009C64E3"/>
    <w:rsid w:val="009D27E1"/>
    <w:rsid w:val="009D549D"/>
    <w:rsid w:val="009D5A72"/>
    <w:rsid w:val="009E0B38"/>
    <w:rsid w:val="009E0F1C"/>
    <w:rsid w:val="009E254F"/>
    <w:rsid w:val="009E45DC"/>
    <w:rsid w:val="009F3A04"/>
    <w:rsid w:val="009F50DF"/>
    <w:rsid w:val="009F5A16"/>
    <w:rsid w:val="00A00BE4"/>
    <w:rsid w:val="00A050D3"/>
    <w:rsid w:val="00A0583B"/>
    <w:rsid w:val="00A10046"/>
    <w:rsid w:val="00A10430"/>
    <w:rsid w:val="00A10B1E"/>
    <w:rsid w:val="00A112EC"/>
    <w:rsid w:val="00A13FFE"/>
    <w:rsid w:val="00A140D4"/>
    <w:rsid w:val="00A16E18"/>
    <w:rsid w:val="00A17E8B"/>
    <w:rsid w:val="00A17F85"/>
    <w:rsid w:val="00A23EC9"/>
    <w:rsid w:val="00A2450C"/>
    <w:rsid w:val="00A264CC"/>
    <w:rsid w:val="00A30376"/>
    <w:rsid w:val="00A31CBF"/>
    <w:rsid w:val="00A326FC"/>
    <w:rsid w:val="00A33D6A"/>
    <w:rsid w:val="00A40EAC"/>
    <w:rsid w:val="00A440A0"/>
    <w:rsid w:val="00A44FAB"/>
    <w:rsid w:val="00A44FFC"/>
    <w:rsid w:val="00A45E09"/>
    <w:rsid w:val="00A46894"/>
    <w:rsid w:val="00A53B98"/>
    <w:rsid w:val="00A5497F"/>
    <w:rsid w:val="00A5561A"/>
    <w:rsid w:val="00A5646F"/>
    <w:rsid w:val="00A60033"/>
    <w:rsid w:val="00A618FA"/>
    <w:rsid w:val="00A63D1E"/>
    <w:rsid w:val="00A65CC8"/>
    <w:rsid w:val="00A70A10"/>
    <w:rsid w:val="00A756FD"/>
    <w:rsid w:val="00A760BE"/>
    <w:rsid w:val="00A7618D"/>
    <w:rsid w:val="00A82CF3"/>
    <w:rsid w:val="00A8489E"/>
    <w:rsid w:val="00A84A06"/>
    <w:rsid w:val="00A915A2"/>
    <w:rsid w:val="00A92309"/>
    <w:rsid w:val="00A93240"/>
    <w:rsid w:val="00A93F1A"/>
    <w:rsid w:val="00A9544A"/>
    <w:rsid w:val="00A95A63"/>
    <w:rsid w:val="00A96325"/>
    <w:rsid w:val="00A9685F"/>
    <w:rsid w:val="00A97642"/>
    <w:rsid w:val="00AA11CC"/>
    <w:rsid w:val="00AA12D7"/>
    <w:rsid w:val="00AA26CD"/>
    <w:rsid w:val="00AA323A"/>
    <w:rsid w:val="00AA32E1"/>
    <w:rsid w:val="00AB5332"/>
    <w:rsid w:val="00AB651E"/>
    <w:rsid w:val="00AC0A65"/>
    <w:rsid w:val="00AC2871"/>
    <w:rsid w:val="00AC57EC"/>
    <w:rsid w:val="00AC5D1E"/>
    <w:rsid w:val="00AC62F7"/>
    <w:rsid w:val="00AC7645"/>
    <w:rsid w:val="00AD0BB5"/>
    <w:rsid w:val="00AD1E52"/>
    <w:rsid w:val="00AD3BF3"/>
    <w:rsid w:val="00AE2FE7"/>
    <w:rsid w:val="00AE348E"/>
    <w:rsid w:val="00AE715A"/>
    <w:rsid w:val="00AE7992"/>
    <w:rsid w:val="00AF14EF"/>
    <w:rsid w:val="00AF1BEE"/>
    <w:rsid w:val="00AF2E09"/>
    <w:rsid w:val="00AF491F"/>
    <w:rsid w:val="00AF55BC"/>
    <w:rsid w:val="00B0124A"/>
    <w:rsid w:val="00B01ECF"/>
    <w:rsid w:val="00B028B9"/>
    <w:rsid w:val="00B035C6"/>
    <w:rsid w:val="00B05E97"/>
    <w:rsid w:val="00B11514"/>
    <w:rsid w:val="00B118C0"/>
    <w:rsid w:val="00B120AE"/>
    <w:rsid w:val="00B17543"/>
    <w:rsid w:val="00B21FD4"/>
    <w:rsid w:val="00B22714"/>
    <w:rsid w:val="00B23648"/>
    <w:rsid w:val="00B25572"/>
    <w:rsid w:val="00B26906"/>
    <w:rsid w:val="00B27946"/>
    <w:rsid w:val="00B32228"/>
    <w:rsid w:val="00B3272E"/>
    <w:rsid w:val="00B3281C"/>
    <w:rsid w:val="00B3283B"/>
    <w:rsid w:val="00B32D2D"/>
    <w:rsid w:val="00B3304B"/>
    <w:rsid w:val="00B370B5"/>
    <w:rsid w:val="00B41ECB"/>
    <w:rsid w:val="00B43A58"/>
    <w:rsid w:val="00B43BD9"/>
    <w:rsid w:val="00B4471B"/>
    <w:rsid w:val="00B46FDD"/>
    <w:rsid w:val="00B52117"/>
    <w:rsid w:val="00B52D97"/>
    <w:rsid w:val="00B55567"/>
    <w:rsid w:val="00B567CA"/>
    <w:rsid w:val="00B57F5C"/>
    <w:rsid w:val="00B601E5"/>
    <w:rsid w:val="00B61885"/>
    <w:rsid w:val="00B6307D"/>
    <w:rsid w:val="00B73170"/>
    <w:rsid w:val="00B746BE"/>
    <w:rsid w:val="00B75410"/>
    <w:rsid w:val="00B75524"/>
    <w:rsid w:val="00B75AD1"/>
    <w:rsid w:val="00B87B30"/>
    <w:rsid w:val="00B91D4F"/>
    <w:rsid w:val="00B92478"/>
    <w:rsid w:val="00B92520"/>
    <w:rsid w:val="00B934A7"/>
    <w:rsid w:val="00B939FB"/>
    <w:rsid w:val="00B93E39"/>
    <w:rsid w:val="00B9459F"/>
    <w:rsid w:val="00B953F2"/>
    <w:rsid w:val="00BA0DB4"/>
    <w:rsid w:val="00BA4AD0"/>
    <w:rsid w:val="00BA5AD0"/>
    <w:rsid w:val="00BA6226"/>
    <w:rsid w:val="00BB092E"/>
    <w:rsid w:val="00BB0E89"/>
    <w:rsid w:val="00BB2D42"/>
    <w:rsid w:val="00BB7790"/>
    <w:rsid w:val="00BC1B34"/>
    <w:rsid w:val="00BC29B7"/>
    <w:rsid w:val="00BC3364"/>
    <w:rsid w:val="00BC37C2"/>
    <w:rsid w:val="00BD1179"/>
    <w:rsid w:val="00BD154E"/>
    <w:rsid w:val="00BD5FC4"/>
    <w:rsid w:val="00BD6C79"/>
    <w:rsid w:val="00BE34BB"/>
    <w:rsid w:val="00BE3F3C"/>
    <w:rsid w:val="00BE472E"/>
    <w:rsid w:val="00BF01BA"/>
    <w:rsid w:val="00BF0219"/>
    <w:rsid w:val="00BF322D"/>
    <w:rsid w:val="00BF5597"/>
    <w:rsid w:val="00BF639C"/>
    <w:rsid w:val="00BF7E92"/>
    <w:rsid w:val="00C00D5F"/>
    <w:rsid w:val="00C02063"/>
    <w:rsid w:val="00C06F3B"/>
    <w:rsid w:val="00C072D0"/>
    <w:rsid w:val="00C10BD2"/>
    <w:rsid w:val="00C12740"/>
    <w:rsid w:val="00C139EE"/>
    <w:rsid w:val="00C1404A"/>
    <w:rsid w:val="00C144A6"/>
    <w:rsid w:val="00C15D31"/>
    <w:rsid w:val="00C16475"/>
    <w:rsid w:val="00C1737F"/>
    <w:rsid w:val="00C2012B"/>
    <w:rsid w:val="00C2352C"/>
    <w:rsid w:val="00C23B1C"/>
    <w:rsid w:val="00C245FD"/>
    <w:rsid w:val="00C25214"/>
    <w:rsid w:val="00C26249"/>
    <w:rsid w:val="00C27667"/>
    <w:rsid w:val="00C27750"/>
    <w:rsid w:val="00C3017D"/>
    <w:rsid w:val="00C34FF4"/>
    <w:rsid w:val="00C366EB"/>
    <w:rsid w:val="00C406D5"/>
    <w:rsid w:val="00C412AA"/>
    <w:rsid w:val="00C4140A"/>
    <w:rsid w:val="00C44975"/>
    <w:rsid w:val="00C46399"/>
    <w:rsid w:val="00C47DAD"/>
    <w:rsid w:val="00C5232E"/>
    <w:rsid w:val="00C52454"/>
    <w:rsid w:val="00C5488C"/>
    <w:rsid w:val="00C61A21"/>
    <w:rsid w:val="00C63EF3"/>
    <w:rsid w:val="00C64685"/>
    <w:rsid w:val="00C66CA9"/>
    <w:rsid w:val="00C74058"/>
    <w:rsid w:val="00C76672"/>
    <w:rsid w:val="00C76A19"/>
    <w:rsid w:val="00C76BAB"/>
    <w:rsid w:val="00C77754"/>
    <w:rsid w:val="00C805B3"/>
    <w:rsid w:val="00C823BB"/>
    <w:rsid w:val="00C828CE"/>
    <w:rsid w:val="00C85330"/>
    <w:rsid w:val="00C85822"/>
    <w:rsid w:val="00C85E53"/>
    <w:rsid w:val="00C86679"/>
    <w:rsid w:val="00C879D2"/>
    <w:rsid w:val="00C87FEA"/>
    <w:rsid w:val="00C907E2"/>
    <w:rsid w:val="00C97876"/>
    <w:rsid w:val="00CA0C73"/>
    <w:rsid w:val="00CA3322"/>
    <w:rsid w:val="00CA3B93"/>
    <w:rsid w:val="00CB2F7B"/>
    <w:rsid w:val="00CB37A9"/>
    <w:rsid w:val="00CB525F"/>
    <w:rsid w:val="00CC1B2F"/>
    <w:rsid w:val="00CC3866"/>
    <w:rsid w:val="00CC6CBB"/>
    <w:rsid w:val="00CC7363"/>
    <w:rsid w:val="00CD0A52"/>
    <w:rsid w:val="00CD3D69"/>
    <w:rsid w:val="00CE0B28"/>
    <w:rsid w:val="00CE4566"/>
    <w:rsid w:val="00CF2313"/>
    <w:rsid w:val="00CF6029"/>
    <w:rsid w:val="00CF7BD0"/>
    <w:rsid w:val="00D0286D"/>
    <w:rsid w:val="00D04E8B"/>
    <w:rsid w:val="00D059F4"/>
    <w:rsid w:val="00D06390"/>
    <w:rsid w:val="00D0658C"/>
    <w:rsid w:val="00D0774A"/>
    <w:rsid w:val="00D127D5"/>
    <w:rsid w:val="00D12FE3"/>
    <w:rsid w:val="00D132B9"/>
    <w:rsid w:val="00D159E8"/>
    <w:rsid w:val="00D16075"/>
    <w:rsid w:val="00D169CE"/>
    <w:rsid w:val="00D17A5B"/>
    <w:rsid w:val="00D17AF3"/>
    <w:rsid w:val="00D20F48"/>
    <w:rsid w:val="00D21C00"/>
    <w:rsid w:val="00D25AE8"/>
    <w:rsid w:val="00D301CD"/>
    <w:rsid w:val="00D3247B"/>
    <w:rsid w:val="00D3556D"/>
    <w:rsid w:val="00D37505"/>
    <w:rsid w:val="00D442A5"/>
    <w:rsid w:val="00D445DC"/>
    <w:rsid w:val="00D44ED7"/>
    <w:rsid w:val="00D46539"/>
    <w:rsid w:val="00D46B38"/>
    <w:rsid w:val="00D46CD5"/>
    <w:rsid w:val="00D474C1"/>
    <w:rsid w:val="00D5125D"/>
    <w:rsid w:val="00D512BD"/>
    <w:rsid w:val="00D515FE"/>
    <w:rsid w:val="00D531C7"/>
    <w:rsid w:val="00D56A04"/>
    <w:rsid w:val="00D56A89"/>
    <w:rsid w:val="00D60DA4"/>
    <w:rsid w:val="00D62ECB"/>
    <w:rsid w:val="00D63BB0"/>
    <w:rsid w:val="00D65866"/>
    <w:rsid w:val="00D6601B"/>
    <w:rsid w:val="00D7046C"/>
    <w:rsid w:val="00D72CFE"/>
    <w:rsid w:val="00D76F5E"/>
    <w:rsid w:val="00D82EC9"/>
    <w:rsid w:val="00D8541E"/>
    <w:rsid w:val="00D86F61"/>
    <w:rsid w:val="00D91DD2"/>
    <w:rsid w:val="00D947F6"/>
    <w:rsid w:val="00DA278F"/>
    <w:rsid w:val="00DA2E85"/>
    <w:rsid w:val="00DA3485"/>
    <w:rsid w:val="00DA36D4"/>
    <w:rsid w:val="00DA60B8"/>
    <w:rsid w:val="00DA6CF1"/>
    <w:rsid w:val="00DB3AD1"/>
    <w:rsid w:val="00DB3EC5"/>
    <w:rsid w:val="00DC1CCE"/>
    <w:rsid w:val="00DC21BE"/>
    <w:rsid w:val="00DC3027"/>
    <w:rsid w:val="00DC62FC"/>
    <w:rsid w:val="00DC79DD"/>
    <w:rsid w:val="00DD0890"/>
    <w:rsid w:val="00DD20AA"/>
    <w:rsid w:val="00DD34DE"/>
    <w:rsid w:val="00DD472C"/>
    <w:rsid w:val="00DE0068"/>
    <w:rsid w:val="00DE1A29"/>
    <w:rsid w:val="00DE569C"/>
    <w:rsid w:val="00DF10A8"/>
    <w:rsid w:val="00DF248A"/>
    <w:rsid w:val="00DF2B8D"/>
    <w:rsid w:val="00DF3E0E"/>
    <w:rsid w:val="00DF5098"/>
    <w:rsid w:val="00DF7E39"/>
    <w:rsid w:val="00E01FE6"/>
    <w:rsid w:val="00E021A4"/>
    <w:rsid w:val="00E037D2"/>
    <w:rsid w:val="00E05BA3"/>
    <w:rsid w:val="00E05D3D"/>
    <w:rsid w:val="00E114A1"/>
    <w:rsid w:val="00E13527"/>
    <w:rsid w:val="00E23600"/>
    <w:rsid w:val="00E2714D"/>
    <w:rsid w:val="00E30733"/>
    <w:rsid w:val="00E30AC2"/>
    <w:rsid w:val="00E337C8"/>
    <w:rsid w:val="00E344DA"/>
    <w:rsid w:val="00E358BA"/>
    <w:rsid w:val="00E35E53"/>
    <w:rsid w:val="00E35EE1"/>
    <w:rsid w:val="00E36EA9"/>
    <w:rsid w:val="00E370D7"/>
    <w:rsid w:val="00E37DB8"/>
    <w:rsid w:val="00E41E0E"/>
    <w:rsid w:val="00E41E0F"/>
    <w:rsid w:val="00E42224"/>
    <w:rsid w:val="00E42249"/>
    <w:rsid w:val="00E4283E"/>
    <w:rsid w:val="00E460FB"/>
    <w:rsid w:val="00E5613C"/>
    <w:rsid w:val="00E61111"/>
    <w:rsid w:val="00E61646"/>
    <w:rsid w:val="00E62C6F"/>
    <w:rsid w:val="00E64325"/>
    <w:rsid w:val="00E67787"/>
    <w:rsid w:val="00E70D0D"/>
    <w:rsid w:val="00E72097"/>
    <w:rsid w:val="00E74262"/>
    <w:rsid w:val="00E742F9"/>
    <w:rsid w:val="00E746A5"/>
    <w:rsid w:val="00E75628"/>
    <w:rsid w:val="00E774C6"/>
    <w:rsid w:val="00E80D5E"/>
    <w:rsid w:val="00E80E19"/>
    <w:rsid w:val="00E83AB9"/>
    <w:rsid w:val="00E860FB"/>
    <w:rsid w:val="00E87563"/>
    <w:rsid w:val="00E9118F"/>
    <w:rsid w:val="00E9144B"/>
    <w:rsid w:val="00E933E5"/>
    <w:rsid w:val="00E935A8"/>
    <w:rsid w:val="00EA06BB"/>
    <w:rsid w:val="00EA0968"/>
    <w:rsid w:val="00EA1F3F"/>
    <w:rsid w:val="00EA4F44"/>
    <w:rsid w:val="00EA6C5B"/>
    <w:rsid w:val="00EB4514"/>
    <w:rsid w:val="00EB5D4E"/>
    <w:rsid w:val="00EB69CF"/>
    <w:rsid w:val="00EC037F"/>
    <w:rsid w:val="00EC21A3"/>
    <w:rsid w:val="00EC5AF7"/>
    <w:rsid w:val="00EC71FB"/>
    <w:rsid w:val="00ED0D4B"/>
    <w:rsid w:val="00ED17B9"/>
    <w:rsid w:val="00ED5AE2"/>
    <w:rsid w:val="00ED7C24"/>
    <w:rsid w:val="00EE26C5"/>
    <w:rsid w:val="00EE3D54"/>
    <w:rsid w:val="00EE3E29"/>
    <w:rsid w:val="00EE6AFE"/>
    <w:rsid w:val="00EE78AA"/>
    <w:rsid w:val="00EF1D7D"/>
    <w:rsid w:val="00EF3C48"/>
    <w:rsid w:val="00EF6298"/>
    <w:rsid w:val="00F00060"/>
    <w:rsid w:val="00F00701"/>
    <w:rsid w:val="00F0076C"/>
    <w:rsid w:val="00F012F3"/>
    <w:rsid w:val="00F01BDA"/>
    <w:rsid w:val="00F05634"/>
    <w:rsid w:val="00F0682F"/>
    <w:rsid w:val="00F1227B"/>
    <w:rsid w:val="00F139EC"/>
    <w:rsid w:val="00F14274"/>
    <w:rsid w:val="00F1434D"/>
    <w:rsid w:val="00F16C7B"/>
    <w:rsid w:val="00F17476"/>
    <w:rsid w:val="00F2266D"/>
    <w:rsid w:val="00F22923"/>
    <w:rsid w:val="00F2400A"/>
    <w:rsid w:val="00F262DA"/>
    <w:rsid w:val="00F27B3B"/>
    <w:rsid w:val="00F31DAF"/>
    <w:rsid w:val="00F32723"/>
    <w:rsid w:val="00F32A7C"/>
    <w:rsid w:val="00F33955"/>
    <w:rsid w:val="00F34CA0"/>
    <w:rsid w:val="00F42B75"/>
    <w:rsid w:val="00F4513F"/>
    <w:rsid w:val="00F46EF9"/>
    <w:rsid w:val="00F471B3"/>
    <w:rsid w:val="00F5006E"/>
    <w:rsid w:val="00F56D33"/>
    <w:rsid w:val="00F57D04"/>
    <w:rsid w:val="00F60746"/>
    <w:rsid w:val="00F60BCE"/>
    <w:rsid w:val="00F61609"/>
    <w:rsid w:val="00F6180C"/>
    <w:rsid w:val="00F61DD2"/>
    <w:rsid w:val="00F6357F"/>
    <w:rsid w:val="00F639A8"/>
    <w:rsid w:val="00F64D71"/>
    <w:rsid w:val="00F6506E"/>
    <w:rsid w:val="00F668D5"/>
    <w:rsid w:val="00F677E1"/>
    <w:rsid w:val="00F70576"/>
    <w:rsid w:val="00F737D0"/>
    <w:rsid w:val="00F73DB1"/>
    <w:rsid w:val="00F84ED8"/>
    <w:rsid w:val="00F87B63"/>
    <w:rsid w:val="00F922E1"/>
    <w:rsid w:val="00F93E93"/>
    <w:rsid w:val="00F961C0"/>
    <w:rsid w:val="00FA0D8B"/>
    <w:rsid w:val="00FA102C"/>
    <w:rsid w:val="00FA24FF"/>
    <w:rsid w:val="00FA3942"/>
    <w:rsid w:val="00FA4B9B"/>
    <w:rsid w:val="00FA5257"/>
    <w:rsid w:val="00FA6369"/>
    <w:rsid w:val="00FB1423"/>
    <w:rsid w:val="00FB3322"/>
    <w:rsid w:val="00FB5A97"/>
    <w:rsid w:val="00FB7EB2"/>
    <w:rsid w:val="00FC0853"/>
    <w:rsid w:val="00FC1553"/>
    <w:rsid w:val="00FC48EC"/>
    <w:rsid w:val="00FC4A27"/>
    <w:rsid w:val="00FC7ED3"/>
    <w:rsid w:val="00FD5F22"/>
    <w:rsid w:val="00FD7F69"/>
    <w:rsid w:val="00FE0ABE"/>
    <w:rsid w:val="00FE2F06"/>
    <w:rsid w:val="00FF1AC6"/>
    <w:rsid w:val="00FF665C"/>
    <w:rsid w:val="00FF7437"/>
    <w:rsid w:val="00FF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67DDA844"/>
  <w15:docId w15:val="{15E795A7-DC04-492F-A6FF-6501AE74A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75"/>
    <w:rPr>
      <w:rFonts w:ascii="Arial" w:hAnsi="Arial"/>
    </w:rPr>
  </w:style>
  <w:style w:type="paragraph" w:styleId="Heading1">
    <w:name w:val="heading 1"/>
    <w:basedOn w:val="Normal"/>
    <w:next w:val="Normal"/>
    <w:qFormat/>
    <w:rsid w:val="00370712"/>
    <w:pPr>
      <w:keepNext/>
      <w:numPr>
        <w:numId w:val="1"/>
      </w:numPr>
      <w:spacing w:after="60"/>
      <w:outlineLvl w:val="0"/>
    </w:pPr>
    <w:rPr>
      <w:rFonts w:cs="Arial"/>
      <w:b/>
      <w:bCs/>
      <w:kern w:val="32"/>
      <w:sz w:val="32"/>
      <w:szCs w:val="32"/>
    </w:rPr>
  </w:style>
  <w:style w:type="paragraph" w:styleId="Heading2">
    <w:name w:val="heading 2"/>
    <w:basedOn w:val="Normal"/>
    <w:next w:val="Normal"/>
    <w:qFormat/>
    <w:rsid w:val="00547AF4"/>
    <w:pPr>
      <w:keepNext/>
      <w:numPr>
        <w:ilvl w:val="1"/>
        <w:numId w:val="1"/>
      </w:numPr>
      <w:tabs>
        <w:tab w:val="clear" w:pos="576"/>
      </w:tabs>
      <w:spacing w:before="480" w:after="240"/>
      <w:ind w:left="720" w:hanging="720"/>
      <w:outlineLvl w:val="1"/>
    </w:pPr>
    <w:rPr>
      <w:rFonts w:cs="Arial"/>
      <w:b/>
      <w:bCs/>
      <w:iCs/>
      <w:sz w:val="24"/>
    </w:rPr>
  </w:style>
  <w:style w:type="paragraph" w:styleId="Heading3">
    <w:name w:val="heading 3"/>
    <w:aliases w:val="Heading 3 Char"/>
    <w:basedOn w:val="Normal"/>
    <w:next w:val="Normal"/>
    <w:qFormat/>
    <w:rsid w:val="00370712"/>
    <w:pPr>
      <w:keepNext/>
      <w:numPr>
        <w:ilvl w:val="2"/>
        <w:numId w:val="1"/>
      </w:numPr>
      <w:spacing w:before="240" w:after="60"/>
      <w:outlineLvl w:val="2"/>
    </w:pPr>
    <w:rPr>
      <w:rFonts w:cs="Arial"/>
      <w:b/>
      <w:bCs/>
      <w:sz w:val="22"/>
      <w:szCs w:val="26"/>
    </w:rPr>
  </w:style>
  <w:style w:type="paragraph" w:styleId="Heading4">
    <w:name w:val="heading 4"/>
    <w:basedOn w:val="Normal"/>
    <w:next w:val="Normal"/>
    <w:qFormat/>
    <w:rsid w:val="00370712"/>
    <w:pPr>
      <w:keepNext/>
      <w:numPr>
        <w:ilvl w:val="3"/>
        <w:numId w:val="1"/>
      </w:numPr>
      <w:spacing w:before="240" w:after="60"/>
      <w:outlineLvl w:val="3"/>
    </w:pPr>
    <w:rPr>
      <w:b/>
      <w:bCs/>
      <w:sz w:val="28"/>
      <w:szCs w:val="28"/>
    </w:rPr>
  </w:style>
  <w:style w:type="paragraph" w:styleId="Heading5">
    <w:name w:val="heading 5"/>
    <w:basedOn w:val="Normal"/>
    <w:next w:val="Normal"/>
    <w:qFormat/>
    <w:rsid w:val="00370712"/>
    <w:pPr>
      <w:numPr>
        <w:ilvl w:val="4"/>
        <w:numId w:val="1"/>
      </w:numPr>
      <w:spacing w:before="240" w:after="60"/>
      <w:outlineLvl w:val="4"/>
    </w:pPr>
    <w:rPr>
      <w:b/>
      <w:bCs/>
      <w:i/>
      <w:iCs/>
      <w:sz w:val="26"/>
      <w:szCs w:val="26"/>
    </w:rPr>
  </w:style>
  <w:style w:type="paragraph" w:styleId="Heading6">
    <w:name w:val="heading 6"/>
    <w:basedOn w:val="Normal"/>
    <w:next w:val="Normal"/>
    <w:qFormat/>
    <w:rsid w:val="00370712"/>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370712"/>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370712"/>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370712"/>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FE2F06"/>
    <w:pPr>
      <w:tabs>
        <w:tab w:val="left" w:pos="400"/>
        <w:tab w:val="right" w:leader="dot" w:pos="8630"/>
      </w:tabs>
      <w:spacing w:before="240"/>
    </w:pPr>
    <w:rPr>
      <w:rFonts w:cs="Arial"/>
      <w:b/>
      <w:bCs/>
      <w:caps/>
      <w:szCs w:val="24"/>
    </w:rPr>
  </w:style>
  <w:style w:type="paragraph" w:styleId="TOC2">
    <w:name w:val="toc 2"/>
    <w:basedOn w:val="Normal"/>
    <w:next w:val="Normal"/>
    <w:autoRedefine/>
    <w:semiHidden/>
    <w:rsid w:val="00C245FD"/>
    <w:pPr>
      <w:tabs>
        <w:tab w:val="right" w:pos="605"/>
        <w:tab w:val="right" w:leader="dot" w:pos="8630"/>
      </w:tabs>
      <w:spacing w:before="240"/>
      <w:ind w:left="1138" w:hanging="720"/>
    </w:pPr>
    <w:rPr>
      <w:bCs/>
    </w:rPr>
  </w:style>
  <w:style w:type="paragraph" w:styleId="TOC3">
    <w:name w:val="toc 3"/>
    <w:basedOn w:val="Normal"/>
    <w:next w:val="Normal"/>
    <w:autoRedefine/>
    <w:semiHidden/>
    <w:rsid w:val="001252A7"/>
    <w:pPr>
      <w:ind w:left="200"/>
    </w:pPr>
  </w:style>
  <w:style w:type="paragraph" w:styleId="TOC4">
    <w:name w:val="toc 4"/>
    <w:basedOn w:val="Normal"/>
    <w:next w:val="Normal"/>
    <w:autoRedefine/>
    <w:semiHidden/>
    <w:rsid w:val="00370712"/>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370712"/>
    <w:pPr>
      <w:ind w:left="800"/>
    </w:pPr>
    <w:rPr>
      <w:rFonts w:ascii="Times New Roman" w:hAnsi="Times New Roman"/>
    </w:rPr>
  </w:style>
  <w:style w:type="paragraph" w:styleId="TOC7">
    <w:name w:val="toc 7"/>
    <w:basedOn w:val="Normal"/>
    <w:next w:val="Normal"/>
    <w:autoRedefine/>
    <w:semiHidden/>
    <w:rsid w:val="00370712"/>
    <w:pPr>
      <w:ind w:left="1000"/>
    </w:pPr>
    <w:rPr>
      <w:rFonts w:ascii="Times New Roman" w:hAnsi="Times New Roman"/>
    </w:rPr>
  </w:style>
  <w:style w:type="paragraph" w:styleId="TOC8">
    <w:name w:val="toc 8"/>
    <w:basedOn w:val="Normal"/>
    <w:next w:val="Normal"/>
    <w:autoRedefine/>
    <w:semiHidden/>
    <w:rsid w:val="00370712"/>
    <w:pPr>
      <w:ind w:left="1200"/>
    </w:pPr>
    <w:rPr>
      <w:rFonts w:ascii="Times New Roman" w:hAnsi="Times New Roman"/>
    </w:rPr>
  </w:style>
  <w:style w:type="paragraph" w:styleId="TOC9">
    <w:name w:val="toc 9"/>
    <w:basedOn w:val="Normal"/>
    <w:next w:val="Normal"/>
    <w:autoRedefine/>
    <w:semiHidden/>
    <w:rsid w:val="00370712"/>
    <w:pPr>
      <w:ind w:left="1400"/>
    </w:pPr>
    <w:rPr>
      <w:rFonts w:ascii="Times New Roman" w:hAnsi="Times New Roman"/>
    </w:rPr>
  </w:style>
  <w:style w:type="character" w:styleId="Hyperlink">
    <w:name w:val="Hyperlink"/>
    <w:basedOn w:val="DefaultParagraphFont"/>
    <w:rsid w:val="00370712"/>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370712"/>
    <w:pPr>
      <w:spacing w:after="120" w:line="0" w:lineRule="atLeast"/>
      <w:ind w:left="360"/>
    </w:pPr>
    <w:rPr>
      <w:spacing w:val="-5"/>
    </w:rPr>
  </w:style>
  <w:style w:type="paragraph" w:customStyle="1" w:styleId="TableText">
    <w:name w:val="Table Text"/>
    <w:basedOn w:val="Normal"/>
    <w:rsid w:val="00370712"/>
    <w:pPr>
      <w:ind w:left="14"/>
    </w:pPr>
    <w:rPr>
      <w:spacing w:val="-5"/>
      <w:sz w:val="16"/>
    </w:rPr>
  </w:style>
  <w:style w:type="paragraph" w:customStyle="1" w:styleId="TableHeader">
    <w:name w:val="Table Header"/>
    <w:basedOn w:val="Normal"/>
    <w:rsid w:val="00370712"/>
    <w:pPr>
      <w:spacing w:before="60"/>
      <w:jc w:val="center"/>
    </w:pPr>
    <w:rPr>
      <w:b/>
      <w:spacing w:val="-5"/>
      <w:sz w:val="16"/>
    </w:rPr>
  </w:style>
  <w:style w:type="paragraph" w:styleId="Header">
    <w:name w:val="header"/>
    <w:basedOn w:val="Normal"/>
    <w:rsid w:val="00370712"/>
    <w:pPr>
      <w:tabs>
        <w:tab w:val="center" w:pos="4320"/>
        <w:tab w:val="right" w:pos="8640"/>
      </w:tabs>
    </w:pPr>
  </w:style>
  <w:style w:type="paragraph" w:styleId="Footer">
    <w:name w:val="footer"/>
    <w:basedOn w:val="Normal"/>
    <w:rsid w:val="00370712"/>
    <w:pPr>
      <w:tabs>
        <w:tab w:val="center" w:pos="4320"/>
        <w:tab w:val="right" w:pos="8640"/>
      </w:tabs>
    </w:pPr>
  </w:style>
  <w:style w:type="character" w:customStyle="1" w:styleId="Heading3CharChar">
    <w:name w:val="Heading 3 Char Char"/>
    <w:basedOn w:val="DefaultParagraphFont"/>
    <w:rsid w:val="00370712"/>
    <w:rPr>
      <w:rFonts w:ascii="Arial" w:hAnsi="Arial" w:cs="Arial"/>
      <w:b/>
      <w:bCs/>
      <w:noProof w:val="0"/>
      <w:sz w:val="22"/>
      <w:szCs w:val="26"/>
      <w:lang w:val="en-US" w:eastAsia="en-US" w:bidi="ar-SA"/>
    </w:rPr>
  </w:style>
  <w:style w:type="paragraph" w:customStyle="1" w:styleId="TableEntry">
    <w:name w:val="Table Entry"/>
    <w:basedOn w:val="Normal"/>
    <w:rsid w:val="00370712"/>
    <w:rPr>
      <w:sz w:val="18"/>
    </w:rPr>
  </w:style>
  <w:style w:type="paragraph" w:styleId="BodyText3">
    <w:name w:val="Body Text 3"/>
    <w:basedOn w:val="Normal"/>
    <w:rsid w:val="00370712"/>
    <w:pPr>
      <w:spacing w:after="120"/>
    </w:pPr>
    <w:rPr>
      <w:sz w:val="16"/>
      <w:szCs w:val="16"/>
    </w:rPr>
  </w:style>
  <w:style w:type="paragraph" w:customStyle="1" w:styleId="BracketedTemplateInstructions">
    <w:name w:val="Bracketed Template Instructions"/>
    <w:basedOn w:val="Normal"/>
    <w:rsid w:val="00370712"/>
    <w:rPr>
      <w:sz w:val="16"/>
    </w:rPr>
  </w:style>
  <w:style w:type="paragraph" w:customStyle="1" w:styleId="StyleHeading3Italic">
    <w:name w:val="Style Heading 3 + Italic"/>
    <w:basedOn w:val="Heading3"/>
    <w:rsid w:val="00370712"/>
    <w:rPr>
      <w:i/>
      <w:iCs/>
    </w:rPr>
  </w:style>
  <w:style w:type="character" w:customStyle="1" w:styleId="StyleHeading3ItalicChar">
    <w:name w:val="Style Heading 3 + Italic Char"/>
    <w:basedOn w:val="Heading3CharChar"/>
    <w:rsid w:val="00370712"/>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370712"/>
    <w:rPr>
      <w:bCs/>
      <w:sz w:val="20"/>
    </w:rPr>
  </w:style>
  <w:style w:type="paragraph" w:customStyle="1" w:styleId="StyleBodyText8ptBoldAfter0pt">
    <w:name w:val="Style Body Text + 8 pt Bold After:  0 pt"/>
    <w:basedOn w:val="BodyText"/>
    <w:rsid w:val="00370712"/>
    <w:pPr>
      <w:spacing w:after="0"/>
      <w:ind w:left="0"/>
    </w:pPr>
    <w:rPr>
      <w:b/>
      <w:bCs/>
      <w:sz w:val="16"/>
    </w:rPr>
  </w:style>
  <w:style w:type="paragraph" w:customStyle="1" w:styleId="StyleBodyTextBoldCentered">
    <w:name w:val="Style Body Text + Bold Centered"/>
    <w:basedOn w:val="BodyText"/>
    <w:rsid w:val="00370712"/>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qFormat/>
    <w:rsid w:val="00383E33"/>
    <w:rPr>
      <w:i/>
      <w:iCs/>
    </w:rPr>
  </w:style>
  <w:style w:type="paragraph" w:customStyle="1" w:styleId="DeliverableName">
    <w:name w:val="Deliverable Name"/>
    <w:rsid w:val="00DE569C"/>
    <w:pPr>
      <w:widowControl w:val="0"/>
    </w:pPr>
    <w:rPr>
      <w:rFonts w:ascii="Arial" w:hAnsi="Arial"/>
      <w:sz w:val="24"/>
    </w:rPr>
  </w:style>
  <w:style w:type="paragraph" w:styleId="Title">
    <w:name w:val="Title"/>
    <w:basedOn w:val="Normal"/>
    <w:qFormat/>
    <w:rsid w:val="00DE569C"/>
    <w:pPr>
      <w:jc w:val="center"/>
    </w:pPr>
    <w:rPr>
      <w:b/>
      <w:lang w:val="en-GB"/>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paragraph" w:customStyle="1" w:styleId="DocumentTitle">
    <w:name w:val="Document Title"/>
    <w:rsid w:val="00330146"/>
    <w:rPr>
      <w:snapToGrid w:val="0"/>
      <w:sz w:val="24"/>
    </w:rPr>
  </w:style>
  <w:style w:type="paragraph" w:customStyle="1" w:styleId="StyleHeading2Before0ptAfter6pt">
    <w:name w:val="Style Heading 2 + Before:  0 pt After:  6 pt"/>
    <w:basedOn w:val="Heading2"/>
    <w:autoRedefine/>
    <w:rsid w:val="00330146"/>
    <w:pPr>
      <w:numPr>
        <w:ilvl w:val="0"/>
        <w:numId w:val="0"/>
      </w:numPr>
      <w:spacing w:before="0" w:after="120"/>
    </w:pPr>
    <w:rPr>
      <w:rFonts w:ascii="Times New Roman" w:hAnsi="Times New Roman" w:cs="Times New Roman"/>
      <w:i/>
      <w:snapToGrid w:val="0"/>
      <w:szCs w:val="24"/>
    </w:rPr>
  </w:style>
  <w:style w:type="table" w:styleId="TableWeb1">
    <w:name w:val="Table Web 1"/>
    <w:basedOn w:val="TableNormal"/>
    <w:rsid w:val="00F0070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odyText2">
    <w:name w:val="Body Text 2"/>
    <w:basedOn w:val="Normal"/>
    <w:rsid w:val="00E742F9"/>
    <w:pPr>
      <w:spacing w:after="120" w:line="480" w:lineRule="auto"/>
    </w:pPr>
  </w:style>
  <w:style w:type="paragraph" w:styleId="Subtitle">
    <w:name w:val="Subtitle"/>
    <w:basedOn w:val="Normal"/>
    <w:qFormat/>
    <w:rsid w:val="00A95A63"/>
    <w:rPr>
      <w:rFonts w:ascii="Times New Roman" w:hAnsi="Times New Roman"/>
      <w:b/>
      <w:sz w:val="24"/>
    </w:rPr>
  </w:style>
  <w:style w:type="table" w:styleId="TableWeb2">
    <w:name w:val="Table Web 2"/>
    <w:basedOn w:val="TableNormal"/>
    <w:rsid w:val="00B87B3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rsid w:val="003017EC"/>
    <w:pPr>
      <w:spacing w:before="100" w:beforeAutospacing="1" w:after="100" w:afterAutospacing="1"/>
    </w:pPr>
    <w:rPr>
      <w:rFonts w:ascii="Arial Unicode MS" w:eastAsia="Arial Unicode MS" w:hAnsi="Arial Unicode MS" w:cs="Arial Unicode MS"/>
      <w:sz w:val="24"/>
      <w:szCs w:val="24"/>
    </w:rPr>
  </w:style>
  <w:style w:type="paragraph" w:customStyle="1" w:styleId="Body">
    <w:name w:val="Body"/>
    <w:basedOn w:val="Normal"/>
    <w:rsid w:val="00A84A06"/>
    <w:pPr>
      <w:autoSpaceDE w:val="0"/>
      <w:autoSpaceDN w:val="0"/>
    </w:pPr>
    <w:rPr>
      <w:rFonts w:ascii="Times New Roman" w:hAnsi="Times New Roman"/>
      <w:color w:val="000000"/>
      <w:szCs w:val="24"/>
    </w:rPr>
  </w:style>
  <w:style w:type="paragraph" w:customStyle="1" w:styleId="Indents">
    <w:name w:val="Indents"/>
    <w:basedOn w:val="Body"/>
    <w:rsid w:val="00A84A06"/>
    <w:pPr>
      <w:ind w:left="360" w:hanging="360"/>
    </w:pPr>
  </w:style>
  <w:style w:type="character" w:styleId="CommentReference">
    <w:name w:val="annotation reference"/>
    <w:basedOn w:val="DefaultParagraphFont"/>
    <w:semiHidden/>
    <w:rsid w:val="000441C1"/>
    <w:rPr>
      <w:sz w:val="16"/>
      <w:szCs w:val="16"/>
    </w:rPr>
  </w:style>
  <w:style w:type="paragraph" w:styleId="CommentText">
    <w:name w:val="annotation text"/>
    <w:basedOn w:val="Normal"/>
    <w:semiHidden/>
    <w:rsid w:val="000441C1"/>
  </w:style>
  <w:style w:type="paragraph" w:styleId="CommentSubject">
    <w:name w:val="annotation subject"/>
    <w:basedOn w:val="CommentText"/>
    <w:next w:val="CommentText"/>
    <w:semiHidden/>
    <w:rsid w:val="000441C1"/>
    <w:rPr>
      <w:b/>
      <w:bCs/>
    </w:rPr>
  </w:style>
  <w:style w:type="paragraph" w:styleId="ListParagraph">
    <w:name w:val="List Paragraph"/>
    <w:basedOn w:val="Normal"/>
    <w:uiPriority w:val="34"/>
    <w:qFormat/>
    <w:rsid w:val="008E1745"/>
    <w:pPr>
      <w:spacing w:after="200" w:line="276"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semiHidden/>
    <w:unhideWhenUsed/>
    <w:qFormat/>
    <w:rsid w:val="007507F6"/>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0064">
      <w:bodyDiv w:val="1"/>
      <w:marLeft w:val="0"/>
      <w:marRight w:val="0"/>
      <w:marTop w:val="0"/>
      <w:marBottom w:val="0"/>
      <w:divBdr>
        <w:top w:val="none" w:sz="0" w:space="0" w:color="auto"/>
        <w:left w:val="none" w:sz="0" w:space="0" w:color="auto"/>
        <w:bottom w:val="none" w:sz="0" w:space="0" w:color="auto"/>
        <w:right w:val="none" w:sz="0" w:space="0" w:color="auto"/>
      </w:divBdr>
      <w:divsChild>
        <w:div w:id="983970913">
          <w:marLeft w:val="0"/>
          <w:marRight w:val="0"/>
          <w:marTop w:val="0"/>
          <w:marBottom w:val="0"/>
          <w:divBdr>
            <w:top w:val="none" w:sz="0" w:space="0" w:color="auto"/>
            <w:left w:val="none" w:sz="0" w:space="0" w:color="auto"/>
            <w:bottom w:val="none" w:sz="0" w:space="0" w:color="auto"/>
            <w:right w:val="none" w:sz="0" w:space="0" w:color="auto"/>
          </w:divBdr>
          <w:divsChild>
            <w:div w:id="942809322">
              <w:marLeft w:val="0"/>
              <w:marRight w:val="0"/>
              <w:marTop w:val="0"/>
              <w:marBottom w:val="0"/>
              <w:divBdr>
                <w:top w:val="none" w:sz="0" w:space="0" w:color="auto"/>
                <w:left w:val="none" w:sz="0" w:space="0" w:color="auto"/>
                <w:bottom w:val="none" w:sz="0" w:space="0" w:color="auto"/>
                <w:right w:val="none" w:sz="0" w:space="0" w:color="auto"/>
              </w:divBdr>
              <w:divsChild>
                <w:div w:id="1459835287">
                  <w:marLeft w:val="0"/>
                  <w:marRight w:val="0"/>
                  <w:marTop w:val="0"/>
                  <w:marBottom w:val="0"/>
                  <w:divBdr>
                    <w:top w:val="none" w:sz="0" w:space="0" w:color="auto"/>
                    <w:left w:val="none" w:sz="0" w:space="0" w:color="auto"/>
                    <w:bottom w:val="none" w:sz="0" w:space="0" w:color="auto"/>
                    <w:right w:val="none" w:sz="0" w:space="0" w:color="auto"/>
                  </w:divBdr>
                  <w:divsChild>
                    <w:div w:id="1055159403">
                      <w:marLeft w:val="0"/>
                      <w:marRight w:val="0"/>
                      <w:marTop w:val="0"/>
                      <w:marBottom w:val="0"/>
                      <w:divBdr>
                        <w:top w:val="none" w:sz="0" w:space="0" w:color="auto"/>
                        <w:left w:val="none" w:sz="0" w:space="0" w:color="auto"/>
                        <w:bottom w:val="none" w:sz="0" w:space="0" w:color="auto"/>
                        <w:right w:val="none" w:sz="0" w:space="0" w:color="auto"/>
                      </w:divBdr>
                      <w:divsChild>
                        <w:div w:id="751195500">
                          <w:marLeft w:val="0"/>
                          <w:marRight w:val="0"/>
                          <w:marTop w:val="0"/>
                          <w:marBottom w:val="0"/>
                          <w:divBdr>
                            <w:top w:val="none" w:sz="0" w:space="0" w:color="auto"/>
                            <w:left w:val="none" w:sz="0" w:space="0" w:color="auto"/>
                            <w:bottom w:val="none" w:sz="0" w:space="0" w:color="auto"/>
                            <w:right w:val="none" w:sz="0" w:space="0" w:color="auto"/>
                          </w:divBdr>
                          <w:divsChild>
                            <w:div w:id="1038314671">
                              <w:marLeft w:val="0"/>
                              <w:marRight w:val="0"/>
                              <w:marTop w:val="0"/>
                              <w:marBottom w:val="0"/>
                              <w:divBdr>
                                <w:top w:val="none" w:sz="0" w:space="0" w:color="auto"/>
                                <w:left w:val="none" w:sz="0" w:space="0" w:color="auto"/>
                                <w:bottom w:val="none" w:sz="0" w:space="0" w:color="auto"/>
                                <w:right w:val="none" w:sz="0" w:space="0" w:color="auto"/>
                              </w:divBdr>
                              <w:divsChild>
                                <w:div w:id="1928147232">
                                  <w:marLeft w:val="0"/>
                                  <w:marRight w:val="0"/>
                                  <w:marTop w:val="0"/>
                                  <w:marBottom w:val="0"/>
                                  <w:divBdr>
                                    <w:top w:val="none" w:sz="0" w:space="0" w:color="auto"/>
                                    <w:left w:val="none" w:sz="0" w:space="0" w:color="auto"/>
                                    <w:bottom w:val="none" w:sz="0" w:space="0" w:color="auto"/>
                                    <w:right w:val="none" w:sz="0" w:space="0" w:color="auto"/>
                                  </w:divBdr>
                                  <w:divsChild>
                                    <w:div w:id="184208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207298">
      <w:bodyDiv w:val="1"/>
      <w:marLeft w:val="0"/>
      <w:marRight w:val="0"/>
      <w:marTop w:val="0"/>
      <w:marBottom w:val="0"/>
      <w:divBdr>
        <w:top w:val="none" w:sz="0" w:space="0" w:color="auto"/>
        <w:left w:val="none" w:sz="0" w:space="0" w:color="auto"/>
        <w:bottom w:val="none" w:sz="0" w:space="0" w:color="auto"/>
        <w:right w:val="none" w:sz="0" w:space="0" w:color="auto"/>
      </w:divBdr>
      <w:divsChild>
        <w:div w:id="1728917337">
          <w:marLeft w:val="0"/>
          <w:marRight w:val="0"/>
          <w:marTop w:val="0"/>
          <w:marBottom w:val="0"/>
          <w:divBdr>
            <w:top w:val="none" w:sz="0" w:space="0" w:color="auto"/>
            <w:left w:val="none" w:sz="0" w:space="0" w:color="auto"/>
            <w:bottom w:val="none" w:sz="0" w:space="0" w:color="auto"/>
            <w:right w:val="none" w:sz="0" w:space="0" w:color="auto"/>
          </w:divBdr>
          <w:divsChild>
            <w:div w:id="1926718086">
              <w:marLeft w:val="0"/>
              <w:marRight w:val="0"/>
              <w:marTop w:val="0"/>
              <w:marBottom w:val="0"/>
              <w:divBdr>
                <w:top w:val="none" w:sz="0" w:space="0" w:color="auto"/>
                <w:left w:val="none" w:sz="0" w:space="0" w:color="auto"/>
                <w:bottom w:val="none" w:sz="0" w:space="0" w:color="auto"/>
                <w:right w:val="none" w:sz="0" w:space="0" w:color="auto"/>
              </w:divBdr>
              <w:divsChild>
                <w:div w:id="88044085">
                  <w:marLeft w:val="0"/>
                  <w:marRight w:val="0"/>
                  <w:marTop w:val="0"/>
                  <w:marBottom w:val="0"/>
                  <w:divBdr>
                    <w:top w:val="none" w:sz="0" w:space="0" w:color="auto"/>
                    <w:left w:val="none" w:sz="0" w:space="0" w:color="auto"/>
                    <w:bottom w:val="none" w:sz="0" w:space="0" w:color="auto"/>
                    <w:right w:val="none" w:sz="0" w:space="0" w:color="auto"/>
                  </w:divBdr>
                  <w:divsChild>
                    <w:div w:id="1116868459">
                      <w:marLeft w:val="0"/>
                      <w:marRight w:val="0"/>
                      <w:marTop w:val="0"/>
                      <w:marBottom w:val="0"/>
                      <w:divBdr>
                        <w:top w:val="none" w:sz="0" w:space="0" w:color="auto"/>
                        <w:left w:val="none" w:sz="0" w:space="0" w:color="auto"/>
                        <w:bottom w:val="none" w:sz="0" w:space="0" w:color="auto"/>
                        <w:right w:val="none" w:sz="0" w:space="0" w:color="auto"/>
                      </w:divBdr>
                      <w:divsChild>
                        <w:div w:id="895120157">
                          <w:marLeft w:val="0"/>
                          <w:marRight w:val="0"/>
                          <w:marTop w:val="0"/>
                          <w:marBottom w:val="0"/>
                          <w:divBdr>
                            <w:top w:val="none" w:sz="0" w:space="0" w:color="auto"/>
                            <w:left w:val="none" w:sz="0" w:space="0" w:color="auto"/>
                            <w:bottom w:val="none" w:sz="0" w:space="0" w:color="auto"/>
                            <w:right w:val="none" w:sz="0" w:space="0" w:color="auto"/>
                          </w:divBdr>
                          <w:divsChild>
                            <w:div w:id="683819708">
                              <w:marLeft w:val="0"/>
                              <w:marRight w:val="0"/>
                              <w:marTop w:val="0"/>
                              <w:marBottom w:val="0"/>
                              <w:divBdr>
                                <w:top w:val="none" w:sz="0" w:space="0" w:color="auto"/>
                                <w:left w:val="none" w:sz="0" w:space="0" w:color="auto"/>
                                <w:bottom w:val="none" w:sz="0" w:space="0" w:color="auto"/>
                                <w:right w:val="none" w:sz="0" w:space="0" w:color="auto"/>
                              </w:divBdr>
                              <w:divsChild>
                                <w:div w:id="2003655731">
                                  <w:marLeft w:val="0"/>
                                  <w:marRight w:val="0"/>
                                  <w:marTop w:val="0"/>
                                  <w:marBottom w:val="0"/>
                                  <w:divBdr>
                                    <w:top w:val="none" w:sz="0" w:space="0" w:color="auto"/>
                                    <w:left w:val="none" w:sz="0" w:space="0" w:color="auto"/>
                                    <w:bottom w:val="none" w:sz="0" w:space="0" w:color="auto"/>
                                    <w:right w:val="none" w:sz="0" w:space="0" w:color="auto"/>
                                  </w:divBdr>
                                  <w:divsChild>
                                    <w:div w:id="2044359000">
                                      <w:marLeft w:val="0"/>
                                      <w:marRight w:val="0"/>
                                      <w:marTop w:val="0"/>
                                      <w:marBottom w:val="0"/>
                                      <w:divBdr>
                                        <w:top w:val="none" w:sz="0" w:space="0" w:color="auto"/>
                                        <w:left w:val="none" w:sz="0" w:space="0" w:color="auto"/>
                                        <w:bottom w:val="none" w:sz="0" w:space="0" w:color="auto"/>
                                        <w:right w:val="none" w:sz="0" w:space="0" w:color="auto"/>
                                      </w:divBdr>
                                      <w:divsChild>
                                        <w:div w:id="1469712391">
                                          <w:marLeft w:val="0"/>
                                          <w:marRight w:val="0"/>
                                          <w:marTop w:val="0"/>
                                          <w:marBottom w:val="0"/>
                                          <w:divBdr>
                                            <w:top w:val="none" w:sz="0" w:space="0" w:color="auto"/>
                                            <w:left w:val="none" w:sz="0" w:space="0" w:color="auto"/>
                                            <w:bottom w:val="none" w:sz="0" w:space="0" w:color="auto"/>
                                            <w:right w:val="none" w:sz="0" w:space="0" w:color="auto"/>
                                          </w:divBdr>
                                          <w:divsChild>
                                            <w:div w:id="654530722">
                                              <w:marLeft w:val="0"/>
                                              <w:marRight w:val="0"/>
                                              <w:marTop w:val="0"/>
                                              <w:marBottom w:val="0"/>
                                              <w:divBdr>
                                                <w:top w:val="none" w:sz="0" w:space="0" w:color="auto"/>
                                                <w:left w:val="none" w:sz="0" w:space="0" w:color="auto"/>
                                                <w:bottom w:val="none" w:sz="0" w:space="0" w:color="auto"/>
                                                <w:right w:val="none" w:sz="0" w:space="0" w:color="auto"/>
                                              </w:divBdr>
                                              <w:divsChild>
                                                <w:div w:id="1500272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446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6463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552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985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203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593063">
      <w:bodyDiv w:val="1"/>
      <w:marLeft w:val="0"/>
      <w:marRight w:val="0"/>
      <w:marTop w:val="0"/>
      <w:marBottom w:val="0"/>
      <w:divBdr>
        <w:top w:val="none" w:sz="0" w:space="0" w:color="auto"/>
        <w:left w:val="none" w:sz="0" w:space="0" w:color="auto"/>
        <w:bottom w:val="none" w:sz="0" w:space="0" w:color="auto"/>
        <w:right w:val="none" w:sz="0" w:space="0" w:color="auto"/>
      </w:divBdr>
      <w:divsChild>
        <w:div w:id="1771854701">
          <w:marLeft w:val="0"/>
          <w:marRight w:val="0"/>
          <w:marTop w:val="0"/>
          <w:marBottom w:val="0"/>
          <w:divBdr>
            <w:top w:val="none" w:sz="0" w:space="0" w:color="auto"/>
            <w:left w:val="none" w:sz="0" w:space="0" w:color="auto"/>
            <w:bottom w:val="none" w:sz="0" w:space="0" w:color="auto"/>
            <w:right w:val="none" w:sz="0" w:space="0" w:color="auto"/>
          </w:divBdr>
          <w:divsChild>
            <w:div w:id="1839271009">
              <w:marLeft w:val="0"/>
              <w:marRight w:val="0"/>
              <w:marTop w:val="0"/>
              <w:marBottom w:val="0"/>
              <w:divBdr>
                <w:top w:val="none" w:sz="0" w:space="0" w:color="auto"/>
                <w:left w:val="none" w:sz="0" w:space="0" w:color="auto"/>
                <w:bottom w:val="none" w:sz="0" w:space="0" w:color="auto"/>
                <w:right w:val="none" w:sz="0" w:space="0" w:color="auto"/>
              </w:divBdr>
              <w:divsChild>
                <w:div w:id="1198356157">
                  <w:marLeft w:val="0"/>
                  <w:marRight w:val="0"/>
                  <w:marTop w:val="0"/>
                  <w:marBottom w:val="0"/>
                  <w:divBdr>
                    <w:top w:val="none" w:sz="0" w:space="0" w:color="auto"/>
                    <w:left w:val="none" w:sz="0" w:space="0" w:color="auto"/>
                    <w:bottom w:val="none" w:sz="0" w:space="0" w:color="auto"/>
                    <w:right w:val="none" w:sz="0" w:space="0" w:color="auto"/>
                  </w:divBdr>
                  <w:divsChild>
                    <w:div w:id="2087484513">
                      <w:marLeft w:val="0"/>
                      <w:marRight w:val="0"/>
                      <w:marTop w:val="0"/>
                      <w:marBottom w:val="0"/>
                      <w:divBdr>
                        <w:top w:val="none" w:sz="0" w:space="0" w:color="auto"/>
                        <w:left w:val="none" w:sz="0" w:space="0" w:color="auto"/>
                        <w:bottom w:val="none" w:sz="0" w:space="0" w:color="auto"/>
                        <w:right w:val="none" w:sz="0" w:space="0" w:color="auto"/>
                      </w:divBdr>
                      <w:divsChild>
                        <w:div w:id="31274468">
                          <w:marLeft w:val="0"/>
                          <w:marRight w:val="0"/>
                          <w:marTop w:val="0"/>
                          <w:marBottom w:val="0"/>
                          <w:divBdr>
                            <w:top w:val="none" w:sz="0" w:space="0" w:color="auto"/>
                            <w:left w:val="none" w:sz="0" w:space="0" w:color="auto"/>
                            <w:bottom w:val="none" w:sz="0" w:space="0" w:color="auto"/>
                            <w:right w:val="none" w:sz="0" w:space="0" w:color="auto"/>
                          </w:divBdr>
                          <w:divsChild>
                            <w:div w:id="799617985">
                              <w:marLeft w:val="0"/>
                              <w:marRight w:val="0"/>
                              <w:marTop w:val="0"/>
                              <w:marBottom w:val="0"/>
                              <w:divBdr>
                                <w:top w:val="none" w:sz="0" w:space="0" w:color="auto"/>
                                <w:left w:val="none" w:sz="0" w:space="0" w:color="auto"/>
                                <w:bottom w:val="none" w:sz="0" w:space="0" w:color="auto"/>
                                <w:right w:val="none" w:sz="0" w:space="0" w:color="auto"/>
                              </w:divBdr>
                              <w:divsChild>
                                <w:div w:id="1569533279">
                                  <w:marLeft w:val="0"/>
                                  <w:marRight w:val="0"/>
                                  <w:marTop w:val="0"/>
                                  <w:marBottom w:val="0"/>
                                  <w:divBdr>
                                    <w:top w:val="none" w:sz="0" w:space="0" w:color="auto"/>
                                    <w:left w:val="none" w:sz="0" w:space="0" w:color="auto"/>
                                    <w:bottom w:val="none" w:sz="0" w:space="0" w:color="auto"/>
                                    <w:right w:val="none" w:sz="0" w:space="0" w:color="auto"/>
                                  </w:divBdr>
                                  <w:divsChild>
                                    <w:div w:id="2032561629">
                                      <w:marLeft w:val="0"/>
                                      <w:marRight w:val="0"/>
                                      <w:marTop w:val="0"/>
                                      <w:marBottom w:val="0"/>
                                      <w:divBdr>
                                        <w:top w:val="none" w:sz="0" w:space="0" w:color="auto"/>
                                        <w:left w:val="none" w:sz="0" w:space="0" w:color="auto"/>
                                        <w:bottom w:val="none" w:sz="0" w:space="0" w:color="auto"/>
                                        <w:right w:val="none" w:sz="0" w:space="0" w:color="auto"/>
                                      </w:divBdr>
                                      <w:divsChild>
                                        <w:div w:id="1586261636">
                                          <w:marLeft w:val="0"/>
                                          <w:marRight w:val="0"/>
                                          <w:marTop w:val="0"/>
                                          <w:marBottom w:val="0"/>
                                          <w:divBdr>
                                            <w:top w:val="none" w:sz="0" w:space="0" w:color="auto"/>
                                            <w:left w:val="none" w:sz="0" w:space="0" w:color="auto"/>
                                            <w:bottom w:val="none" w:sz="0" w:space="0" w:color="auto"/>
                                            <w:right w:val="none" w:sz="0" w:space="0" w:color="auto"/>
                                          </w:divBdr>
                                          <w:divsChild>
                                            <w:div w:id="514655531">
                                              <w:marLeft w:val="0"/>
                                              <w:marRight w:val="0"/>
                                              <w:marTop w:val="0"/>
                                              <w:marBottom w:val="0"/>
                                              <w:divBdr>
                                                <w:top w:val="none" w:sz="0" w:space="0" w:color="auto"/>
                                                <w:left w:val="none" w:sz="0" w:space="0" w:color="auto"/>
                                                <w:bottom w:val="none" w:sz="0" w:space="0" w:color="auto"/>
                                                <w:right w:val="none" w:sz="0" w:space="0" w:color="auto"/>
                                              </w:divBdr>
                                              <w:divsChild>
                                                <w:div w:id="61979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55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547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241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205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656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553085">
      <w:bodyDiv w:val="1"/>
      <w:marLeft w:val="0"/>
      <w:marRight w:val="0"/>
      <w:marTop w:val="0"/>
      <w:marBottom w:val="0"/>
      <w:divBdr>
        <w:top w:val="none" w:sz="0" w:space="0" w:color="auto"/>
        <w:left w:val="none" w:sz="0" w:space="0" w:color="auto"/>
        <w:bottom w:val="none" w:sz="0" w:space="0" w:color="auto"/>
        <w:right w:val="none" w:sz="0" w:space="0" w:color="auto"/>
      </w:divBdr>
      <w:divsChild>
        <w:div w:id="800028831">
          <w:marLeft w:val="0"/>
          <w:marRight w:val="0"/>
          <w:marTop w:val="0"/>
          <w:marBottom w:val="0"/>
          <w:divBdr>
            <w:top w:val="none" w:sz="0" w:space="0" w:color="auto"/>
            <w:left w:val="none" w:sz="0" w:space="0" w:color="auto"/>
            <w:bottom w:val="none" w:sz="0" w:space="0" w:color="auto"/>
            <w:right w:val="none" w:sz="0" w:space="0" w:color="auto"/>
          </w:divBdr>
          <w:divsChild>
            <w:div w:id="416749828">
              <w:marLeft w:val="0"/>
              <w:marRight w:val="0"/>
              <w:marTop w:val="0"/>
              <w:marBottom w:val="0"/>
              <w:divBdr>
                <w:top w:val="none" w:sz="0" w:space="0" w:color="auto"/>
                <w:left w:val="none" w:sz="0" w:space="0" w:color="auto"/>
                <w:bottom w:val="none" w:sz="0" w:space="0" w:color="auto"/>
                <w:right w:val="none" w:sz="0" w:space="0" w:color="auto"/>
              </w:divBdr>
              <w:divsChild>
                <w:div w:id="72168682">
                  <w:marLeft w:val="0"/>
                  <w:marRight w:val="0"/>
                  <w:marTop w:val="0"/>
                  <w:marBottom w:val="0"/>
                  <w:divBdr>
                    <w:top w:val="none" w:sz="0" w:space="0" w:color="auto"/>
                    <w:left w:val="none" w:sz="0" w:space="0" w:color="auto"/>
                    <w:bottom w:val="none" w:sz="0" w:space="0" w:color="auto"/>
                    <w:right w:val="none" w:sz="0" w:space="0" w:color="auto"/>
                  </w:divBdr>
                  <w:divsChild>
                    <w:div w:id="1243104668">
                      <w:marLeft w:val="0"/>
                      <w:marRight w:val="0"/>
                      <w:marTop w:val="0"/>
                      <w:marBottom w:val="0"/>
                      <w:divBdr>
                        <w:top w:val="none" w:sz="0" w:space="0" w:color="auto"/>
                        <w:left w:val="none" w:sz="0" w:space="0" w:color="auto"/>
                        <w:bottom w:val="none" w:sz="0" w:space="0" w:color="auto"/>
                        <w:right w:val="none" w:sz="0" w:space="0" w:color="auto"/>
                      </w:divBdr>
                      <w:divsChild>
                        <w:div w:id="1110275719">
                          <w:marLeft w:val="0"/>
                          <w:marRight w:val="0"/>
                          <w:marTop w:val="0"/>
                          <w:marBottom w:val="0"/>
                          <w:divBdr>
                            <w:top w:val="none" w:sz="0" w:space="0" w:color="auto"/>
                            <w:left w:val="none" w:sz="0" w:space="0" w:color="auto"/>
                            <w:bottom w:val="none" w:sz="0" w:space="0" w:color="auto"/>
                            <w:right w:val="none" w:sz="0" w:space="0" w:color="auto"/>
                          </w:divBdr>
                          <w:divsChild>
                            <w:div w:id="1369259427">
                              <w:marLeft w:val="0"/>
                              <w:marRight w:val="0"/>
                              <w:marTop w:val="0"/>
                              <w:marBottom w:val="0"/>
                              <w:divBdr>
                                <w:top w:val="none" w:sz="0" w:space="0" w:color="auto"/>
                                <w:left w:val="none" w:sz="0" w:space="0" w:color="auto"/>
                                <w:bottom w:val="none" w:sz="0" w:space="0" w:color="auto"/>
                                <w:right w:val="none" w:sz="0" w:space="0" w:color="auto"/>
                              </w:divBdr>
                              <w:divsChild>
                                <w:div w:id="1200239128">
                                  <w:marLeft w:val="0"/>
                                  <w:marRight w:val="0"/>
                                  <w:marTop w:val="0"/>
                                  <w:marBottom w:val="0"/>
                                  <w:divBdr>
                                    <w:top w:val="none" w:sz="0" w:space="0" w:color="auto"/>
                                    <w:left w:val="none" w:sz="0" w:space="0" w:color="auto"/>
                                    <w:bottom w:val="none" w:sz="0" w:space="0" w:color="auto"/>
                                    <w:right w:val="none" w:sz="0" w:space="0" w:color="auto"/>
                                  </w:divBdr>
                                  <w:divsChild>
                                    <w:div w:id="304050492">
                                      <w:marLeft w:val="0"/>
                                      <w:marRight w:val="0"/>
                                      <w:marTop w:val="0"/>
                                      <w:marBottom w:val="0"/>
                                      <w:divBdr>
                                        <w:top w:val="none" w:sz="0" w:space="0" w:color="auto"/>
                                        <w:left w:val="none" w:sz="0" w:space="0" w:color="auto"/>
                                        <w:bottom w:val="none" w:sz="0" w:space="0" w:color="auto"/>
                                        <w:right w:val="none" w:sz="0" w:space="0" w:color="auto"/>
                                      </w:divBdr>
                                      <w:divsChild>
                                        <w:div w:id="1134252689">
                                          <w:marLeft w:val="0"/>
                                          <w:marRight w:val="0"/>
                                          <w:marTop w:val="0"/>
                                          <w:marBottom w:val="0"/>
                                          <w:divBdr>
                                            <w:top w:val="none" w:sz="0" w:space="0" w:color="auto"/>
                                            <w:left w:val="none" w:sz="0" w:space="0" w:color="auto"/>
                                            <w:bottom w:val="none" w:sz="0" w:space="0" w:color="auto"/>
                                            <w:right w:val="none" w:sz="0" w:space="0" w:color="auto"/>
                                          </w:divBdr>
                                          <w:divsChild>
                                            <w:div w:id="1550337998">
                                              <w:marLeft w:val="0"/>
                                              <w:marRight w:val="0"/>
                                              <w:marTop w:val="0"/>
                                              <w:marBottom w:val="0"/>
                                              <w:divBdr>
                                                <w:top w:val="none" w:sz="0" w:space="0" w:color="auto"/>
                                                <w:left w:val="none" w:sz="0" w:space="0" w:color="auto"/>
                                                <w:bottom w:val="none" w:sz="0" w:space="0" w:color="auto"/>
                                                <w:right w:val="none" w:sz="0" w:space="0" w:color="auto"/>
                                              </w:divBdr>
                                              <w:divsChild>
                                                <w:div w:id="212110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574967">
      <w:bodyDiv w:val="1"/>
      <w:marLeft w:val="0"/>
      <w:marRight w:val="0"/>
      <w:marTop w:val="0"/>
      <w:marBottom w:val="0"/>
      <w:divBdr>
        <w:top w:val="none" w:sz="0" w:space="0" w:color="auto"/>
        <w:left w:val="none" w:sz="0" w:space="0" w:color="auto"/>
        <w:bottom w:val="none" w:sz="0" w:space="0" w:color="auto"/>
        <w:right w:val="none" w:sz="0" w:space="0" w:color="auto"/>
      </w:divBdr>
      <w:divsChild>
        <w:div w:id="1603757852">
          <w:marLeft w:val="0"/>
          <w:marRight w:val="0"/>
          <w:marTop w:val="0"/>
          <w:marBottom w:val="0"/>
          <w:divBdr>
            <w:top w:val="none" w:sz="0" w:space="0" w:color="auto"/>
            <w:left w:val="none" w:sz="0" w:space="0" w:color="auto"/>
            <w:bottom w:val="none" w:sz="0" w:space="0" w:color="auto"/>
            <w:right w:val="none" w:sz="0" w:space="0" w:color="auto"/>
          </w:divBdr>
          <w:divsChild>
            <w:div w:id="1965118309">
              <w:marLeft w:val="0"/>
              <w:marRight w:val="0"/>
              <w:marTop w:val="0"/>
              <w:marBottom w:val="0"/>
              <w:divBdr>
                <w:top w:val="none" w:sz="0" w:space="0" w:color="auto"/>
                <w:left w:val="none" w:sz="0" w:space="0" w:color="auto"/>
                <w:bottom w:val="none" w:sz="0" w:space="0" w:color="auto"/>
                <w:right w:val="none" w:sz="0" w:space="0" w:color="auto"/>
              </w:divBdr>
              <w:divsChild>
                <w:div w:id="1393970461">
                  <w:marLeft w:val="0"/>
                  <w:marRight w:val="0"/>
                  <w:marTop w:val="0"/>
                  <w:marBottom w:val="0"/>
                  <w:divBdr>
                    <w:top w:val="none" w:sz="0" w:space="0" w:color="auto"/>
                    <w:left w:val="none" w:sz="0" w:space="0" w:color="auto"/>
                    <w:bottom w:val="none" w:sz="0" w:space="0" w:color="auto"/>
                    <w:right w:val="none" w:sz="0" w:space="0" w:color="auto"/>
                  </w:divBdr>
                  <w:divsChild>
                    <w:div w:id="1330795738">
                      <w:marLeft w:val="0"/>
                      <w:marRight w:val="0"/>
                      <w:marTop w:val="0"/>
                      <w:marBottom w:val="0"/>
                      <w:divBdr>
                        <w:top w:val="none" w:sz="0" w:space="0" w:color="auto"/>
                        <w:left w:val="none" w:sz="0" w:space="0" w:color="auto"/>
                        <w:bottom w:val="none" w:sz="0" w:space="0" w:color="auto"/>
                        <w:right w:val="none" w:sz="0" w:space="0" w:color="auto"/>
                      </w:divBdr>
                      <w:divsChild>
                        <w:div w:id="1368530961">
                          <w:marLeft w:val="0"/>
                          <w:marRight w:val="0"/>
                          <w:marTop w:val="0"/>
                          <w:marBottom w:val="0"/>
                          <w:divBdr>
                            <w:top w:val="none" w:sz="0" w:space="0" w:color="auto"/>
                            <w:left w:val="none" w:sz="0" w:space="0" w:color="auto"/>
                            <w:bottom w:val="none" w:sz="0" w:space="0" w:color="auto"/>
                            <w:right w:val="none" w:sz="0" w:space="0" w:color="auto"/>
                          </w:divBdr>
                          <w:divsChild>
                            <w:div w:id="1306009564">
                              <w:marLeft w:val="0"/>
                              <w:marRight w:val="0"/>
                              <w:marTop w:val="0"/>
                              <w:marBottom w:val="0"/>
                              <w:divBdr>
                                <w:top w:val="none" w:sz="0" w:space="0" w:color="auto"/>
                                <w:left w:val="none" w:sz="0" w:space="0" w:color="auto"/>
                                <w:bottom w:val="none" w:sz="0" w:space="0" w:color="auto"/>
                                <w:right w:val="none" w:sz="0" w:space="0" w:color="auto"/>
                              </w:divBdr>
                              <w:divsChild>
                                <w:div w:id="998465525">
                                  <w:marLeft w:val="0"/>
                                  <w:marRight w:val="0"/>
                                  <w:marTop w:val="0"/>
                                  <w:marBottom w:val="0"/>
                                  <w:divBdr>
                                    <w:top w:val="none" w:sz="0" w:space="0" w:color="auto"/>
                                    <w:left w:val="none" w:sz="0" w:space="0" w:color="auto"/>
                                    <w:bottom w:val="none" w:sz="0" w:space="0" w:color="auto"/>
                                    <w:right w:val="none" w:sz="0" w:space="0" w:color="auto"/>
                                  </w:divBdr>
                                  <w:divsChild>
                                    <w:div w:id="530217957">
                                      <w:marLeft w:val="0"/>
                                      <w:marRight w:val="0"/>
                                      <w:marTop w:val="0"/>
                                      <w:marBottom w:val="0"/>
                                      <w:divBdr>
                                        <w:top w:val="none" w:sz="0" w:space="0" w:color="auto"/>
                                        <w:left w:val="none" w:sz="0" w:space="0" w:color="auto"/>
                                        <w:bottom w:val="none" w:sz="0" w:space="0" w:color="auto"/>
                                        <w:right w:val="none" w:sz="0" w:space="0" w:color="auto"/>
                                      </w:divBdr>
                                      <w:divsChild>
                                        <w:div w:id="657924129">
                                          <w:marLeft w:val="0"/>
                                          <w:marRight w:val="0"/>
                                          <w:marTop w:val="0"/>
                                          <w:marBottom w:val="0"/>
                                          <w:divBdr>
                                            <w:top w:val="none" w:sz="0" w:space="0" w:color="auto"/>
                                            <w:left w:val="none" w:sz="0" w:space="0" w:color="auto"/>
                                            <w:bottom w:val="none" w:sz="0" w:space="0" w:color="auto"/>
                                            <w:right w:val="none" w:sz="0" w:space="0" w:color="auto"/>
                                          </w:divBdr>
                                          <w:divsChild>
                                            <w:div w:id="5793710">
                                              <w:marLeft w:val="0"/>
                                              <w:marRight w:val="0"/>
                                              <w:marTop w:val="0"/>
                                              <w:marBottom w:val="0"/>
                                              <w:divBdr>
                                                <w:top w:val="none" w:sz="0" w:space="0" w:color="auto"/>
                                                <w:left w:val="none" w:sz="0" w:space="0" w:color="auto"/>
                                                <w:bottom w:val="none" w:sz="0" w:space="0" w:color="auto"/>
                                                <w:right w:val="none" w:sz="0" w:space="0" w:color="auto"/>
                                              </w:divBdr>
                                              <w:divsChild>
                                                <w:div w:id="942954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1113128">
      <w:bodyDiv w:val="1"/>
      <w:marLeft w:val="0"/>
      <w:marRight w:val="0"/>
      <w:marTop w:val="0"/>
      <w:marBottom w:val="0"/>
      <w:divBdr>
        <w:top w:val="none" w:sz="0" w:space="0" w:color="auto"/>
        <w:left w:val="none" w:sz="0" w:space="0" w:color="auto"/>
        <w:bottom w:val="none" w:sz="0" w:space="0" w:color="auto"/>
        <w:right w:val="none" w:sz="0" w:space="0" w:color="auto"/>
      </w:divBdr>
      <w:divsChild>
        <w:div w:id="894467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367523">
      <w:bodyDiv w:val="1"/>
      <w:marLeft w:val="0"/>
      <w:marRight w:val="0"/>
      <w:marTop w:val="0"/>
      <w:marBottom w:val="375"/>
      <w:divBdr>
        <w:top w:val="none" w:sz="0" w:space="0" w:color="auto"/>
        <w:left w:val="none" w:sz="0" w:space="0" w:color="auto"/>
        <w:bottom w:val="none" w:sz="0" w:space="0" w:color="auto"/>
        <w:right w:val="none" w:sz="0" w:space="0" w:color="auto"/>
      </w:divBdr>
      <w:divsChild>
        <w:div w:id="114445486">
          <w:marLeft w:val="0"/>
          <w:marRight w:val="0"/>
          <w:marTop w:val="0"/>
          <w:marBottom w:val="0"/>
          <w:divBdr>
            <w:top w:val="none" w:sz="0" w:space="0" w:color="auto"/>
            <w:left w:val="none" w:sz="0" w:space="0" w:color="auto"/>
            <w:bottom w:val="none" w:sz="0" w:space="0" w:color="auto"/>
            <w:right w:val="none" w:sz="0" w:space="0" w:color="auto"/>
          </w:divBdr>
        </w:div>
        <w:div w:id="122971272">
          <w:marLeft w:val="0"/>
          <w:marRight w:val="0"/>
          <w:marTop w:val="0"/>
          <w:marBottom w:val="0"/>
          <w:divBdr>
            <w:top w:val="none" w:sz="0" w:space="0" w:color="auto"/>
            <w:left w:val="none" w:sz="0" w:space="0" w:color="auto"/>
            <w:bottom w:val="none" w:sz="0" w:space="0" w:color="auto"/>
            <w:right w:val="none" w:sz="0" w:space="0" w:color="auto"/>
          </w:divBdr>
        </w:div>
        <w:div w:id="126242783">
          <w:marLeft w:val="0"/>
          <w:marRight w:val="0"/>
          <w:marTop w:val="0"/>
          <w:marBottom w:val="0"/>
          <w:divBdr>
            <w:top w:val="none" w:sz="0" w:space="0" w:color="auto"/>
            <w:left w:val="none" w:sz="0" w:space="0" w:color="auto"/>
            <w:bottom w:val="none" w:sz="0" w:space="0" w:color="auto"/>
            <w:right w:val="none" w:sz="0" w:space="0" w:color="auto"/>
          </w:divBdr>
        </w:div>
        <w:div w:id="221839837">
          <w:marLeft w:val="0"/>
          <w:marRight w:val="0"/>
          <w:marTop w:val="0"/>
          <w:marBottom w:val="0"/>
          <w:divBdr>
            <w:top w:val="none" w:sz="0" w:space="0" w:color="auto"/>
            <w:left w:val="none" w:sz="0" w:space="0" w:color="auto"/>
            <w:bottom w:val="none" w:sz="0" w:space="0" w:color="auto"/>
            <w:right w:val="none" w:sz="0" w:space="0" w:color="auto"/>
          </w:divBdr>
        </w:div>
        <w:div w:id="469983252">
          <w:marLeft w:val="0"/>
          <w:marRight w:val="0"/>
          <w:marTop w:val="0"/>
          <w:marBottom w:val="0"/>
          <w:divBdr>
            <w:top w:val="none" w:sz="0" w:space="0" w:color="auto"/>
            <w:left w:val="none" w:sz="0" w:space="0" w:color="auto"/>
            <w:bottom w:val="none" w:sz="0" w:space="0" w:color="auto"/>
            <w:right w:val="none" w:sz="0" w:space="0" w:color="auto"/>
          </w:divBdr>
        </w:div>
        <w:div w:id="543370459">
          <w:marLeft w:val="0"/>
          <w:marRight w:val="0"/>
          <w:marTop w:val="0"/>
          <w:marBottom w:val="0"/>
          <w:divBdr>
            <w:top w:val="none" w:sz="0" w:space="0" w:color="auto"/>
            <w:left w:val="none" w:sz="0" w:space="0" w:color="auto"/>
            <w:bottom w:val="none" w:sz="0" w:space="0" w:color="auto"/>
            <w:right w:val="none" w:sz="0" w:space="0" w:color="auto"/>
          </w:divBdr>
        </w:div>
        <w:div w:id="819737014">
          <w:marLeft w:val="0"/>
          <w:marRight w:val="0"/>
          <w:marTop w:val="0"/>
          <w:marBottom w:val="0"/>
          <w:divBdr>
            <w:top w:val="none" w:sz="0" w:space="0" w:color="auto"/>
            <w:left w:val="none" w:sz="0" w:space="0" w:color="auto"/>
            <w:bottom w:val="none" w:sz="0" w:space="0" w:color="auto"/>
            <w:right w:val="none" w:sz="0" w:space="0" w:color="auto"/>
          </w:divBdr>
        </w:div>
        <w:div w:id="901673928">
          <w:marLeft w:val="0"/>
          <w:marRight w:val="0"/>
          <w:marTop w:val="0"/>
          <w:marBottom w:val="0"/>
          <w:divBdr>
            <w:top w:val="none" w:sz="0" w:space="0" w:color="auto"/>
            <w:left w:val="none" w:sz="0" w:space="0" w:color="auto"/>
            <w:bottom w:val="none" w:sz="0" w:space="0" w:color="auto"/>
            <w:right w:val="none" w:sz="0" w:space="0" w:color="auto"/>
          </w:divBdr>
        </w:div>
        <w:div w:id="986326938">
          <w:marLeft w:val="0"/>
          <w:marRight w:val="0"/>
          <w:marTop w:val="0"/>
          <w:marBottom w:val="0"/>
          <w:divBdr>
            <w:top w:val="none" w:sz="0" w:space="0" w:color="auto"/>
            <w:left w:val="none" w:sz="0" w:space="0" w:color="auto"/>
            <w:bottom w:val="none" w:sz="0" w:space="0" w:color="auto"/>
            <w:right w:val="none" w:sz="0" w:space="0" w:color="auto"/>
          </w:divBdr>
        </w:div>
        <w:div w:id="1207336445">
          <w:marLeft w:val="0"/>
          <w:marRight w:val="0"/>
          <w:marTop w:val="0"/>
          <w:marBottom w:val="0"/>
          <w:divBdr>
            <w:top w:val="none" w:sz="0" w:space="0" w:color="auto"/>
            <w:left w:val="none" w:sz="0" w:space="0" w:color="auto"/>
            <w:bottom w:val="none" w:sz="0" w:space="0" w:color="auto"/>
            <w:right w:val="none" w:sz="0" w:space="0" w:color="auto"/>
          </w:divBdr>
        </w:div>
        <w:div w:id="1270241945">
          <w:marLeft w:val="0"/>
          <w:marRight w:val="0"/>
          <w:marTop w:val="0"/>
          <w:marBottom w:val="0"/>
          <w:divBdr>
            <w:top w:val="none" w:sz="0" w:space="0" w:color="auto"/>
            <w:left w:val="none" w:sz="0" w:space="0" w:color="auto"/>
            <w:bottom w:val="none" w:sz="0" w:space="0" w:color="auto"/>
            <w:right w:val="none" w:sz="0" w:space="0" w:color="auto"/>
          </w:divBdr>
        </w:div>
        <w:div w:id="1354720025">
          <w:marLeft w:val="0"/>
          <w:marRight w:val="0"/>
          <w:marTop w:val="0"/>
          <w:marBottom w:val="0"/>
          <w:divBdr>
            <w:top w:val="none" w:sz="0" w:space="0" w:color="auto"/>
            <w:left w:val="none" w:sz="0" w:space="0" w:color="auto"/>
            <w:bottom w:val="none" w:sz="0" w:space="0" w:color="auto"/>
            <w:right w:val="none" w:sz="0" w:space="0" w:color="auto"/>
          </w:divBdr>
        </w:div>
        <w:div w:id="1383673564">
          <w:marLeft w:val="0"/>
          <w:marRight w:val="0"/>
          <w:marTop w:val="0"/>
          <w:marBottom w:val="0"/>
          <w:divBdr>
            <w:top w:val="none" w:sz="0" w:space="0" w:color="auto"/>
            <w:left w:val="none" w:sz="0" w:space="0" w:color="auto"/>
            <w:bottom w:val="none" w:sz="0" w:space="0" w:color="auto"/>
            <w:right w:val="none" w:sz="0" w:space="0" w:color="auto"/>
          </w:divBdr>
        </w:div>
        <w:div w:id="1411931375">
          <w:marLeft w:val="0"/>
          <w:marRight w:val="0"/>
          <w:marTop w:val="0"/>
          <w:marBottom w:val="0"/>
          <w:divBdr>
            <w:top w:val="none" w:sz="0" w:space="0" w:color="auto"/>
            <w:left w:val="none" w:sz="0" w:space="0" w:color="auto"/>
            <w:bottom w:val="none" w:sz="0" w:space="0" w:color="auto"/>
            <w:right w:val="none" w:sz="0" w:space="0" w:color="auto"/>
          </w:divBdr>
        </w:div>
        <w:div w:id="1483159716">
          <w:marLeft w:val="0"/>
          <w:marRight w:val="0"/>
          <w:marTop w:val="0"/>
          <w:marBottom w:val="0"/>
          <w:divBdr>
            <w:top w:val="none" w:sz="0" w:space="0" w:color="auto"/>
            <w:left w:val="none" w:sz="0" w:space="0" w:color="auto"/>
            <w:bottom w:val="none" w:sz="0" w:space="0" w:color="auto"/>
            <w:right w:val="none" w:sz="0" w:space="0" w:color="auto"/>
          </w:divBdr>
        </w:div>
        <w:div w:id="1795515163">
          <w:marLeft w:val="0"/>
          <w:marRight w:val="0"/>
          <w:marTop w:val="0"/>
          <w:marBottom w:val="0"/>
          <w:divBdr>
            <w:top w:val="none" w:sz="0" w:space="0" w:color="auto"/>
            <w:left w:val="none" w:sz="0" w:space="0" w:color="auto"/>
            <w:bottom w:val="none" w:sz="0" w:space="0" w:color="auto"/>
            <w:right w:val="none" w:sz="0" w:space="0" w:color="auto"/>
          </w:divBdr>
        </w:div>
        <w:div w:id="1893271352">
          <w:marLeft w:val="0"/>
          <w:marRight w:val="0"/>
          <w:marTop w:val="0"/>
          <w:marBottom w:val="0"/>
          <w:divBdr>
            <w:top w:val="none" w:sz="0" w:space="0" w:color="auto"/>
            <w:left w:val="none" w:sz="0" w:space="0" w:color="auto"/>
            <w:bottom w:val="none" w:sz="0" w:space="0" w:color="auto"/>
            <w:right w:val="none" w:sz="0" w:space="0" w:color="auto"/>
          </w:divBdr>
        </w:div>
        <w:div w:id="1924561335">
          <w:marLeft w:val="0"/>
          <w:marRight w:val="0"/>
          <w:marTop w:val="0"/>
          <w:marBottom w:val="0"/>
          <w:divBdr>
            <w:top w:val="none" w:sz="0" w:space="0" w:color="auto"/>
            <w:left w:val="none" w:sz="0" w:space="0" w:color="auto"/>
            <w:bottom w:val="none" w:sz="0" w:space="0" w:color="auto"/>
            <w:right w:val="none" w:sz="0" w:space="0" w:color="auto"/>
          </w:divBdr>
        </w:div>
        <w:div w:id="1992320434">
          <w:marLeft w:val="0"/>
          <w:marRight w:val="0"/>
          <w:marTop w:val="0"/>
          <w:marBottom w:val="0"/>
          <w:divBdr>
            <w:top w:val="none" w:sz="0" w:space="0" w:color="auto"/>
            <w:left w:val="none" w:sz="0" w:space="0" w:color="auto"/>
            <w:bottom w:val="none" w:sz="0" w:space="0" w:color="auto"/>
            <w:right w:val="none" w:sz="0" w:space="0" w:color="auto"/>
          </w:divBdr>
        </w:div>
        <w:div w:id="2064020628">
          <w:marLeft w:val="0"/>
          <w:marRight w:val="0"/>
          <w:marTop w:val="0"/>
          <w:marBottom w:val="0"/>
          <w:divBdr>
            <w:top w:val="none" w:sz="0" w:space="0" w:color="auto"/>
            <w:left w:val="none" w:sz="0" w:space="0" w:color="auto"/>
            <w:bottom w:val="none" w:sz="0" w:space="0" w:color="auto"/>
            <w:right w:val="none" w:sz="0" w:space="0" w:color="auto"/>
          </w:divBdr>
        </w:div>
      </w:divsChild>
    </w:div>
    <w:div w:id="1851990890">
      <w:bodyDiv w:val="1"/>
      <w:marLeft w:val="0"/>
      <w:marRight w:val="0"/>
      <w:marTop w:val="0"/>
      <w:marBottom w:val="0"/>
      <w:divBdr>
        <w:top w:val="none" w:sz="0" w:space="0" w:color="auto"/>
        <w:left w:val="none" w:sz="0" w:space="0" w:color="auto"/>
        <w:bottom w:val="none" w:sz="0" w:space="0" w:color="auto"/>
        <w:right w:val="none" w:sz="0" w:space="0" w:color="auto"/>
      </w:divBdr>
      <w:divsChild>
        <w:div w:id="1792746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0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ble\AppData\Roaming\Microsoft\Templates\Employment%20manual%20outli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B96873-D81A-46B3-BDE5-BDD299D83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Employment manual outline</Template>
  <TotalTime>1</TotalTime>
  <Pages>33</Pages>
  <Words>11243</Words>
  <Characters>62562</Characters>
  <Application>Microsoft Office Word</Application>
  <DocSecurity>0</DocSecurity>
  <Lines>1211</Lines>
  <Paragraphs>408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marble</dc:creator>
  <cp:lastModifiedBy>Robert Belfield</cp:lastModifiedBy>
  <cp:revision>4</cp:revision>
  <cp:lastPrinted>2011-12-30T00:51:00Z</cp:lastPrinted>
  <dcterms:created xsi:type="dcterms:W3CDTF">2021-02-26T01:00:00Z</dcterms:created>
  <dcterms:modified xsi:type="dcterms:W3CDTF">2026-02-19T17:23:00Z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TC011450231033</vt:lpwstr>
  </property>
</Properties>
</file>